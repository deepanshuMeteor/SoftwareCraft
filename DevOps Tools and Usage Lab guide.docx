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794573" w14:textId="2F975FF9" w:rsidR="0020153C" w:rsidRPr="006F7BCA" w:rsidRDefault="0020153C" w:rsidP="009314E3">
      <w:pPr>
        <w:pStyle w:val="a1"/>
        <w:rPr>
          <w:rFonts w:ascii="Huawai Sans" w:hAnsi="Huawai Sans" w:hint="eastAsia"/>
        </w:rPr>
      </w:pPr>
    </w:p>
    <w:tbl>
      <w:tblPr>
        <w:tblStyle w:val="V30"/>
        <w:tblpPr w:leftFromText="180" w:rightFromText="180" w:vertAnchor="text" w:horzAnchor="margin" w:tblpY="5183"/>
        <w:tblW w:w="9624" w:type="dxa"/>
        <w:tblInd w:w="0" w:type="dxa"/>
        <w:tblLook w:val="01E0" w:firstRow="1" w:lastRow="1" w:firstColumn="1" w:lastColumn="1" w:noHBand="0" w:noVBand="0"/>
      </w:tblPr>
      <w:tblGrid>
        <w:gridCol w:w="2395"/>
        <w:gridCol w:w="2410"/>
        <w:gridCol w:w="2410"/>
        <w:gridCol w:w="2409"/>
      </w:tblGrid>
      <w:tr w:rsidR="00224CC0" w:rsidRPr="006F7BCA" w14:paraId="7CD62D7F" w14:textId="4DE9004C" w:rsidTr="0022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vAlign w:val="top"/>
          </w:tcPr>
          <w:p w14:paraId="7C013E9D" w14:textId="57179BFD" w:rsidR="00224CC0" w:rsidRPr="006F7BCA" w:rsidRDefault="00224CC0" w:rsidP="0002047B">
            <w:pPr>
              <w:pStyle w:val="5ALTF5"/>
              <w:rPr>
                <w:rFonts w:ascii="Huawai Sans" w:hAnsi="Huawai Sans" w:cs="Arial" w:hint="eastAsia"/>
                <w:b w:val="0"/>
              </w:rPr>
            </w:pPr>
            <w:r w:rsidRPr="006F7BCA">
              <w:rPr>
                <w:rFonts w:ascii="Huawai Sans" w:hAnsi="Huawai Sans" w:cs="Arial"/>
              </w:rPr>
              <w:t>Developed By</w:t>
            </w:r>
          </w:p>
        </w:tc>
        <w:tc>
          <w:tcPr>
            <w:tcW w:w="2410" w:type="dxa"/>
            <w:vAlign w:val="top"/>
          </w:tcPr>
          <w:p w14:paraId="56CC139C" w14:textId="7C10A410" w:rsidR="00224CC0" w:rsidRPr="006F7BCA" w:rsidRDefault="00224CC0" w:rsidP="0002047B">
            <w:pPr>
              <w:pStyle w:val="5ALTF5"/>
              <w:cnfStyle w:val="100000000000" w:firstRow="1" w:lastRow="0" w:firstColumn="0" w:lastColumn="0" w:oddVBand="0" w:evenVBand="0" w:oddHBand="0" w:evenHBand="0" w:firstRowFirstColumn="0" w:firstRowLastColumn="0" w:lastRowFirstColumn="0" w:lastRowLastColumn="0"/>
              <w:rPr>
                <w:rFonts w:ascii="Huawai Sans" w:hAnsi="Huawai Sans" w:cs="Arial" w:hint="eastAsia"/>
                <w:b w:val="0"/>
              </w:rPr>
            </w:pPr>
            <w:r w:rsidRPr="006F7BCA">
              <w:rPr>
                <w:rFonts w:ascii="Huawai Sans" w:hAnsi="Huawai Sans" w:cs="Arial"/>
              </w:rPr>
              <w:t>Date</w:t>
            </w:r>
          </w:p>
        </w:tc>
        <w:tc>
          <w:tcPr>
            <w:tcW w:w="2410" w:type="dxa"/>
            <w:vAlign w:val="top"/>
          </w:tcPr>
          <w:p w14:paraId="6E191AEA" w14:textId="44A6B761" w:rsidR="00224CC0" w:rsidRPr="006F7BCA" w:rsidRDefault="00224CC0" w:rsidP="0002047B">
            <w:pPr>
              <w:pStyle w:val="5ALTF5"/>
              <w:cnfStyle w:val="100000000000" w:firstRow="1" w:lastRow="0" w:firstColumn="0" w:lastColumn="0" w:oddVBand="0" w:evenVBand="0" w:oddHBand="0" w:evenHBand="0" w:firstRowFirstColumn="0" w:firstRowLastColumn="0" w:lastRowFirstColumn="0" w:lastRowLastColumn="0"/>
              <w:rPr>
                <w:rFonts w:ascii="Huawai Sans" w:hAnsi="Huawai Sans" w:cs="Arial" w:hint="eastAsia"/>
                <w:b w:val="0"/>
              </w:rPr>
            </w:pPr>
            <w:r w:rsidRPr="006F7BCA">
              <w:rPr>
                <w:rFonts w:ascii="Huawai Sans" w:hAnsi="Huawai Sans" w:cs="Arial"/>
              </w:rPr>
              <w:t>Approved By</w:t>
            </w:r>
          </w:p>
        </w:tc>
        <w:tc>
          <w:tcPr>
            <w:tcW w:w="2409" w:type="dxa"/>
            <w:vAlign w:val="top"/>
          </w:tcPr>
          <w:p w14:paraId="542A7BA4" w14:textId="0887A485" w:rsidR="00224CC0" w:rsidRPr="006F7BCA" w:rsidRDefault="00224CC0" w:rsidP="0002047B">
            <w:pPr>
              <w:pStyle w:val="5ALTF5"/>
              <w:cnfStyle w:val="100000000000" w:firstRow="1" w:lastRow="0" w:firstColumn="0" w:lastColumn="0" w:oddVBand="0" w:evenVBand="0" w:oddHBand="0" w:evenHBand="0" w:firstRowFirstColumn="0" w:firstRowLastColumn="0" w:lastRowFirstColumn="0" w:lastRowLastColumn="0"/>
              <w:rPr>
                <w:rFonts w:ascii="Huawai Sans" w:hAnsi="Huawai Sans" w:cs="Arial" w:hint="eastAsia"/>
                <w:b w:val="0"/>
              </w:rPr>
            </w:pPr>
            <w:r w:rsidRPr="006F7BCA">
              <w:rPr>
                <w:rFonts w:ascii="Huawai Sans" w:hAnsi="Huawai Sans" w:cs="Arial"/>
              </w:rPr>
              <w:t>Course Type (New/Update)</w:t>
            </w:r>
          </w:p>
        </w:tc>
      </w:tr>
      <w:tr w:rsidR="00224CC0" w:rsidRPr="006F7BCA" w14:paraId="02FB57F0" w14:textId="28DD6D43" w:rsidTr="00224CC0">
        <w:tc>
          <w:tcPr>
            <w:cnfStyle w:val="001000000000" w:firstRow="0" w:lastRow="0" w:firstColumn="1" w:lastColumn="0" w:oddVBand="0" w:evenVBand="0" w:oddHBand="0" w:evenHBand="0" w:firstRowFirstColumn="0" w:firstRowLastColumn="0" w:lastRowFirstColumn="0" w:lastRowLastColumn="0"/>
            <w:tcW w:w="2395" w:type="dxa"/>
            <w:vAlign w:val="top"/>
          </w:tcPr>
          <w:p w14:paraId="63B6444D" w14:textId="48885A3C" w:rsidR="00224CC0" w:rsidRPr="006F7BCA" w:rsidRDefault="00224CC0" w:rsidP="00224CC0">
            <w:pPr>
              <w:pStyle w:val="5ALTF5"/>
              <w:rPr>
                <w:rFonts w:ascii="Huawai Sans" w:hAnsi="Huawai Sans" w:cs="Arial" w:hint="eastAsia"/>
              </w:rPr>
            </w:pPr>
          </w:p>
        </w:tc>
        <w:tc>
          <w:tcPr>
            <w:tcW w:w="2410" w:type="dxa"/>
            <w:vAlign w:val="top"/>
          </w:tcPr>
          <w:p w14:paraId="626719C2" w14:textId="7047E620"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r w:rsidRPr="006F7BCA">
              <w:rPr>
                <w:rFonts w:ascii="Huawai Sans" w:hAnsi="Huawai Sans" w:cs="Arial"/>
              </w:rPr>
              <w:t>20XX-XX-XX</w:t>
            </w:r>
          </w:p>
        </w:tc>
        <w:tc>
          <w:tcPr>
            <w:tcW w:w="2410" w:type="dxa"/>
            <w:vAlign w:val="top"/>
          </w:tcPr>
          <w:p w14:paraId="285414E0" w14:textId="6EB13F7C"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r w:rsidRPr="006F7BCA">
              <w:rPr>
                <w:rFonts w:ascii="Huawai Sans" w:hAnsi="Huawai Sans" w:cs="Arial"/>
              </w:rPr>
              <w:t>Wang Xiaomin</w:t>
            </w:r>
          </w:p>
        </w:tc>
        <w:tc>
          <w:tcPr>
            <w:tcW w:w="2409" w:type="dxa"/>
            <w:vAlign w:val="top"/>
          </w:tcPr>
          <w:p w14:paraId="3CB19058" w14:textId="4E9E320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r w:rsidRPr="006F7BCA">
              <w:rPr>
                <w:rFonts w:ascii="Huawai Sans" w:hAnsi="Huawai Sans" w:cs="Arial"/>
              </w:rPr>
              <w:t>Update</w:t>
            </w:r>
          </w:p>
        </w:tc>
      </w:tr>
      <w:tr w:rsidR="00224CC0" w:rsidRPr="006F7BCA" w14:paraId="6A6EFB4D" w14:textId="3998EA81" w:rsidTr="00224CC0">
        <w:tc>
          <w:tcPr>
            <w:cnfStyle w:val="001000000000" w:firstRow="0" w:lastRow="0" w:firstColumn="1" w:lastColumn="0" w:oddVBand="0" w:evenVBand="0" w:oddHBand="0" w:evenHBand="0" w:firstRowFirstColumn="0" w:firstRowLastColumn="0" w:lastRowFirstColumn="0" w:lastRowLastColumn="0"/>
            <w:tcW w:w="2395" w:type="dxa"/>
          </w:tcPr>
          <w:p w14:paraId="7F694F1A" w14:textId="77777777" w:rsidR="00224CC0" w:rsidRPr="006F7BCA" w:rsidRDefault="00224CC0" w:rsidP="00224CC0">
            <w:pPr>
              <w:pStyle w:val="5ALTF5"/>
              <w:rPr>
                <w:rFonts w:ascii="Huawai Sans" w:hAnsi="Huawai Sans" w:cs="Arial" w:hint="eastAsia"/>
              </w:rPr>
            </w:pPr>
          </w:p>
        </w:tc>
        <w:tc>
          <w:tcPr>
            <w:tcW w:w="2410" w:type="dxa"/>
          </w:tcPr>
          <w:p w14:paraId="060C8C24" w14:textId="7777777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10" w:type="dxa"/>
          </w:tcPr>
          <w:p w14:paraId="2A68F6A7" w14:textId="7DBC1B9D"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09" w:type="dxa"/>
          </w:tcPr>
          <w:p w14:paraId="17CB39A4" w14:textId="3B88B3ED"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r>
      <w:tr w:rsidR="00224CC0" w:rsidRPr="006F7BCA" w14:paraId="72BAF8E6" w14:textId="71CBAC0F" w:rsidTr="00224CC0">
        <w:tc>
          <w:tcPr>
            <w:cnfStyle w:val="001000000000" w:firstRow="0" w:lastRow="0" w:firstColumn="1" w:lastColumn="0" w:oddVBand="0" w:evenVBand="0" w:oddHBand="0" w:evenHBand="0" w:firstRowFirstColumn="0" w:firstRowLastColumn="0" w:lastRowFirstColumn="0" w:lastRowLastColumn="0"/>
            <w:tcW w:w="2395" w:type="dxa"/>
          </w:tcPr>
          <w:p w14:paraId="3EABB80D" w14:textId="77777777" w:rsidR="00224CC0" w:rsidRPr="006F7BCA" w:rsidRDefault="00224CC0" w:rsidP="00224CC0">
            <w:pPr>
              <w:pStyle w:val="5ALTF5"/>
              <w:rPr>
                <w:rFonts w:ascii="Huawai Sans" w:hAnsi="Huawai Sans" w:cs="Arial" w:hint="eastAsia"/>
              </w:rPr>
            </w:pPr>
          </w:p>
        </w:tc>
        <w:tc>
          <w:tcPr>
            <w:tcW w:w="2410" w:type="dxa"/>
          </w:tcPr>
          <w:p w14:paraId="5CC0A6F5" w14:textId="7777777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10" w:type="dxa"/>
          </w:tcPr>
          <w:p w14:paraId="65D1F5D8" w14:textId="5A87AD71"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09" w:type="dxa"/>
          </w:tcPr>
          <w:p w14:paraId="42D14E70" w14:textId="7777777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r>
      <w:tr w:rsidR="00224CC0" w:rsidRPr="006F7BCA" w14:paraId="0304CCB9" w14:textId="3B3826B6" w:rsidTr="00224CC0">
        <w:tc>
          <w:tcPr>
            <w:cnfStyle w:val="001000000000" w:firstRow="0" w:lastRow="0" w:firstColumn="1" w:lastColumn="0" w:oddVBand="0" w:evenVBand="0" w:oddHBand="0" w:evenHBand="0" w:firstRowFirstColumn="0" w:firstRowLastColumn="0" w:lastRowFirstColumn="0" w:lastRowLastColumn="0"/>
            <w:tcW w:w="2395" w:type="dxa"/>
          </w:tcPr>
          <w:p w14:paraId="09EB8412" w14:textId="77777777" w:rsidR="00224CC0" w:rsidRPr="006F7BCA" w:rsidRDefault="00224CC0" w:rsidP="00224CC0">
            <w:pPr>
              <w:pStyle w:val="5ALTF5"/>
              <w:rPr>
                <w:rFonts w:ascii="Huawai Sans" w:hAnsi="Huawai Sans" w:cs="Arial" w:hint="eastAsia"/>
              </w:rPr>
            </w:pPr>
          </w:p>
        </w:tc>
        <w:tc>
          <w:tcPr>
            <w:tcW w:w="2410" w:type="dxa"/>
          </w:tcPr>
          <w:p w14:paraId="2B366B66" w14:textId="7777777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10" w:type="dxa"/>
          </w:tcPr>
          <w:p w14:paraId="61C2FF1F" w14:textId="7C6FEFDD"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09" w:type="dxa"/>
          </w:tcPr>
          <w:p w14:paraId="10C224A7" w14:textId="581379DB"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r>
      <w:tr w:rsidR="00224CC0" w:rsidRPr="006F7BCA" w14:paraId="1131FE79" w14:textId="3B76F6AF" w:rsidTr="00224CC0">
        <w:tc>
          <w:tcPr>
            <w:cnfStyle w:val="001000000000" w:firstRow="0" w:lastRow="0" w:firstColumn="1" w:lastColumn="0" w:oddVBand="0" w:evenVBand="0" w:oddHBand="0" w:evenHBand="0" w:firstRowFirstColumn="0" w:firstRowLastColumn="0" w:lastRowFirstColumn="0" w:lastRowLastColumn="0"/>
            <w:tcW w:w="2395" w:type="dxa"/>
          </w:tcPr>
          <w:p w14:paraId="6A2E9591" w14:textId="77777777" w:rsidR="00224CC0" w:rsidRPr="006F7BCA" w:rsidRDefault="00224CC0" w:rsidP="00224CC0">
            <w:pPr>
              <w:pStyle w:val="5ALTF5"/>
              <w:rPr>
                <w:rFonts w:ascii="Huawai Sans" w:hAnsi="Huawai Sans" w:cs="Arial" w:hint="eastAsia"/>
              </w:rPr>
            </w:pPr>
          </w:p>
        </w:tc>
        <w:tc>
          <w:tcPr>
            <w:tcW w:w="2410" w:type="dxa"/>
          </w:tcPr>
          <w:p w14:paraId="182CDD02" w14:textId="7777777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10" w:type="dxa"/>
          </w:tcPr>
          <w:p w14:paraId="0C274D7A" w14:textId="03E8723B"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09" w:type="dxa"/>
          </w:tcPr>
          <w:p w14:paraId="5AD3FA31" w14:textId="7777777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r>
      <w:tr w:rsidR="00224CC0" w:rsidRPr="006F7BCA" w14:paraId="1D409B29" w14:textId="5256CA7E" w:rsidTr="00224CC0">
        <w:tc>
          <w:tcPr>
            <w:cnfStyle w:val="001000000000" w:firstRow="0" w:lastRow="0" w:firstColumn="1" w:lastColumn="0" w:oddVBand="0" w:evenVBand="0" w:oddHBand="0" w:evenHBand="0" w:firstRowFirstColumn="0" w:firstRowLastColumn="0" w:lastRowFirstColumn="0" w:lastRowLastColumn="0"/>
            <w:tcW w:w="2395" w:type="dxa"/>
          </w:tcPr>
          <w:p w14:paraId="45FC252C" w14:textId="10A5755E" w:rsidR="00224CC0" w:rsidRPr="006F7BCA" w:rsidRDefault="00224CC0" w:rsidP="00224CC0">
            <w:pPr>
              <w:pStyle w:val="5ALTF5"/>
              <w:rPr>
                <w:rFonts w:ascii="Huawai Sans" w:hAnsi="Huawai Sans" w:cs="Arial" w:hint="eastAsia"/>
              </w:rPr>
            </w:pPr>
          </w:p>
        </w:tc>
        <w:tc>
          <w:tcPr>
            <w:tcW w:w="2410" w:type="dxa"/>
          </w:tcPr>
          <w:p w14:paraId="752AF22E" w14:textId="7777777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10" w:type="dxa"/>
          </w:tcPr>
          <w:p w14:paraId="0B99CFD1" w14:textId="77777777"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09" w:type="dxa"/>
          </w:tcPr>
          <w:p w14:paraId="26C63734" w14:textId="4DCCCB21" w:rsidR="00224CC0" w:rsidRPr="006F7BCA" w:rsidRDefault="00224CC0" w:rsidP="00224CC0">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r>
    </w:tbl>
    <w:p w14:paraId="45AE7AEB" w14:textId="77777777" w:rsidR="00896E8D" w:rsidRPr="006F7BCA" w:rsidRDefault="00896E8D" w:rsidP="003115FB">
      <w:pPr>
        <w:pStyle w:val="cover--"/>
        <w:jc w:val="left"/>
        <w:rPr>
          <w:rFonts w:ascii="Huawai Sans" w:eastAsia="方正兰亭黑简体" w:hAnsi="Huawai Sans" w:cs="Arial" w:hint="eastAsia"/>
        </w:rPr>
      </w:pPr>
    </w:p>
    <w:tbl>
      <w:tblPr>
        <w:tblStyle w:val="V30"/>
        <w:tblpPr w:leftFromText="180" w:rightFromText="180" w:vertAnchor="text" w:horzAnchor="margin" w:tblpY="1692"/>
        <w:tblW w:w="9640" w:type="dxa"/>
        <w:tblInd w:w="0" w:type="dxa"/>
        <w:tblLook w:val="01E0" w:firstRow="1" w:lastRow="1" w:firstColumn="1" w:lastColumn="1" w:noHBand="0" w:noVBand="0"/>
      </w:tblPr>
      <w:tblGrid>
        <w:gridCol w:w="2410"/>
        <w:gridCol w:w="2410"/>
        <w:gridCol w:w="2410"/>
        <w:gridCol w:w="2410"/>
      </w:tblGrid>
      <w:tr w:rsidR="0002047B" w:rsidRPr="006F7BCA" w14:paraId="31F65D51" w14:textId="77777777" w:rsidTr="007E4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top"/>
          </w:tcPr>
          <w:p w14:paraId="426DB578" w14:textId="2A24B0C8" w:rsidR="0002047B" w:rsidRPr="006F7BCA" w:rsidRDefault="0002047B" w:rsidP="0002047B">
            <w:pPr>
              <w:pStyle w:val="5ALTF5"/>
              <w:rPr>
                <w:rFonts w:ascii="Huawai Sans" w:hAnsi="Huawai Sans" w:cs="Arial" w:hint="eastAsia"/>
                <w:b w:val="0"/>
              </w:rPr>
            </w:pPr>
            <w:r w:rsidRPr="006F7BCA">
              <w:rPr>
                <w:rFonts w:ascii="Huawai Sans" w:hAnsi="Huawai Sans" w:cs="Arial"/>
              </w:rPr>
              <w:t>Course Code</w:t>
            </w:r>
          </w:p>
        </w:tc>
        <w:tc>
          <w:tcPr>
            <w:tcW w:w="2410" w:type="dxa"/>
            <w:vAlign w:val="top"/>
          </w:tcPr>
          <w:p w14:paraId="05D79FE1" w14:textId="4FD7E7FC" w:rsidR="0002047B" w:rsidRPr="006F7BCA" w:rsidRDefault="0002047B" w:rsidP="0002047B">
            <w:pPr>
              <w:pStyle w:val="5ALTF5"/>
              <w:cnfStyle w:val="100000000000" w:firstRow="1" w:lastRow="0" w:firstColumn="0" w:lastColumn="0" w:oddVBand="0" w:evenVBand="0" w:oddHBand="0" w:evenHBand="0" w:firstRowFirstColumn="0" w:firstRowLastColumn="0" w:lastRowFirstColumn="0" w:lastRowLastColumn="0"/>
              <w:rPr>
                <w:rFonts w:ascii="Huawai Sans" w:hAnsi="Huawai Sans" w:cs="Arial" w:hint="eastAsia"/>
                <w:b w:val="0"/>
              </w:rPr>
            </w:pPr>
            <w:r w:rsidRPr="006F7BCA">
              <w:rPr>
                <w:rFonts w:ascii="Huawai Sans" w:hAnsi="Huawai Sans" w:cs="Arial"/>
              </w:rPr>
              <w:t>Product</w:t>
            </w:r>
          </w:p>
        </w:tc>
        <w:tc>
          <w:tcPr>
            <w:tcW w:w="2410" w:type="dxa"/>
            <w:vAlign w:val="top"/>
          </w:tcPr>
          <w:p w14:paraId="3C1D21B4" w14:textId="6D666072" w:rsidR="0002047B" w:rsidRPr="006F7BCA" w:rsidRDefault="0002047B" w:rsidP="0002047B">
            <w:pPr>
              <w:pStyle w:val="5ALTF5"/>
              <w:cnfStyle w:val="100000000000" w:firstRow="1" w:lastRow="0" w:firstColumn="0" w:lastColumn="0" w:oddVBand="0" w:evenVBand="0" w:oddHBand="0" w:evenHBand="0" w:firstRowFirstColumn="0" w:firstRowLastColumn="0" w:lastRowFirstColumn="0" w:lastRowLastColumn="0"/>
              <w:rPr>
                <w:rFonts w:ascii="Huawai Sans" w:hAnsi="Huawai Sans" w:cs="Arial" w:hint="eastAsia"/>
                <w:b w:val="0"/>
              </w:rPr>
            </w:pPr>
            <w:r w:rsidRPr="006F7BCA">
              <w:rPr>
                <w:rFonts w:ascii="Huawai Sans" w:hAnsi="Huawai Sans" w:cs="Arial"/>
              </w:rPr>
              <w:t>Product Version</w:t>
            </w:r>
          </w:p>
        </w:tc>
        <w:tc>
          <w:tcPr>
            <w:tcW w:w="2410" w:type="dxa"/>
            <w:vAlign w:val="top"/>
          </w:tcPr>
          <w:p w14:paraId="44A2BB40" w14:textId="062C8341" w:rsidR="0002047B" w:rsidRPr="006F7BCA" w:rsidRDefault="0002047B" w:rsidP="0002047B">
            <w:pPr>
              <w:pStyle w:val="5ALTF5"/>
              <w:cnfStyle w:val="100000000000" w:firstRow="1" w:lastRow="0" w:firstColumn="0" w:lastColumn="0" w:oddVBand="0" w:evenVBand="0" w:oddHBand="0" w:evenHBand="0" w:firstRowFirstColumn="0" w:firstRowLastColumn="0" w:lastRowFirstColumn="0" w:lastRowLastColumn="0"/>
              <w:rPr>
                <w:rFonts w:ascii="Huawai Sans" w:hAnsi="Huawai Sans" w:cs="Arial" w:hint="eastAsia"/>
                <w:b w:val="0"/>
              </w:rPr>
            </w:pPr>
            <w:r w:rsidRPr="006F7BCA">
              <w:rPr>
                <w:rFonts w:ascii="Huawai Sans" w:hAnsi="Huawai Sans" w:cs="Arial"/>
              </w:rPr>
              <w:t>Course Issue</w:t>
            </w:r>
          </w:p>
        </w:tc>
      </w:tr>
      <w:tr w:rsidR="0002047B" w:rsidRPr="006F7BCA" w14:paraId="3CDE22C3" w14:textId="77777777" w:rsidTr="007E4AFD">
        <w:tc>
          <w:tcPr>
            <w:cnfStyle w:val="001000000000" w:firstRow="0" w:lastRow="0" w:firstColumn="1" w:lastColumn="0" w:oddVBand="0" w:evenVBand="0" w:oddHBand="0" w:evenHBand="0" w:firstRowFirstColumn="0" w:firstRowLastColumn="0" w:lastRowFirstColumn="0" w:lastRowLastColumn="0"/>
            <w:tcW w:w="2410" w:type="dxa"/>
            <w:vAlign w:val="top"/>
          </w:tcPr>
          <w:p w14:paraId="5366C8D0" w14:textId="5924CBBB" w:rsidR="0002047B" w:rsidRPr="006F7BCA" w:rsidRDefault="0002047B" w:rsidP="0002047B">
            <w:pPr>
              <w:pStyle w:val="5ALTF5"/>
              <w:rPr>
                <w:rFonts w:ascii="Huawai Sans" w:hAnsi="Huawai Sans" w:cs="Arial" w:hint="eastAsia"/>
              </w:rPr>
            </w:pPr>
          </w:p>
        </w:tc>
        <w:tc>
          <w:tcPr>
            <w:tcW w:w="2410" w:type="dxa"/>
            <w:vAlign w:val="top"/>
          </w:tcPr>
          <w:p w14:paraId="2932ABFB" w14:textId="45729E04" w:rsidR="0002047B" w:rsidRPr="006F7BCA" w:rsidRDefault="0002047B" w:rsidP="0002047B">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10" w:type="dxa"/>
            <w:vAlign w:val="top"/>
          </w:tcPr>
          <w:p w14:paraId="17FC7C8D" w14:textId="0C80D4DB" w:rsidR="0002047B" w:rsidRPr="006F7BCA" w:rsidRDefault="0002047B" w:rsidP="0002047B">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c>
          <w:tcPr>
            <w:tcW w:w="2410" w:type="dxa"/>
            <w:vAlign w:val="top"/>
          </w:tcPr>
          <w:p w14:paraId="4C42E1D2" w14:textId="390EEC02" w:rsidR="0002047B" w:rsidRPr="006F7BCA" w:rsidRDefault="0002047B" w:rsidP="0002047B">
            <w:pPr>
              <w:pStyle w:val="5ALTF5"/>
              <w:jc w:val="center"/>
              <w:cnfStyle w:val="000000000000" w:firstRow="0" w:lastRow="0" w:firstColumn="0" w:lastColumn="0" w:oddVBand="0" w:evenVBand="0" w:oddHBand="0" w:evenHBand="0" w:firstRowFirstColumn="0" w:firstRowLastColumn="0" w:lastRowFirstColumn="0" w:lastRowLastColumn="0"/>
              <w:rPr>
                <w:rFonts w:ascii="Huawai Sans" w:hAnsi="Huawai Sans" w:cs="Arial" w:hint="eastAsia"/>
              </w:rPr>
            </w:pPr>
          </w:p>
        </w:tc>
      </w:tr>
    </w:tbl>
    <w:p w14:paraId="7A594770" w14:textId="0A8AFC3E" w:rsidR="00A46982" w:rsidRPr="006F7BCA" w:rsidRDefault="00A46982" w:rsidP="003115FB">
      <w:pPr>
        <w:topLinePunct w:val="0"/>
        <w:adjustRightInd/>
        <w:snapToGrid/>
        <w:spacing w:before="0" w:after="0" w:line="240" w:lineRule="auto"/>
        <w:ind w:left="0"/>
        <w:rPr>
          <w:rFonts w:ascii="Huawai Sans" w:hAnsi="Huawai Sans" w:cs="Arial" w:hint="eastAsia"/>
          <w:noProof/>
          <w:kern w:val="0"/>
          <w:sz w:val="28"/>
          <w:szCs w:val="32"/>
        </w:rPr>
      </w:pPr>
    </w:p>
    <w:bookmarkStart w:id="0" w:name="_Toc137639849" w:displacedByCustomXml="next"/>
    <w:bookmarkStart w:id="1" w:name="_Toc437504216" w:displacedByCustomXml="next"/>
    <w:bookmarkStart w:id="2" w:name="_Toc227138864" w:displacedByCustomXml="next"/>
    <w:bookmarkStart w:id="3" w:name="_Toc218425197" w:displacedByCustomXml="next"/>
    <w:bookmarkStart w:id="4" w:name="_Ref218423379" w:displacedByCustomXml="next"/>
    <w:bookmarkStart w:id="5" w:name="_Ref218422900" w:displacedByCustomXml="next"/>
    <w:bookmarkStart w:id="6" w:name="_Ref218422894" w:displacedByCustomXml="next"/>
    <w:bookmarkStart w:id="7" w:name="_Ref218072047" w:displacedByCustomXml="next"/>
    <w:bookmarkStart w:id="8" w:name="_Ref218071784" w:displacedByCustomXml="next"/>
    <w:bookmarkStart w:id="9" w:name="_Ref218071624" w:displacedByCustomXml="next"/>
    <w:bookmarkStart w:id="10" w:name="_Ref218071467" w:displacedByCustomXml="next"/>
    <w:sdt>
      <w:sdtPr>
        <w:rPr>
          <w:rFonts w:ascii="Huawei Sans" w:hAnsi="Huawei Sans"/>
          <w:b w:val="0"/>
          <w:bCs w:val="0"/>
          <w:noProof/>
          <w:sz w:val="21"/>
          <w:szCs w:val="21"/>
          <w:lang w:val="zh-CN"/>
        </w:rPr>
        <w:id w:val="-1966112858"/>
        <w:docPartObj>
          <w:docPartGallery w:val="Table of Contents"/>
          <w:docPartUnique/>
        </w:docPartObj>
      </w:sdtPr>
      <w:sdtEndPr>
        <w:rPr>
          <w:rFonts w:cs="Arial"/>
          <w:sz w:val="20"/>
          <w:szCs w:val="20"/>
        </w:rPr>
      </w:sdtEndPr>
      <w:sdtContent>
        <w:p w14:paraId="5B902EF0" w14:textId="7DB561CE" w:rsidR="0020153C" w:rsidRPr="006F7BCA" w:rsidRDefault="00A46982" w:rsidP="00B1621F">
          <w:pPr>
            <w:pStyle w:val="Heading1"/>
            <w:numPr>
              <w:ilvl w:val="0"/>
              <w:numId w:val="0"/>
            </w:numPr>
            <w:ind w:left="420"/>
            <w:rPr>
              <w:rFonts w:hint="eastAsia"/>
            </w:rPr>
          </w:pPr>
          <w:r w:rsidRPr="006F7BCA">
            <w:t>Contents</w:t>
          </w:r>
          <w:bookmarkEnd w:id="0"/>
        </w:p>
        <w:p w14:paraId="74603DF1" w14:textId="34ACFC34" w:rsidR="00777CDE" w:rsidRPr="009C0E83" w:rsidRDefault="0020153C" w:rsidP="00777CDE">
          <w:pPr>
            <w:pStyle w:val="TOC1"/>
            <w:tabs>
              <w:tab w:val="left" w:pos="2100"/>
              <w:tab w:val="right" w:leader="dot" w:pos="9628"/>
            </w:tabs>
            <w:rPr>
              <w:rFonts w:ascii="Huawai Sans" w:eastAsiaTheme="minorEastAsia" w:hAnsi="Huawai Sans" w:cstheme="minorBidi" w:hint="eastAsia"/>
              <w:b w:val="0"/>
              <w:bCs w:val="0"/>
              <w:noProof/>
              <w:sz w:val="21"/>
              <w:szCs w:val="22"/>
            </w:rPr>
          </w:pPr>
          <w:r w:rsidRPr="009C0E83">
            <w:rPr>
              <w:rFonts w:ascii="Huawai Sans" w:hAnsi="Huawai Sans" w:cs="Arial"/>
              <w:b w:val="0"/>
              <w:bCs w:val="0"/>
              <w:noProof/>
              <w:sz w:val="20"/>
              <w:szCs w:val="20"/>
            </w:rPr>
            <w:fldChar w:fldCharType="begin"/>
          </w:r>
          <w:r w:rsidRPr="009C0E83">
            <w:rPr>
              <w:rFonts w:ascii="Huawai Sans" w:hAnsi="Huawai Sans" w:cs="Arial"/>
            </w:rPr>
            <w:instrText xml:space="preserve"> TOC \o "1-3" \h \z \u </w:instrText>
          </w:r>
          <w:r w:rsidRPr="009C0E83">
            <w:rPr>
              <w:rFonts w:ascii="Huawai Sans" w:hAnsi="Huawai Sans" w:cs="Arial"/>
              <w:b w:val="0"/>
              <w:bCs w:val="0"/>
              <w:noProof/>
              <w:sz w:val="20"/>
              <w:szCs w:val="20"/>
            </w:rPr>
            <w:fldChar w:fldCharType="separate"/>
          </w:r>
          <w:hyperlink w:anchor="_Toc137639850" w:history="1">
            <w:r w:rsidR="00777CDE" w:rsidRPr="009C0E83">
              <w:rPr>
                <w:rStyle w:val="Hyperlink"/>
                <w:rFonts w:ascii="Huawai Sans" w:hAnsi="Huawai Sans"/>
                <w:noProof/>
                <w:color w:val="auto"/>
              </w:rPr>
              <w:t>1. Lab Environment</w:t>
            </w:r>
            <w:r w:rsidR="008E5160" w:rsidRPr="009C0E83">
              <w:rPr>
                <w:rFonts w:ascii="Huawai Sans" w:hAnsi="Huawai Sans"/>
                <w:noProof/>
                <w:webHidden/>
              </w:rPr>
              <w:tab/>
            </w:r>
            <w:r w:rsidR="00777CDE" w:rsidRPr="009C0E83">
              <w:rPr>
                <w:rFonts w:ascii="Huawai Sans" w:hAnsi="Huawai Sans"/>
                <w:noProof/>
                <w:webHidden/>
              </w:rPr>
              <w:fldChar w:fldCharType="begin"/>
            </w:r>
            <w:r w:rsidR="00777CDE" w:rsidRPr="009C0E83">
              <w:rPr>
                <w:rFonts w:ascii="Huawai Sans" w:hAnsi="Huawai Sans"/>
                <w:noProof/>
                <w:webHidden/>
              </w:rPr>
              <w:instrText xml:space="preserve"> PAGEREF _Toc137639850 \h </w:instrText>
            </w:r>
            <w:r w:rsidR="00777CDE" w:rsidRPr="009C0E83">
              <w:rPr>
                <w:rFonts w:ascii="Huawai Sans" w:hAnsi="Huawai Sans"/>
                <w:noProof/>
                <w:webHidden/>
              </w:rPr>
            </w:r>
            <w:r w:rsidR="00777CDE" w:rsidRPr="009C0E83">
              <w:rPr>
                <w:rFonts w:ascii="Huawai Sans" w:hAnsi="Huawai Sans"/>
                <w:noProof/>
                <w:webHidden/>
              </w:rPr>
              <w:fldChar w:fldCharType="separate"/>
            </w:r>
            <w:r w:rsidR="00777CDE" w:rsidRPr="009C0E83">
              <w:rPr>
                <w:rFonts w:ascii="Huawai Sans" w:hAnsi="Huawai Sans"/>
                <w:noProof/>
                <w:webHidden/>
              </w:rPr>
              <w:t>1</w:t>
            </w:r>
            <w:r w:rsidR="00777CDE" w:rsidRPr="009C0E83">
              <w:rPr>
                <w:rFonts w:ascii="Huawai Sans" w:hAnsi="Huawai Sans"/>
                <w:noProof/>
                <w:webHidden/>
              </w:rPr>
              <w:fldChar w:fldCharType="end"/>
            </w:r>
          </w:hyperlink>
        </w:p>
        <w:p w14:paraId="2B35367F" w14:textId="49717FBC"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51" w:history="1">
            <w:r w:rsidR="00777CDE" w:rsidRPr="009C0E83">
              <w:rPr>
                <w:rStyle w:val="Hyperlink"/>
                <w:rFonts w:ascii="Huawai Sans" w:hAnsi="Huawai Sans" w:cs="Book Antiqua"/>
                <w:snapToGrid w:val="0"/>
                <w:color w:val="auto"/>
              </w:rPr>
              <w:t>1.1</w:t>
            </w:r>
            <w:r w:rsidR="00777CDE" w:rsidRPr="009C0E83">
              <w:rPr>
                <w:rStyle w:val="Hyperlink"/>
                <w:rFonts w:ascii="Huawai Sans" w:hAnsi="Huawai Sans"/>
                <w:color w:val="auto"/>
              </w:rPr>
              <w:t xml:space="preserve"> About This Course</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_Toc137639851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1</w:t>
            </w:r>
            <w:r w:rsidR="00777CDE" w:rsidRPr="009C0E83">
              <w:rPr>
                <w:rFonts w:ascii="Huawai Sans" w:hAnsi="Huawai Sans"/>
                <w:webHidden/>
              </w:rPr>
              <w:fldChar w:fldCharType="end"/>
            </w:r>
          </w:hyperlink>
        </w:p>
        <w:p w14:paraId="33786800" w14:textId="0645DE44"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52" w:history="1">
            <w:r w:rsidR="00777CDE" w:rsidRPr="009C0E83">
              <w:rPr>
                <w:rStyle w:val="Hyperlink"/>
                <w:rFonts w:ascii="Huawai Sans" w:hAnsi="Huawai Sans" w:cs="Book Antiqua"/>
                <w:snapToGrid w:val="0"/>
                <w:color w:val="auto"/>
              </w:rPr>
              <w:t>1.2</w:t>
            </w:r>
            <w:r w:rsidR="00777CDE" w:rsidRPr="009C0E83">
              <w:rPr>
                <w:rStyle w:val="Hyperlink"/>
                <w:rFonts w:ascii="Huawai Sans" w:hAnsi="Huawai Sans"/>
                <w:color w:val="auto"/>
              </w:rPr>
              <w:t xml:space="preserve"> Lab </w:t>
            </w:r>
            <w:r w:rsidR="00445F5B" w:rsidRPr="009C0E83">
              <w:rPr>
                <w:rStyle w:val="Hyperlink"/>
                <w:rFonts w:ascii="Huawai Sans" w:hAnsi="Huawai Sans"/>
                <w:color w:val="auto"/>
              </w:rPr>
              <w:t>Environment</w:t>
            </w:r>
            <w:r w:rsidR="00777CDE" w:rsidRPr="009C0E83">
              <w:rPr>
                <w:rStyle w:val="Hyperlink"/>
                <w:rFonts w:ascii="Huawai Sans" w:hAnsi="Huawai Sans"/>
                <w:color w:val="auto"/>
              </w:rPr>
              <w:t xml:space="preserve"> of Ansible Systems</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_Toc137639852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2</w:t>
            </w:r>
            <w:r w:rsidR="00777CDE" w:rsidRPr="009C0E83">
              <w:rPr>
                <w:rFonts w:ascii="Huawai Sans" w:hAnsi="Huawai Sans"/>
                <w:webHidden/>
              </w:rPr>
              <w:fldChar w:fldCharType="end"/>
            </w:r>
          </w:hyperlink>
        </w:p>
        <w:p w14:paraId="2D3A94E1" w14:textId="286CF13C"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53" w:history="1">
            <w:r w:rsidR="00777CDE" w:rsidRPr="009C0E83">
              <w:rPr>
                <w:rStyle w:val="Hyperlink"/>
                <w:rFonts w:ascii="Huawai Sans" w:hAnsi="Huawai Sans" w:cs="Book Antiqua"/>
                <w:snapToGrid w:val="0"/>
                <w:color w:val="auto"/>
              </w:rPr>
              <w:t>1.3</w:t>
            </w:r>
            <w:r w:rsidR="00777CDE" w:rsidRPr="009C0E83">
              <w:rPr>
                <w:rStyle w:val="Hyperlink"/>
                <w:rFonts w:ascii="Huawai Sans" w:hAnsi="Huawai Sans"/>
                <w:color w:val="auto"/>
              </w:rPr>
              <w:t xml:space="preserve"> System Information</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_Toc137639853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2</w:t>
            </w:r>
            <w:r w:rsidR="00777CDE" w:rsidRPr="009C0E83">
              <w:rPr>
                <w:rFonts w:ascii="Huawai Sans" w:hAnsi="Huawai Sans"/>
                <w:webHidden/>
              </w:rPr>
              <w:fldChar w:fldCharType="end"/>
            </w:r>
          </w:hyperlink>
        </w:p>
        <w:p w14:paraId="3B6E3D27" w14:textId="4AE17B7B" w:rsidR="00777CDE" w:rsidRPr="009C0E83" w:rsidRDefault="008B2845" w:rsidP="00777CD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854" w:history="1">
            <w:r w:rsidR="00777CDE" w:rsidRPr="009C0E83">
              <w:rPr>
                <w:rStyle w:val="Hyperlink"/>
                <w:rFonts w:ascii="Huawai Sans" w:hAnsi="Huawai Sans"/>
                <w:noProof/>
                <w:color w:val="auto"/>
              </w:rPr>
              <w:t xml:space="preserve">2. </w:t>
            </w:r>
            <w:r w:rsidR="006840AC" w:rsidRPr="009C0E83">
              <w:rPr>
                <w:rStyle w:val="Hyperlink"/>
                <w:rFonts w:ascii="Huawai Sans" w:hAnsi="Huawai Sans"/>
                <w:noProof/>
                <w:color w:val="auto"/>
              </w:rPr>
              <w:t>Jenkins Installation</w:t>
            </w:r>
            <w:r w:rsidR="00777CDE" w:rsidRPr="009C0E83">
              <w:rPr>
                <w:rFonts w:ascii="Huawai Sans" w:hAnsi="Huawai Sans"/>
                <w:noProof/>
                <w:webHidden/>
              </w:rPr>
              <w:tab/>
            </w:r>
            <w:r w:rsidR="00F13FB2">
              <w:rPr>
                <w:rFonts w:ascii="Huawai Sans" w:hAnsi="Huawai Sans"/>
                <w:noProof/>
                <w:webHidden/>
              </w:rPr>
              <w:t>4</w:t>
            </w:r>
          </w:hyperlink>
        </w:p>
        <w:p w14:paraId="77FE6563" w14:textId="1842B5CE"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57" w:history="1">
            <w:r w:rsidR="00777CDE" w:rsidRPr="009C0E83">
              <w:rPr>
                <w:rStyle w:val="Hyperlink"/>
                <w:rFonts w:ascii="Huawai Sans" w:hAnsi="Huawai Sans" w:cs="Book Antiqua"/>
                <w:snapToGrid w:val="0"/>
                <w:color w:val="auto"/>
              </w:rPr>
              <w:t>2.1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F13FB2">
              <w:rPr>
                <w:rFonts w:ascii="Huawai Sans" w:hAnsi="Huawai Sans"/>
                <w:webHidden/>
              </w:rPr>
              <w:t>4</w:t>
            </w:r>
          </w:hyperlink>
        </w:p>
        <w:p w14:paraId="7584763B" w14:textId="2311F554" w:rsidR="00777CDE" w:rsidRPr="009C0E83" w:rsidRDefault="008B2845" w:rsidP="00D33613">
          <w:pPr>
            <w:pStyle w:val="TOC3"/>
            <w:tabs>
              <w:tab w:val="right" w:leader="dot" w:pos="9628"/>
            </w:tabs>
            <w:rPr>
              <w:rFonts w:ascii="Huawai Sans" w:eastAsiaTheme="minorEastAsia" w:hAnsi="Huawai Sans" w:cstheme="minorBidi" w:hint="eastAsia"/>
              <w:sz w:val="21"/>
              <w:szCs w:val="22"/>
            </w:rPr>
          </w:pPr>
          <w:hyperlink w:anchor="_Toc137639864" w:history="1">
            <w:r w:rsidR="00777CDE" w:rsidRPr="009C0E83">
              <w:rPr>
                <w:rStyle w:val="Hyperlink"/>
                <w:rFonts w:ascii="Huawai Sans" w:hAnsi="Huawai Sans"/>
                <w:color w:val="auto"/>
              </w:rPr>
              <w:t>2.1.1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D33613" w:rsidRPr="009C0E83">
              <w:rPr>
                <w:rStyle w:val="Hyperlink"/>
                <w:rFonts w:ascii="Huawai Sans" w:hAnsi="Huawai Sans"/>
                <w:webHidden/>
                <w:color w:val="auto"/>
              </w:rPr>
              <w:tab/>
            </w:r>
            <w:r w:rsidR="00F13FB2">
              <w:rPr>
                <w:rFonts w:ascii="Huawai Sans" w:hAnsi="Huawai Sans"/>
                <w:webHidden/>
              </w:rPr>
              <w:t>4</w:t>
            </w:r>
          </w:hyperlink>
        </w:p>
        <w:p w14:paraId="75B8AB98" w14:textId="4A2FE413" w:rsidR="00777CDE" w:rsidRPr="009C0E83" w:rsidRDefault="008B2845" w:rsidP="00D33613">
          <w:pPr>
            <w:pStyle w:val="TOC3"/>
            <w:tabs>
              <w:tab w:val="right" w:leader="dot" w:pos="9628"/>
            </w:tabs>
            <w:rPr>
              <w:rFonts w:ascii="Huawai Sans" w:eastAsiaTheme="minorEastAsia" w:hAnsi="Huawai Sans" w:cstheme="minorBidi" w:hint="eastAsia"/>
              <w:sz w:val="21"/>
              <w:szCs w:val="22"/>
            </w:rPr>
          </w:pPr>
          <w:hyperlink w:anchor="_Toc137639865" w:history="1">
            <w:r w:rsidR="00777CDE" w:rsidRPr="009C0E83">
              <w:rPr>
                <w:rStyle w:val="Hyperlink"/>
                <w:rFonts w:ascii="Huawai Sans" w:hAnsi="Huawai Sans"/>
                <w:color w:val="auto"/>
              </w:rPr>
              <w:t>2.1.2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F13FB2">
              <w:rPr>
                <w:rFonts w:ascii="Huawai Sans" w:hAnsi="Huawai Sans"/>
                <w:webHidden/>
              </w:rPr>
              <w:t>4</w:t>
            </w:r>
          </w:hyperlink>
        </w:p>
        <w:p w14:paraId="1CB8F374" w14:textId="7BC3E95C"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67" w:history="1">
            <w:r w:rsidR="00777CDE" w:rsidRPr="009C0E83">
              <w:rPr>
                <w:rStyle w:val="Hyperlink"/>
                <w:rFonts w:ascii="Huawai Sans" w:hAnsi="Huawai Sans" w:cs="Book Antiqua"/>
                <w:snapToGrid w:val="0"/>
                <w:color w:val="auto"/>
              </w:rPr>
              <w:t>2.3</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F13FB2">
              <w:rPr>
                <w:rFonts w:ascii="Huawai Sans" w:hAnsi="Huawai Sans"/>
                <w:webHidden/>
              </w:rPr>
              <w:t>4</w:t>
            </w:r>
          </w:hyperlink>
        </w:p>
        <w:p w14:paraId="7E606E5F" w14:textId="1AE60905" w:rsidR="00777CDE" w:rsidRPr="009C0E83" w:rsidRDefault="008B2845" w:rsidP="0045464E">
          <w:pPr>
            <w:pStyle w:val="TOC1"/>
            <w:tabs>
              <w:tab w:val="right" w:leader="dot" w:pos="9628"/>
            </w:tabs>
            <w:rPr>
              <w:rFonts w:ascii="Huawai Sans" w:eastAsiaTheme="minorEastAsia" w:hAnsi="Huawai Sans" w:cstheme="minorBidi" w:hint="eastAsia"/>
              <w:b w:val="0"/>
              <w:bCs w:val="0"/>
              <w:noProof/>
              <w:sz w:val="21"/>
              <w:szCs w:val="22"/>
            </w:rPr>
          </w:pPr>
          <w:hyperlink w:anchor="_Toc137639868" w:history="1">
            <w:r w:rsidR="00777CDE" w:rsidRPr="009C0E83">
              <w:rPr>
                <w:rStyle w:val="Hyperlink"/>
                <w:rFonts w:ascii="Huawai Sans" w:hAnsi="Huawai Sans"/>
                <w:noProof/>
                <w:color w:val="auto"/>
              </w:rPr>
              <w:t>3.</w:t>
            </w:r>
            <w:r w:rsidR="0045464E" w:rsidRPr="009C0E83">
              <w:rPr>
                <w:rFonts w:ascii="Huawai Sans" w:eastAsiaTheme="minorEastAsia" w:hAnsi="Huawai Sans" w:cstheme="minorBidi"/>
                <w:b w:val="0"/>
                <w:bCs w:val="0"/>
                <w:noProof/>
                <w:sz w:val="21"/>
                <w:szCs w:val="22"/>
              </w:rPr>
              <w:t xml:space="preserve"> </w:t>
            </w:r>
            <w:r w:rsidR="008842FE" w:rsidRPr="009C0E83">
              <w:rPr>
                <w:rStyle w:val="Hyperlink"/>
                <w:rFonts w:ascii="Huawai Sans" w:hAnsi="Huawai Sans"/>
                <w:noProof/>
                <w:color w:val="auto"/>
              </w:rPr>
              <w:t>Version Control with GitHub</w:t>
            </w:r>
            <w:r w:rsidR="00777CDE" w:rsidRPr="009C0E83">
              <w:rPr>
                <w:rFonts w:ascii="Huawai Sans" w:hAnsi="Huawai Sans"/>
                <w:noProof/>
                <w:webHidden/>
              </w:rPr>
              <w:tab/>
            </w:r>
            <w:r w:rsidR="00F13FB2">
              <w:rPr>
                <w:rFonts w:ascii="Huawai Sans" w:hAnsi="Huawai Sans"/>
                <w:noProof/>
                <w:webHidden/>
              </w:rPr>
              <w:t>11</w:t>
            </w:r>
          </w:hyperlink>
        </w:p>
        <w:p w14:paraId="7AEFF316" w14:textId="0A643D04"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70" w:history="1">
            <w:r w:rsidR="00777CDE" w:rsidRPr="009C0E83">
              <w:rPr>
                <w:rStyle w:val="Hyperlink"/>
                <w:rFonts w:ascii="Huawai Sans" w:hAnsi="Huawai Sans" w:cs="Book Antiqua"/>
                <w:snapToGrid w:val="0"/>
                <w:color w:val="auto"/>
              </w:rPr>
              <w:t>3.1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F13FB2">
              <w:rPr>
                <w:rFonts w:ascii="Huawai Sans" w:hAnsi="Huawai Sans"/>
                <w:webHidden/>
              </w:rPr>
              <w:t>11</w:t>
            </w:r>
          </w:hyperlink>
        </w:p>
        <w:p w14:paraId="624D9A9C" w14:textId="6C9FD4F0" w:rsidR="00777CDE" w:rsidRPr="009C0E83" w:rsidRDefault="008B2845" w:rsidP="00D33613">
          <w:pPr>
            <w:pStyle w:val="TOC3"/>
            <w:tabs>
              <w:tab w:val="right" w:leader="dot" w:pos="9628"/>
            </w:tabs>
            <w:rPr>
              <w:rFonts w:ascii="Huawai Sans" w:eastAsiaTheme="minorEastAsia" w:hAnsi="Huawai Sans" w:cstheme="minorBidi" w:hint="eastAsia"/>
              <w:sz w:val="21"/>
              <w:szCs w:val="22"/>
            </w:rPr>
          </w:pPr>
          <w:hyperlink w:anchor="_Toc137639873" w:history="1">
            <w:r w:rsidR="00777CDE" w:rsidRPr="009C0E83">
              <w:rPr>
                <w:rStyle w:val="Hyperlink"/>
                <w:rFonts w:ascii="Huawai Sans" w:hAnsi="Huawai Sans"/>
                <w:color w:val="auto"/>
              </w:rPr>
              <w:t>3.1.1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F13FB2" w:rsidRPr="00F13FB2">
              <w:rPr>
                <w:rFonts w:ascii="Huawai Sans" w:hAnsi="Huawai Sans"/>
                <w:webHidden/>
              </w:rPr>
              <w:t>11</w:t>
            </w:r>
          </w:hyperlink>
        </w:p>
        <w:p w14:paraId="56314A2E" w14:textId="355D3F67"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874" w:history="1">
            <w:r w:rsidR="00777CDE" w:rsidRPr="009C0E83">
              <w:rPr>
                <w:rStyle w:val="Hyperlink"/>
                <w:rFonts w:ascii="Huawai Sans" w:hAnsi="Huawai Sans"/>
                <w:color w:val="auto"/>
              </w:rPr>
              <w:t>3.1.2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F13FB2" w:rsidRPr="00F13FB2">
              <w:rPr>
                <w:rFonts w:ascii="Huawai Sans" w:hAnsi="Huawai Sans"/>
                <w:webHidden/>
              </w:rPr>
              <w:t>11</w:t>
            </w:r>
          </w:hyperlink>
        </w:p>
        <w:p w14:paraId="3BF7BC0D" w14:textId="66850ACB"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75" w:history="1">
            <w:r w:rsidR="00777CDE" w:rsidRPr="009C0E83">
              <w:rPr>
                <w:rStyle w:val="Hyperlink"/>
                <w:rFonts w:ascii="Huawai Sans" w:hAnsi="Huawai Sans" w:cs="Book Antiqua"/>
                <w:snapToGrid w:val="0"/>
                <w:color w:val="auto"/>
              </w:rPr>
              <w:t>3.2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F13FB2" w:rsidRPr="00F13FB2">
              <w:rPr>
                <w:rFonts w:ascii="Huawai Sans" w:hAnsi="Huawai Sans"/>
                <w:webHidden/>
              </w:rPr>
              <w:t>11</w:t>
            </w:r>
          </w:hyperlink>
        </w:p>
        <w:p w14:paraId="29F6036F" w14:textId="30099524"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876" w:history="1">
            <w:r w:rsidR="00777CDE" w:rsidRPr="009C0E83">
              <w:rPr>
                <w:rStyle w:val="Hyperlink"/>
                <w:rFonts w:ascii="Huawai Sans" w:hAnsi="Huawai Sans"/>
                <w:noProof/>
                <w:color w:val="auto"/>
              </w:rPr>
              <w:t>4.</w:t>
            </w:r>
            <w:r w:rsidR="0045464E" w:rsidRPr="009C0E83">
              <w:rPr>
                <w:rFonts w:ascii="Huawai Sans" w:eastAsiaTheme="minorEastAsia" w:hAnsi="Huawai Sans" w:cstheme="minorBidi"/>
                <w:b w:val="0"/>
                <w:bCs w:val="0"/>
                <w:noProof/>
                <w:sz w:val="21"/>
                <w:szCs w:val="22"/>
              </w:rPr>
              <w:t xml:space="preserve"> </w:t>
            </w:r>
            <w:r w:rsidR="008842FE" w:rsidRPr="009C0E83">
              <w:rPr>
                <w:rStyle w:val="Hyperlink"/>
                <w:rFonts w:ascii="Huawai Sans" w:hAnsi="Huawai Sans"/>
                <w:noProof/>
                <w:color w:val="auto"/>
              </w:rPr>
              <w:t>Manage Git Repository</w:t>
            </w:r>
            <w:r w:rsidR="00777CDE" w:rsidRPr="009C0E83">
              <w:rPr>
                <w:rFonts w:ascii="Huawai Sans" w:hAnsi="Huawai Sans"/>
                <w:noProof/>
                <w:webHidden/>
              </w:rPr>
              <w:tab/>
            </w:r>
            <w:r w:rsidR="00F13FB2">
              <w:rPr>
                <w:rFonts w:ascii="Huawai Sans" w:hAnsi="Huawai Sans"/>
                <w:noProof/>
                <w:webHidden/>
              </w:rPr>
              <w:t>20</w:t>
            </w:r>
          </w:hyperlink>
        </w:p>
        <w:p w14:paraId="220F80C5" w14:textId="2EE8F9E5"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78" w:history="1">
            <w:r w:rsidR="00777CDE" w:rsidRPr="009C0E83">
              <w:rPr>
                <w:rStyle w:val="Hyperlink"/>
                <w:rFonts w:ascii="Huawai Sans" w:hAnsi="Huawai Sans" w:cs="Book Antiqua"/>
                <w:snapToGrid w:val="0"/>
                <w:color w:val="auto"/>
              </w:rPr>
              <w:t>4.1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F13FB2">
              <w:rPr>
                <w:rFonts w:ascii="Huawai Sans" w:hAnsi="Huawai Sans"/>
                <w:webHidden/>
              </w:rPr>
              <w:t>20</w:t>
            </w:r>
          </w:hyperlink>
        </w:p>
        <w:p w14:paraId="47CBDD3B" w14:textId="426825A3"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884" w:history="1">
            <w:r w:rsidR="00777CDE" w:rsidRPr="009C0E83">
              <w:rPr>
                <w:rStyle w:val="Hyperlink"/>
                <w:rFonts w:ascii="Huawai Sans" w:hAnsi="Huawai Sans"/>
                <w:color w:val="auto"/>
              </w:rPr>
              <w:t>4.1.1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F13FB2">
              <w:rPr>
                <w:rFonts w:ascii="Huawai Sans" w:hAnsi="Huawai Sans"/>
                <w:webHidden/>
              </w:rPr>
              <w:t>20</w:t>
            </w:r>
          </w:hyperlink>
        </w:p>
        <w:p w14:paraId="72F30E33" w14:textId="692D62B1"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885" w:history="1">
            <w:r w:rsidR="00777CDE" w:rsidRPr="009C0E83">
              <w:rPr>
                <w:rStyle w:val="Hyperlink"/>
                <w:rFonts w:ascii="Huawai Sans" w:hAnsi="Huawai Sans"/>
                <w:color w:val="auto"/>
              </w:rPr>
              <w:t>4.1.2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F13FB2" w:rsidRPr="00F13FB2">
              <w:rPr>
                <w:rFonts w:ascii="Huawai Sans" w:hAnsi="Huawai Sans"/>
                <w:webHidden/>
              </w:rPr>
              <w:t>20</w:t>
            </w:r>
          </w:hyperlink>
        </w:p>
        <w:p w14:paraId="7174BEB3" w14:textId="08845BC0"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86" w:history="1">
            <w:r w:rsidR="00777CDE" w:rsidRPr="009C0E83">
              <w:rPr>
                <w:rStyle w:val="Hyperlink"/>
                <w:rFonts w:ascii="Huawai Sans" w:hAnsi="Huawai Sans" w:cs="Book Antiqua"/>
                <w:snapToGrid w:val="0"/>
                <w:color w:val="auto"/>
              </w:rPr>
              <w:t>4.2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F13FB2" w:rsidRPr="00F13FB2">
              <w:rPr>
                <w:rFonts w:ascii="Huawai Sans" w:hAnsi="Huawai Sans"/>
                <w:webHidden/>
              </w:rPr>
              <w:t>20</w:t>
            </w:r>
          </w:hyperlink>
        </w:p>
        <w:p w14:paraId="26C4C2C1" w14:textId="6B48C67F"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887" w:history="1">
            <w:r w:rsidR="00777CDE" w:rsidRPr="009C0E83">
              <w:rPr>
                <w:rStyle w:val="Hyperlink"/>
                <w:rFonts w:ascii="Huawai Sans" w:hAnsi="Huawai Sans"/>
                <w:noProof/>
                <w:color w:val="auto"/>
              </w:rPr>
              <w:t>5.</w:t>
            </w:r>
            <w:r w:rsidR="008842FE" w:rsidRPr="009C0E83">
              <w:t xml:space="preserve"> </w:t>
            </w:r>
            <w:r w:rsidR="008842FE" w:rsidRPr="009C0E83">
              <w:rPr>
                <w:rStyle w:val="Hyperlink"/>
                <w:rFonts w:ascii="Huawai Sans" w:hAnsi="Huawai Sans"/>
                <w:noProof/>
                <w:color w:val="auto"/>
              </w:rPr>
              <w:t>Create your first Job and Enter some simple configuration</w:t>
            </w:r>
            <w:r w:rsidR="0045464E" w:rsidRPr="009C0E83">
              <w:rPr>
                <w:rFonts w:ascii="Huawai Sans" w:hAnsi="Huawai Sans"/>
                <w:noProof/>
                <w:webHidden/>
              </w:rPr>
              <w:tab/>
            </w:r>
            <w:r w:rsidR="00F13FB2">
              <w:rPr>
                <w:rFonts w:ascii="Huawai Sans" w:hAnsi="Huawai Sans"/>
                <w:noProof/>
                <w:webHidden/>
              </w:rPr>
              <w:t>24</w:t>
            </w:r>
          </w:hyperlink>
        </w:p>
        <w:p w14:paraId="1A4773DF" w14:textId="0AA9295D"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89" w:history="1">
            <w:r w:rsidR="00777CDE" w:rsidRPr="009C0E83">
              <w:rPr>
                <w:rStyle w:val="Hyperlink"/>
                <w:rFonts w:ascii="Huawai Sans" w:hAnsi="Huawai Sans" w:cs="Book Antiqua"/>
                <w:snapToGrid w:val="0"/>
                <w:color w:val="auto"/>
              </w:rPr>
              <w:t>5.1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F13FB2">
              <w:rPr>
                <w:rFonts w:ascii="Huawai Sans" w:hAnsi="Huawai Sans"/>
                <w:webHidden/>
              </w:rPr>
              <w:t>24</w:t>
            </w:r>
          </w:hyperlink>
        </w:p>
        <w:p w14:paraId="4234FED0" w14:textId="3D0CF406"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896" w:history="1">
            <w:r w:rsidR="00777CDE" w:rsidRPr="009C0E83">
              <w:rPr>
                <w:rStyle w:val="Hyperlink"/>
                <w:rFonts w:ascii="Huawai Sans" w:hAnsi="Huawai Sans"/>
                <w:color w:val="auto"/>
              </w:rPr>
              <w:t>5.1.1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F13FB2" w:rsidRPr="00F13FB2">
              <w:rPr>
                <w:rFonts w:ascii="Huawai Sans" w:hAnsi="Huawai Sans"/>
                <w:webHidden/>
              </w:rPr>
              <w:t>24</w:t>
            </w:r>
          </w:hyperlink>
        </w:p>
        <w:p w14:paraId="06205260" w14:textId="05D31A5F"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897" w:history="1">
            <w:r w:rsidR="00777CDE" w:rsidRPr="009C0E83">
              <w:rPr>
                <w:rStyle w:val="Hyperlink"/>
                <w:rFonts w:ascii="Huawai Sans" w:hAnsi="Huawai Sans"/>
                <w:color w:val="auto"/>
              </w:rPr>
              <w:t>5.1.2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F13FB2" w:rsidRPr="00F13FB2">
              <w:rPr>
                <w:rFonts w:ascii="Huawai Sans" w:hAnsi="Huawai Sans"/>
                <w:webHidden/>
              </w:rPr>
              <w:t>24</w:t>
            </w:r>
          </w:hyperlink>
        </w:p>
        <w:p w14:paraId="2104D411" w14:textId="44F70923"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898" w:history="1">
            <w:r w:rsidR="00777CDE" w:rsidRPr="009C0E83">
              <w:rPr>
                <w:rStyle w:val="Hyperlink"/>
                <w:rFonts w:ascii="Huawai Sans" w:hAnsi="Huawai Sans" w:cs="Book Antiqua"/>
                <w:snapToGrid w:val="0"/>
                <w:color w:val="auto"/>
              </w:rPr>
              <w:t>5.2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F13FB2" w:rsidRPr="00F13FB2">
              <w:rPr>
                <w:rFonts w:ascii="Huawai Sans" w:hAnsi="Huawai Sans"/>
                <w:webHidden/>
              </w:rPr>
              <w:t>24</w:t>
            </w:r>
          </w:hyperlink>
        </w:p>
        <w:p w14:paraId="51484393" w14:textId="151C6A05"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899" w:history="1">
            <w:r w:rsidR="00777CDE" w:rsidRPr="009C0E83">
              <w:rPr>
                <w:rStyle w:val="Hyperlink"/>
                <w:rFonts w:ascii="Huawai Sans" w:hAnsi="Huawai Sans"/>
                <w:noProof/>
                <w:color w:val="auto"/>
              </w:rPr>
              <w:t>6.</w:t>
            </w:r>
            <w:r w:rsidR="0045464E" w:rsidRPr="009C0E83">
              <w:rPr>
                <w:rFonts w:ascii="Huawai Sans" w:eastAsiaTheme="minorEastAsia" w:hAnsi="Huawai Sans" w:cstheme="minorBidi"/>
                <w:b w:val="0"/>
                <w:bCs w:val="0"/>
                <w:noProof/>
                <w:sz w:val="21"/>
                <w:szCs w:val="22"/>
              </w:rPr>
              <w:t xml:space="preserve"> </w:t>
            </w:r>
            <w:r w:rsidR="00E92B89" w:rsidRPr="009C0E83">
              <w:rPr>
                <w:rStyle w:val="Hyperlink"/>
                <w:rFonts w:ascii="Huawai Sans" w:hAnsi="Huawai Sans"/>
                <w:noProof/>
                <w:color w:val="auto"/>
              </w:rPr>
              <w:t>Configuring a fr</w:t>
            </w:r>
            <w:r w:rsidR="00E92B89" w:rsidRPr="009C0E83">
              <w:rPr>
                <w:rStyle w:val="Hyperlink"/>
                <w:rFonts w:ascii="Huawai Sans" w:hAnsi="Huawai Sans"/>
                <w:noProof/>
                <w:color w:val="auto"/>
              </w:rPr>
              <w:t>e</w:t>
            </w:r>
            <w:r w:rsidR="00E92B89" w:rsidRPr="009C0E83">
              <w:rPr>
                <w:rStyle w:val="Hyperlink"/>
                <w:rFonts w:ascii="Huawai Sans" w:hAnsi="Huawai Sans"/>
                <w:noProof/>
                <w:color w:val="auto"/>
              </w:rPr>
              <w:t>e style project</w:t>
            </w:r>
            <w:r w:rsidR="00777CDE" w:rsidRPr="009C0E83">
              <w:rPr>
                <w:rFonts w:ascii="Huawai Sans" w:hAnsi="Huawai Sans"/>
                <w:noProof/>
                <w:webHidden/>
              </w:rPr>
              <w:tab/>
            </w:r>
            <w:r w:rsidR="00F13FB2">
              <w:rPr>
                <w:rFonts w:ascii="Huawai Sans" w:hAnsi="Huawai Sans"/>
                <w:noProof/>
                <w:webHidden/>
              </w:rPr>
              <w:t>25</w:t>
            </w:r>
          </w:hyperlink>
        </w:p>
        <w:p w14:paraId="4FD68C1B" w14:textId="3091D414"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02" w:history="1">
            <w:r w:rsidR="00777CDE" w:rsidRPr="009C0E83">
              <w:rPr>
                <w:rStyle w:val="Hyperlink"/>
                <w:rFonts w:ascii="Huawai Sans" w:hAnsi="Huawai Sans" w:cs="Book Antiqua"/>
                <w:snapToGrid w:val="0"/>
                <w:color w:val="auto"/>
              </w:rPr>
              <w:t>6.1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F13FB2">
              <w:rPr>
                <w:rFonts w:ascii="Huawai Sans" w:hAnsi="Huawai Sans"/>
                <w:webHidden/>
              </w:rPr>
              <w:t>25</w:t>
            </w:r>
          </w:hyperlink>
        </w:p>
        <w:p w14:paraId="74C9B5A8" w14:textId="1B9422AE" w:rsidR="00777CDE" w:rsidRPr="009C0E83" w:rsidRDefault="008B2845" w:rsidP="00D33613">
          <w:pPr>
            <w:pStyle w:val="TOC3"/>
            <w:tabs>
              <w:tab w:val="left" w:pos="500"/>
              <w:tab w:val="right" w:leader="dot" w:pos="9628"/>
            </w:tabs>
            <w:rPr>
              <w:rFonts w:ascii="Huawai Sans" w:eastAsiaTheme="minorEastAsia" w:hAnsi="Huawai Sans" w:cstheme="minorBidi" w:hint="eastAsia"/>
              <w:sz w:val="21"/>
              <w:szCs w:val="22"/>
            </w:rPr>
          </w:pPr>
          <w:hyperlink w:anchor="_Toc137639909" w:history="1">
            <w:r w:rsidR="00777CDE" w:rsidRPr="009C0E83">
              <w:rPr>
                <w:rStyle w:val="Hyperlink"/>
                <w:rFonts w:ascii="Huawai Sans" w:hAnsi="Huawai Sans"/>
                <w:color w:val="auto"/>
              </w:rPr>
              <w:t>6.1.1</w:t>
            </w:r>
            <w:r w:rsidR="00777CDE" w:rsidRPr="009C0E83">
              <w:rPr>
                <w:rFonts w:ascii="Huawai Sans" w:eastAsiaTheme="minorEastAsia" w:hAnsi="Huawai Sans" w:cstheme="minorBidi"/>
                <w:sz w:val="21"/>
                <w:szCs w:val="22"/>
              </w:rPr>
              <w:tab/>
            </w:r>
            <w:r w:rsidR="00777CDE" w:rsidRPr="009C0E83">
              <w:rPr>
                <w:rStyle w:val="Hyperlink"/>
                <w:rFonts w:ascii="Huawai Sans" w:hAnsi="Huawai Sans"/>
                <w:color w:val="auto"/>
              </w:rPr>
              <w:t>About this lab</w:t>
            </w:r>
            <w:r w:rsidR="00777CDE" w:rsidRPr="009C0E83">
              <w:rPr>
                <w:rFonts w:ascii="Huawai Sans" w:hAnsi="Huawai Sans"/>
                <w:webHidden/>
              </w:rPr>
              <w:tab/>
            </w:r>
            <w:r w:rsidR="00F13FB2" w:rsidRPr="00F13FB2">
              <w:rPr>
                <w:rFonts w:ascii="Huawai Sans" w:hAnsi="Huawai Sans"/>
                <w:webHidden/>
              </w:rPr>
              <w:t>25</w:t>
            </w:r>
          </w:hyperlink>
        </w:p>
        <w:p w14:paraId="794AE3AA" w14:textId="1BF5B284"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910" w:history="1">
            <w:r w:rsidR="00777CDE" w:rsidRPr="009C0E83">
              <w:rPr>
                <w:rStyle w:val="Hyperlink"/>
                <w:rFonts w:ascii="Huawai Sans" w:hAnsi="Huawai Sans"/>
                <w:color w:val="auto"/>
              </w:rPr>
              <w:t>6.1.2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F13FB2" w:rsidRPr="00F13FB2">
              <w:rPr>
                <w:rFonts w:ascii="Huawai Sans" w:hAnsi="Huawai Sans"/>
                <w:webHidden/>
              </w:rPr>
              <w:t>25</w:t>
            </w:r>
          </w:hyperlink>
        </w:p>
        <w:p w14:paraId="490CF7DA" w14:textId="72C02D9E" w:rsidR="00777CDE" w:rsidRPr="009C0E83" w:rsidRDefault="008B2845">
          <w:pPr>
            <w:pStyle w:val="TOC2"/>
            <w:tabs>
              <w:tab w:val="right" w:leader="dot" w:pos="9628"/>
            </w:tabs>
            <w:rPr>
              <w:rFonts w:ascii="Huawai Sans" w:hAnsi="Huawai Sans" w:hint="eastAsia"/>
            </w:rPr>
          </w:pPr>
          <w:hyperlink w:anchor="_Toc137639911" w:history="1">
            <w:r w:rsidR="00777CDE" w:rsidRPr="009C0E83">
              <w:rPr>
                <w:rStyle w:val="Hyperlink"/>
                <w:rFonts w:ascii="Huawai Sans" w:hAnsi="Huawai Sans" w:cs="Book Antiqua"/>
                <w:snapToGrid w:val="0"/>
                <w:color w:val="auto"/>
              </w:rPr>
              <w:t>6.2</w:t>
            </w:r>
            <w:r w:rsidR="002678B4" w:rsidRPr="009C0E83">
              <w:rPr>
                <w:rStyle w:val="Hyperlink"/>
                <w:rFonts w:ascii="Huawai Sans" w:hAnsi="Huawai Sans"/>
                <w:color w:val="auto"/>
              </w:rPr>
              <w:t xml:space="preserve"> Prerequisites</w:t>
            </w:r>
            <w:r w:rsidR="00777CDE" w:rsidRPr="009C0E83">
              <w:rPr>
                <w:rFonts w:ascii="Huawai Sans" w:hAnsi="Huawai Sans"/>
                <w:webHidden/>
              </w:rPr>
              <w:tab/>
            </w:r>
            <w:r w:rsidR="00F13FB2" w:rsidRPr="00F13FB2">
              <w:rPr>
                <w:rFonts w:ascii="Huawai Sans" w:hAnsi="Huawai Sans"/>
                <w:webHidden/>
              </w:rPr>
              <w:t>25</w:t>
            </w:r>
          </w:hyperlink>
        </w:p>
        <w:p w14:paraId="5D2AB485" w14:textId="7216A398" w:rsidR="002678B4" w:rsidRPr="009C0E83" w:rsidRDefault="008B2845" w:rsidP="002678B4">
          <w:pPr>
            <w:pStyle w:val="TOC2"/>
            <w:tabs>
              <w:tab w:val="right" w:leader="dot" w:pos="9628"/>
            </w:tabs>
            <w:rPr>
              <w:rFonts w:ascii="Huawai Sans" w:eastAsiaTheme="minorEastAsia" w:hAnsi="Huawai Sans" w:cstheme="minorBidi" w:hint="eastAsia"/>
              <w:sz w:val="21"/>
              <w:szCs w:val="22"/>
            </w:rPr>
          </w:pPr>
          <w:hyperlink w:anchor="_Toc137639925" w:history="1">
            <w:r w:rsidR="002678B4" w:rsidRPr="009C0E83">
              <w:rPr>
                <w:rStyle w:val="Hyperlink"/>
                <w:rFonts w:ascii="Huawai Sans" w:hAnsi="Huawai Sans" w:cs="Book Antiqua"/>
                <w:snapToGrid w:val="0"/>
                <w:color w:val="auto"/>
              </w:rPr>
              <w:t>6.3</w:t>
            </w:r>
            <w:r w:rsidR="002678B4" w:rsidRPr="009C0E83">
              <w:rPr>
                <w:rStyle w:val="Hyperlink"/>
                <w:rFonts w:ascii="Huawai Sans" w:hAnsi="Huawai Sans"/>
                <w:color w:val="auto"/>
              </w:rPr>
              <w:t xml:space="preserve"> Configuration Steps</w:t>
            </w:r>
            <w:r w:rsidR="002678B4" w:rsidRPr="009C0E83">
              <w:rPr>
                <w:rFonts w:ascii="Huawai Sans" w:hAnsi="Huawai Sans"/>
                <w:webHidden/>
              </w:rPr>
              <w:tab/>
            </w:r>
            <w:r w:rsidR="00F13FB2" w:rsidRPr="00F13FB2">
              <w:rPr>
                <w:rFonts w:ascii="Huawai Sans" w:hAnsi="Huawai Sans"/>
                <w:webHidden/>
              </w:rPr>
              <w:t>25</w:t>
            </w:r>
          </w:hyperlink>
        </w:p>
        <w:p w14:paraId="118D5338" w14:textId="53424A44"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12" w:history="1">
            <w:r w:rsidR="00777CDE" w:rsidRPr="009C0E83">
              <w:rPr>
                <w:rStyle w:val="Hyperlink"/>
                <w:rFonts w:ascii="Huawai Sans" w:hAnsi="Huawai Sans"/>
                <w:noProof/>
                <w:color w:val="auto"/>
              </w:rPr>
              <w:t>7.</w:t>
            </w:r>
            <w:r w:rsidR="0045464E" w:rsidRPr="009C0E83">
              <w:rPr>
                <w:rStyle w:val="Hyperlink"/>
                <w:rFonts w:ascii="Huawai Sans" w:hAnsi="Huawai Sans"/>
                <w:noProof/>
                <w:color w:val="auto"/>
              </w:rPr>
              <w:t xml:space="preserve"> </w:t>
            </w:r>
            <w:r w:rsidR="00E92B89" w:rsidRPr="009C0E83">
              <w:rPr>
                <w:rStyle w:val="Hyperlink"/>
                <w:rFonts w:ascii="Huawai Sans" w:hAnsi="Huawai Sans"/>
                <w:noProof/>
                <w:color w:val="auto"/>
              </w:rPr>
              <w:t>Creating Builds with Build Step Configuration, Statuses and Storing Artifacts</w:t>
            </w:r>
            <w:r w:rsidR="00777CDE" w:rsidRPr="009C0E83">
              <w:rPr>
                <w:rFonts w:ascii="Huawai Sans" w:hAnsi="Huawai Sans"/>
                <w:noProof/>
                <w:webHidden/>
              </w:rPr>
              <w:tab/>
            </w:r>
            <w:r w:rsidR="00F13FB2">
              <w:rPr>
                <w:rFonts w:ascii="Huawai Sans" w:hAnsi="Huawai Sans"/>
                <w:noProof/>
                <w:webHidden/>
              </w:rPr>
              <w:t>27</w:t>
            </w:r>
          </w:hyperlink>
        </w:p>
        <w:p w14:paraId="20235CF4" w14:textId="17E3524F"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15" w:history="1">
            <w:r w:rsidR="00777CDE" w:rsidRPr="009C0E83">
              <w:rPr>
                <w:rStyle w:val="Hyperlink"/>
                <w:rFonts w:ascii="Huawai Sans" w:hAnsi="Huawai Sans" w:cs="Book Antiqua"/>
                <w:snapToGrid w:val="0"/>
                <w:color w:val="auto"/>
              </w:rPr>
              <w:t>7.1</w:t>
            </w:r>
            <w:r w:rsidR="00777CDE" w:rsidRPr="009C0E83">
              <w:rPr>
                <w:rStyle w:val="Hyperlink"/>
                <w:rFonts w:ascii="Huawai Sans" w:hAnsi="Huawai Sans"/>
                <w:color w:val="auto"/>
              </w:rPr>
              <w:t xml:space="preserve"> Introductions</w:t>
            </w:r>
            <w:r w:rsidR="00777CDE" w:rsidRPr="009C0E83">
              <w:rPr>
                <w:rFonts w:ascii="Huawai Sans" w:hAnsi="Huawai Sans"/>
                <w:webHidden/>
              </w:rPr>
              <w:tab/>
            </w:r>
            <w:r w:rsidR="00F13FB2">
              <w:rPr>
                <w:rFonts w:ascii="Huawai Sans" w:hAnsi="Huawai Sans"/>
                <w:webHidden/>
              </w:rPr>
              <w:t>27</w:t>
            </w:r>
          </w:hyperlink>
        </w:p>
        <w:p w14:paraId="07B1B7C3" w14:textId="43D2C87F"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923" w:history="1">
            <w:r w:rsidR="00777CDE" w:rsidRPr="009C0E83">
              <w:rPr>
                <w:rStyle w:val="Hyperlink"/>
                <w:rFonts w:ascii="Huawai Sans" w:hAnsi="Huawai Sans"/>
                <w:color w:val="auto"/>
              </w:rPr>
              <w:t>7.1.1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F13FB2" w:rsidRPr="00F13FB2">
              <w:rPr>
                <w:rFonts w:ascii="Huawai Sans" w:hAnsi="Huawai Sans"/>
                <w:webHidden/>
              </w:rPr>
              <w:t>27</w:t>
            </w:r>
          </w:hyperlink>
        </w:p>
        <w:p w14:paraId="47E37361" w14:textId="49849446"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924" w:history="1">
            <w:r w:rsidR="00777CDE" w:rsidRPr="009C0E83">
              <w:rPr>
                <w:rStyle w:val="Hyperlink"/>
                <w:rFonts w:ascii="Huawai Sans" w:hAnsi="Huawai Sans"/>
                <w:color w:val="auto"/>
              </w:rPr>
              <w:t>7.1.2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F13FB2" w:rsidRPr="00F13FB2">
              <w:rPr>
                <w:rFonts w:ascii="Huawai Sans" w:hAnsi="Huawai Sans"/>
                <w:webHidden/>
              </w:rPr>
              <w:t>27</w:t>
            </w:r>
          </w:hyperlink>
        </w:p>
        <w:p w14:paraId="7BCE2B46" w14:textId="70145505"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25" w:history="1">
            <w:r w:rsidR="00777CDE" w:rsidRPr="009C0E83">
              <w:rPr>
                <w:rStyle w:val="Hyperlink"/>
                <w:rFonts w:ascii="Huawai Sans" w:hAnsi="Huawai Sans" w:cs="Book Antiqua"/>
                <w:snapToGrid w:val="0"/>
                <w:color w:val="auto"/>
              </w:rPr>
              <w:t>7.2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F13FB2" w:rsidRPr="00F13FB2">
              <w:rPr>
                <w:rFonts w:ascii="Huawai Sans" w:hAnsi="Huawai Sans"/>
                <w:webHidden/>
              </w:rPr>
              <w:t>27</w:t>
            </w:r>
          </w:hyperlink>
        </w:p>
        <w:p w14:paraId="2F5F10DF" w14:textId="181D1704"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26" w:history="1">
            <w:r w:rsidR="00777CDE" w:rsidRPr="009C0E83">
              <w:rPr>
                <w:rStyle w:val="Hyperlink"/>
                <w:rFonts w:ascii="Huawai Sans" w:hAnsi="Huawai Sans"/>
                <w:noProof/>
                <w:color w:val="auto"/>
              </w:rPr>
              <w:t>8.</w:t>
            </w:r>
            <w:r w:rsidR="0045464E" w:rsidRPr="009C0E83">
              <w:rPr>
                <w:rFonts w:ascii="Huawai Sans" w:eastAsiaTheme="minorEastAsia" w:hAnsi="Huawai Sans" w:cstheme="minorBidi"/>
                <w:b w:val="0"/>
                <w:bCs w:val="0"/>
                <w:noProof/>
                <w:sz w:val="21"/>
                <w:szCs w:val="22"/>
              </w:rPr>
              <w:t xml:space="preserve"> </w:t>
            </w:r>
            <w:r w:rsidR="00E92B89" w:rsidRPr="009C0E83">
              <w:rPr>
                <w:rStyle w:val="Hyperlink"/>
                <w:rFonts w:ascii="Huawai Sans" w:hAnsi="Huawai Sans"/>
                <w:noProof/>
                <w:color w:val="auto"/>
              </w:rPr>
              <w:t>Using Plugins in Jenkins</w:t>
            </w:r>
            <w:r w:rsidR="00777CDE" w:rsidRPr="009C0E83">
              <w:rPr>
                <w:rFonts w:ascii="Huawai Sans" w:hAnsi="Huawai Sans"/>
                <w:noProof/>
                <w:webHidden/>
              </w:rPr>
              <w:tab/>
            </w:r>
            <w:r w:rsidR="00F13FB2">
              <w:rPr>
                <w:rFonts w:ascii="Huawai Sans" w:hAnsi="Huawai Sans"/>
                <w:noProof/>
                <w:webHidden/>
              </w:rPr>
              <w:t>30</w:t>
            </w:r>
          </w:hyperlink>
        </w:p>
        <w:p w14:paraId="255A70FA" w14:textId="7AD9FEB9"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28" w:history="1">
            <w:r w:rsidR="00777CDE" w:rsidRPr="009C0E83">
              <w:rPr>
                <w:rStyle w:val="Hyperlink"/>
                <w:rFonts w:ascii="Huawai Sans" w:hAnsi="Huawai Sans" w:cs="Book Antiqua"/>
                <w:snapToGrid w:val="0"/>
                <w:color w:val="auto"/>
              </w:rPr>
              <w:t>8.1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_Toc137639928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777CDE" w:rsidRPr="009C0E83">
              <w:rPr>
                <w:rFonts w:ascii="Huawai Sans" w:hAnsi="Huawai Sans"/>
                <w:webHidden/>
              </w:rPr>
              <w:fldChar w:fldCharType="end"/>
            </w:r>
          </w:hyperlink>
          <w:r w:rsidR="00F13FB2">
            <w:rPr>
              <w:rFonts w:ascii="Huawai Sans" w:hAnsi="Huawai Sans"/>
            </w:rPr>
            <w:t>0</w:t>
          </w:r>
        </w:p>
        <w:p w14:paraId="19ACFEDD" w14:textId="6C14D093"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931" w:history="1">
            <w:r w:rsidR="00777CDE" w:rsidRPr="009C0E83">
              <w:rPr>
                <w:rStyle w:val="Hyperlink"/>
                <w:rFonts w:ascii="Huawai Sans" w:hAnsi="Huawai Sans"/>
                <w:color w:val="auto"/>
              </w:rPr>
              <w:t>8.1.1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_Toc137639931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777CDE" w:rsidRPr="009C0E83">
              <w:rPr>
                <w:rFonts w:ascii="Huawai Sans" w:hAnsi="Huawai Sans"/>
                <w:webHidden/>
              </w:rPr>
              <w:fldChar w:fldCharType="end"/>
            </w:r>
          </w:hyperlink>
          <w:r w:rsidR="00F13FB2">
            <w:rPr>
              <w:rFonts w:ascii="Huawai Sans" w:hAnsi="Huawai Sans"/>
            </w:rPr>
            <w:t>0</w:t>
          </w:r>
        </w:p>
        <w:p w14:paraId="1CBA282C" w14:textId="13FA0532"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932" w:history="1">
            <w:r w:rsidR="00777CDE" w:rsidRPr="009C0E83">
              <w:rPr>
                <w:rStyle w:val="Hyperlink"/>
                <w:rFonts w:ascii="Huawai Sans" w:hAnsi="Huawai Sans"/>
                <w:color w:val="auto"/>
              </w:rPr>
              <w:t>8.1.2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_Toc137639932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777CDE" w:rsidRPr="009C0E83">
              <w:rPr>
                <w:rFonts w:ascii="Huawai Sans" w:hAnsi="Huawai Sans"/>
                <w:webHidden/>
              </w:rPr>
              <w:fldChar w:fldCharType="end"/>
            </w:r>
          </w:hyperlink>
          <w:r w:rsidR="00F13FB2">
            <w:rPr>
              <w:rFonts w:ascii="Huawai Sans" w:hAnsi="Huawai Sans"/>
            </w:rPr>
            <w:t>0</w:t>
          </w:r>
        </w:p>
        <w:p w14:paraId="2CA3E931" w14:textId="6F44B052"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37" w:history="1">
            <w:r w:rsidR="00777CDE" w:rsidRPr="009C0E83">
              <w:rPr>
                <w:rStyle w:val="Hyperlink"/>
                <w:rFonts w:ascii="Huawai Sans" w:hAnsi="Huawai Sans" w:cs="Book Antiqua"/>
                <w:snapToGrid w:val="0"/>
                <w:color w:val="auto"/>
              </w:rPr>
              <w:t>8.2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_Toc137639937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777CDE" w:rsidRPr="009C0E83">
              <w:rPr>
                <w:rFonts w:ascii="Huawai Sans" w:hAnsi="Huawai Sans"/>
                <w:webHidden/>
              </w:rPr>
              <w:fldChar w:fldCharType="end"/>
            </w:r>
          </w:hyperlink>
          <w:r w:rsidR="00F13FB2">
            <w:rPr>
              <w:rFonts w:ascii="Huawai Sans" w:hAnsi="Huawai Sans"/>
            </w:rPr>
            <w:t>0</w:t>
          </w:r>
        </w:p>
        <w:p w14:paraId="2735C209" w14:textId="1253CDDC"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38" w:history="1">
            <w:r w:rsidR="00777CDE" w:rsidRPr="009C0E83">
              <w:rPr>
                <w:rStyle w:val="Hyperlink"/>
                <w:rFonts w:ascii="Huawai Sans" w:hAnsi="Huawai Sans"/>
                <w:noProof/>
                <w:color w:val="auto"/>
              </w:rPr>
              <w:t>9.</w:t>
            </w:r>
            <w:r w:rsidR="0045464E" w:rsidRPr="009C0E83">
              <w:rPr>
                <w:rFonts w:ascii="Huawai Sans" w:eastAsiaTheme="minorEastAsia" w:hAnsi="Huawai Sans" w:cstheme="minorBidi"/>
                <w:b w:val="0"/>
                <w:bCs w:val="0"/>
                <w:noProof/>
                <w:sz w:val="21"/>
                <w:szCs w:val="22"/>
              </w:rPr>
              <w:t xml:space="preserve"> </w:t>
            </w:r>
            <w:r w:rsidR="00E92B89" w:rsidRPr="009C0E83">
              <w:rPr>
                <w:rStyle w:val="Hyperlink"/>
                <w:rFonts w:ascii="Huawai Sans" w:hAnsi="Huawai Sans"/>
                <w:noProof/>
                <w:color w:val="auto"/>
              </w:rPr>
              <w:t>Install Docker and Run a Container</w:t>
            </w:r>
            <w:r w:rsidR="00777CDE" w:rsidRPr="009C0E83">
              <w:rPr>
                <w:rFonts w:ascii="Huawai Sans" w:hAnsi="Huawai Sans"/>
                <w:noProof/>
                <w:webHidden/>
              </w:rPr>
              <w:tab/>
            </w:r>
            <w:r w:rsidR="00777CDE" w:rsidRPr="009C0E83">
              <w:rPr>
                <w:rFonts w:ascii="Huawai Sans" w:hAnsi="Huawai Sans"/>
                <w:noProof/>
                <w:webHidden/>
              </w:rPr>
              <w:fldChar w:fldCharType="begin"/>
            </w:r>
            <w:r w:rsidR="00777CDE" w:rsidRPr="009C0E83">
              <w:rPr>
                <w:rFonts w:ascii="Huawai Sans" w:hAnsi="Huawai Sans"/>
                <w:noProof/>
                <w:webHidden/>
              </w:rPr>
              <w:instrText xml:space="preserve"> PAGEREF _Toc137639938 \h </w:instrText>
            </w:r>
            <w:r w:rsidR="00777CDE" w:rsidRPr="009C0E83">
              <w:rPr>
                <w:rFonts w:ascii="Huawai Sans" w:hAnsi="Huawai Sans"/>
                <w:noProof/>
                <w:webHidden/>
              </w:rPr>
            </w:r>
            <w:r w:rsidR="00777CDE" w:rsidRPr="009C0E83">
              <w:rPr>
                <w:rFonts w:ascii="Huawai Sans" w:hAnsi="Huawai Sans"/>
                <w:noProof/>
                <w:webHidden/>
              </w:rPr>
              <w:fldChar w:fldCharType="separate"/>
            </w:r>
            <w:r w:rsidR="00777CDE" w:rsidRPr="009C0E83">
              <w:rPr>
                <w:rFonts w:ascii="Huawai Sans" w:hAnsi="Huawai Sans"/>
                <w:noProof/>
                <w:webHidden/>
              </w:rPr>
              <w:t>3</w:t>
            </w:r>
            <w:r w:rsidR="00777CDE" w:rsidRPr="009C0E83">
              <w:rPr>
                <w:rFonts w:ascii="Huawai Sans" w:hAnsi="Huawai Sans"/>
                <w:noProof/>
                <w:webHidden/>
              </w:rPr>
              <w:fldChar w:fldCharType="end"/>
            </w:r>
          </w:hyperlink>
          <w:r w:rsidR="00F13FB2">
            <w:rPr>
              <w:rFonts w:ascii="Huawai Sans" w:hAnsi="Huawai Sans"/>
              <w:noProof/>
            </w:rPr>
            <w:t>2</w:t>
          </w:r>
        </w:p>
        <w:p w14:paraId="414967B5" w14:textId="7599617A"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40" w:history="1">
            <w:r w:rsidR="00777CDE" w:rsidRPr="009C0E83">
              <w:rPr>
                <w:rStyle w:val="Hyperlink"/>
                <w:rFonts w:ascii="Huawai Sans" w:hAnsi="Huawai Sans" w:cs="Book Antiqua"/>
                <w:snapToGrid w:val="0"/>
                <w:color w:val="auto"/>
              </w:rPr>
              <w:t>9.1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_Toc137639940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777CDE" w:rsidRPr="009C0E83">
              <w:rPr>
                <w:rFonts w:ascii="Huawai Sans" w:hAnsi="Huawai Sans"/>
                <w:webHidden/>
              </w:rPr>
              <w:fldChar w:fldCharType="end"/>
            </w:r>
          </w:hyperlink>
          <w:r w:rsidR="00F13FB2">
            <w:rPr>
              <w:rFonts w:ascii="Huawai Sans" w:hAnsi="Huawai Sans"/>
            </w:rPr>
            <w:t>2</w:t>
          </w:r>
        </w:p>
        <w:p w14:paraId="381C650B" w14:textId="08B73432"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941" w:history="1">
            <w:r w:rsidR="00777CDE" w:rsidRPr="009C0E83">
              <w:rPr>
                <w:rStyle w:val="Hyperlink"/>
                <w:rFonts w:ascii="Huawai Sans" w:hAnsi="Huawai Sans"/>
                <w:color w:val="auto"/>
              </w:rPr>
              <w:t>9.1.1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_Toc137639941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F13FB2">
              <w:rPr>
                <w:rFonts w:ascii="Huawai Sans" w:hAnsi="Huawai Sans"/>
                <w:webHidden/>
              </w:rPr>
              <w:t>2</w:t>
            </w:r>
            <w:r w:rsidR="00777CDE" w:rsidRPr="009C0E83">
              <w:rPr>
                <w:rFonts w:ascii="Huawai Sans" w:hAnsi="Huawai Sans"/>
                <w:webHidden/>
              </w:rPr>
              <w:fldChar w:fldCharType="end"/>
            </w:r>
          </w:hyperlink>
        </w:p>
        <w:p w14:paraId="345D2C1E" w14:textId="55A9AA00" w:rsidR="00777CDE" w:rsidRPr="009C0E83" w:rsidRDefault="008B2845" w:rsidP="00D33613">
          <w:pPr>
            <w:pStyle w:val="TOC3"/>
            <w:tabs>
              <w:tab w:val="left" w:pos="1300"/>
              <w:tab w:val="right" w:leader="dot" w:pos="9628"/>
            </w:tabs>
            <w:rPr>
              <w:rFonts w:ascii="Huawai Sans" w:eastAsiaTheme="minorEastAsia" w:hAnsi="Huawai Sans" w:cstheme="minorBidi" w:hint="eastAsia"/>
              <w:sz w:val="21"/>
              <w:szCs w:val="22"/>
            </w:rPr>
          </w:pPr>
          <w:hyperlink w:anchor="_Toc137639942" w:history="1">
            <w:r w:rsidR="00777CDE" w:rsidRPr="009C0E83">
              <w:rPr>
                <w:rStyle w:val="Hyperlink"/>
                <w:rFonts w:ascii="Huawai Sans" w:hAnsi="Huawai Sans"/>
                <w:color w:val="auto"/>
              </w:rPr>
              <w:t>9.1.2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_Toc137639942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F13FB2">
              <w:rPr>
                <w:rFonts w:ascii="Huawai Sans" w:hAnsi="Huawai Sans"/>
                <w:webHidden/>
              </w:rPr>
              <w:t>2</w:t>
            </w:r>
            <w:r w:rsidR="00777CDE" w:rsidRPr="009C0E83">
              <w:rPr>
                <w:rFonts w:ascii="Huawai Sans" w:hAnsi="Huawai Sans"/>
                <w:webHidden/>
              </w:rPr>
              <w:fldChar w:fldCharType="end"/>
            </w:r>
          </w:hyperlink>
        </w:p>
        <w:p w14:paraId="75723B8F" w14:textId="326191CB"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47" w:history="1">
            <w:r w:rsidR="00777CDE" w:rsidRPr="009C0E83">
              <w:rPr>
                <w:rStyle w:val="Hyperlink"/>
                <w:rFonts w:ascii="Huawai Sans" w:hAnsi="Huawai Sans" w:cs="Book Antiqua"/>
                <w:snapToGrid w:val="0"/>
                <w:color w:val="auto"/>
              </w:rPr>
              <w:t>9.2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_Toc137639947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F13FB2">
              <w:rPr>
                <w:rFonts w:ascii="Huawai Sans" w:hAnsi="Huawai Sans"/>
                <w:webHidden/>
              </w:rPr>
              <w:t>2</w:t>
            </w:r>
            <w:r w:rsidR="00777CDE" w:rsidRPr="009C0E83">
              <w:rPr>
                <w:rFonts w:ascii="Huawai Sans" w:hAnsi="Huawai Sans"/>
                <w:webHidden/>
              </w:rPr>
              <w:fldChar w:fldCharType="end"/>
            </w:r>
          </w:hyperlink>
        </w:p>
        <w:p w14:paraId="3A63D3C9" w14:textId="2CD529C0"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48" w:history="1">
            <w:r w:rsidR="00777CDE" w:rsidRPr="009C0E83">
              <w:rPr>
                <w:rStyle w:val="Hyperlink"/>
                <w:rFonts w:ascii="Huawai Sans" w:hAnsi="Huawai Sans"/>
                <w:noProof/>
                <w:color w:val="auto"/>
              </w:rPr>
              <w:t>10.</w:t>
            </w:r>
            <w:r w:rsidR="0045464E" w:rsidRPr="009C0E83">
              <w:rPr>
                <w:rFonts w:ascii="Huawai Sans" w:eastAsiaTheme="minorEastAsia" w:hAnsi="Huawai Sans" w:cstheme="minorBidi"/>
                <w:b w:val="0"/>
                <w:bCs w:val="0"/>
                <w:noProof/>
                <w:sz w:val="21"/>
                <w:szCs w:val="22"/>
              </w:rPr>
              <w:t xml:space="preserve"> </w:t>
            </w:r>
            <w:r w:rsidR="00E92B89" w:rsidRPr="009C0E83">
              <w:rPr>
                <w:rStyle w:val="Hyperlink"/>
                <w:rFonts w:ascii="Huawai Sans" w:hAnsi="Huawai Sans"/>
                <w:noProof/>
                <w:color w:val="auto"/>
              </w:rPr>
              <w:t>Register for Docker and Exercise the commands</w:t>
            </w:r>
            <w:r w:rsidR="00777CDE" w:rsidRPr="009C0E83">
              <w:rPr>
                <w:rFonts w:ascii="Huawai Sans" w:hAnsi="Huawai Sans"/>
                <w:noProof/>
                <w:webHidden/>
              </w:rPr>
              <w:tab/>
            </w:r>
            <w:r w:rsidR="00777CDE" w:rsidRPr="009C0E83">
              <w:rPr>
                <w:rFonts w:ascii="Huawai Sans" w:hAnsi="Huawai Sans"/>
                <w:noProof/>
                <w:webHidden/>
              </w:rPr>
              <w:fldChar w:fldCharType="begin"/>
            </w:r>
            <w:r w:rsidR="00777CDE" w:rsidRPr="009C0E83">
              <w:rPr>
                <w:rFonts w:ascii="Huawai Sans" w:hAnsi="Huawai Sans"/>
                <w:noProof/>
                <w:webHidden/>
              </w:rPr>
              <w:instrText xml:space="preserve"> PAGEREF _Toc137639948 \h </w:instrText>
            </w:r>
            <w:r w:rsidR="00777CDE" w:rsidRPr="009C0E83">
              <w:rPr>
                <w:rFonts w:ascii="Huawai Sans" w:hAnsi="Huawai Sans"/>
                <w:noProof/>
                <w:webHidden/>
              </w:rPr>
            </w:r>
            <w:r w:rsidR="00777CDE" w:rsidRPr="009C0E83">
              <w:rPr>
                <w:rFonts w:ascii="Huawai Sans" w:hAnsi="Huawai Sans"/>
                <w:noProof/>
                <w:webHidden/>
              </w:rPr>
              <w:fldChar w:fldCharType="separate"/>
            </w:r>
            <w:r w:rsidR="00777CDE" w:rsidRPr="009C0E83">
              <w:rPr>
                <w:rFonts w:ascii="Huawai Sans" w:hAnsi="Huawai Sans"/>
                <w:noProof/>
                <w:webHidden/>
              </w:rPr>
              <w:t>3</w:t>
            </w:r>
            <w:r w:rsidR="00F13FB2">
              <w:rPr>
                <w:rFonts w:ascii="Huawai Sans" w:hAnsi="Huawai Sans"/>
                <w:noProof/>
                <w:webHidden/>
              </w:rPr>
              <w:t>4</w:t>
            </w:r>
            <w:r w:rsidR="00777CDE" w:rsidRPr="009C0E83">
              <w:rPr>
                <w:rFonts w:ascii="Huawai Sans" w:hAnsi="Huawai Sans"/>
                <w:noProof/>
                <w:webHidden/>
              </w:rPr>
              <w:fldChar w:fldCharType="end"/>
            </w:r>
          </w:hyperlink>
        </w:p>
        <w:p w14:paraId="534006E7" w14:textId="4EA13BFF"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50" w:history="1">
            <w:r w:rsidR="00777CDE" w:rsidRPr="009C0E83">
              <w:rPr>
                <w:rStyle w:val="Hyperlink"/>
                <w:rFonts w:ascii="Huawai Sans" w:hAnsi="Huawai Sans" w:cs="Book Antiqua"/>
                <w:snapToGrid w:val="0"/>
                <w:color w:val="auto"/>
              </w:rPr>
              <w:t>10.1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_Toc137639950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F13FB2">
              <w:rPr>
                <w:rFonts w:ascii="Huawai Sans" w:hAnsi="Huawai Sans"/>
                <w:webHidden/>
              </w:rPr>
              <w:t>4</w:t>
            </w:r>
            <w:r w:rsidR="00777CDE" w:rsidRPr="009C0E83">
              <w:rPr>
                <w:rFonts w:ascii="Huawai Sans" w:hAnsi="Huawai Sans"/>
                <w:webHidden/>
              </w:rPr>
              <w:fldChar w:fldCharType="end"/>
            </w:r>
          </w:hyperlink>
        </w:p>
        <w:p w14:paraId="5A55AFCC" w14:textId="5A29C8E4" w:rsidR="00777CDE" w:rsidRPr="009C0E83" w:rsidRDefault="008B2845" w:rsidP="00D33613">
          <w:pPr>
            <w:pStyle w:val="TOC3"/>
            <w:tabs>
              <w:tab w:val="right" w:leader="dot" w:pos="9628"/>
            </w:tabs>
            <w:rPr>
              <w:rFonts w:ascii="Huawai Sans" w:eastAsiaTheme="minorEastAsia" w:hAnsi="Huawai Sans" w:cstheme="minorBidi" w:hint="eastAsia"/>
              <w:sz w:val="21"/>
              <w:szCs w:val="22"/>
            </w:rPr>
          </w:pPr>
          <w:hyperlink w:anchor="_Toc137639953" w:history="1">
            <w:r w:rsidR="00777CDE" w:rsidRPr="009C0E83">
              <w:rPr>
                <w:rStyle w:val="Hyperlink"/>
                <w:rFonts w:ascii="Huawai Sans" w:hAnsi="Huawai Sans"/>
                <w:color w:val="auto"/>
              </w:rPr>
              <w:t>10.1.1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_Toc137639953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F13FB2">
              <w:rPr>
                <w:rFonts w:ascii="Huawai Sans" w:hAnsi="Huawai Sans"/>
                <w:webHidden/>
              </w:rPr>
              <w:t>4</w:t>
            </w:r>
            <w:r w:rsidR="00777CDE" w:rsidRPr="009C0E83">
              <w:rPr>
                <w:rFonts w:ascii="Huawai Sans" w:hAnsi="Huawai Sans"/>
                <w:webHidden/>
              </w:rPr>
              <w:fldChar w:fldCharType="end"/>
            </w:r>
          </w:hyperlink>
        </w:p>
        <w:p w14:paraId="244603D2" w14:textId="508B3654" w:rsidR="00777CDE" w:rsidRPr="009C0E83" w:rsidRDefault="008B2845" w:rsidP="00D33613">
          <w:pPr>
            <w:pStyle w:val="TOC3"/>
            <w:tabs>
              <w:tab w:val="right" w:leader="dot" w:pos="9628"/>
            </w:tabs>
            <w:rPr>
              <w:rFonts w:ascii="Huawai Sans" w:eastAsiaTheme="minorEastAsia" w:hAnsi="Huawai Sans" w:cstheme="minorBidi" w:hint="eastAsia"/>
              <w:sz w:val="21"/>
              <w:szCs w:val="22"/>
            </w:rPr>
          </w:pPr>
          <w:hyperlink w:anchor="_Toc137639954" w:history="1">
            <w:r w:rsidR="00777CDE" w:rsidRPr="009C0E83">
              <w:rPr>
                <w:rStyle w:val="Hyperlink"/>
                <w:rFonts w:ascii="Huawai Sans" w:hAnsi="Huawai Sans"/>
                <w:color w:val="auto"/>
              </w:rPr>
              <w:t>10.1.2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_Toc137639954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F13FB2">
              <w:rPr>
                <w:rFonts w:ascii="Huawai Sans" w:hAnsi="Huawai Sans"/>
                <w:webHidden/>
              </w:rPr>
              <w:t>4</w:t>
            </w:r>
            <w:r w:rsidR="00777CDE" w:rsidRPr="009C0E83">
              <w:rPr>
                <w:rFonts w:ascii="Huawai Sans" w:hAnsi="Huawai Sans"/>
                <w:webHidden/>
              </w:rPr>
              <w:fldChar w:fldCharType="end"/>
            </w:r>
          </w:hyperlink>
        </w:p>
        <w:p w14:paraId="2D0D598B" w14:textId="08968590"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55" w:history="1">
            <w:r w:rsidR="00777CDE" w:rsidRPr="009C0E83">
              <w:rPr>
                <w:rStyle w:val="Hyperlink"/>
                <w:rFonts w:ascii="Huawai Sans" w:hAnsi="Huawai Sans" w:cs="Book Antiqua"/>
                <w:snapToGrid w:val="0"/>
                <w:color w:val="auto"/>
              </w:rPr>
              <w:t>10.2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777CDE" w:rsidRPr="009C0E83">
              <w:rPr>
                <w:rFonts w:ascii="Huawai Sans" w:hAnsi="Huawai Sans"/>
                <w:webHidden/>
              </w:rPr>
              <w:fldChar w:fldCharType="begin"/>
            </w:r>
            <w:r w:rsidR="00777CDE" w:rsidRPr="009C0E83">
              <w:rPr>
                <w:rFonts w:ascii="Huawai Sans" w:hAnsi="Huawai Sans"/>
                <w:webHidden/>
              </w:rPr>
              <w:instrText xml:space="preserve"> PAGEREF _Toc137639955 \h </w:instrText>
            </w:r>
            <w:r w:rsidR="00777CDE" w:rsidRPr="009C0E83">
              <w:rPr>
                <w:rFonts w:ascii="Huawai Sans" w:hAnsi="Huawai Sans"/>
                <w:webHidden/>
              </w:rPr>
            </w:r>
            <w:r w:rsidR="00777CDE" w:rsidRPr="009C0E83">
              <w:rPr>
                <w:rFonts w:ascii="Huawai Sans" w:hAnsi="Huawai Sans"/>
                <w:webHidden/>
              </w:rPr>
              <w:fldChar w:fldCharType="separate"/>
            </w:r>
            <w:r w:rsidR="00777CDE" w:rsidRPr="009C0E83">
              <w:rPr>
                <w:rFonts w:ascii="Huawai Sans" w:hAnsi="Huawai Sans"/>
                <w:webHidden/>
              </w:rPr>
              <w:t>3</w:t>
            </w:r>
            <w:r w:rsidR="00F13FB2">
              <w:rPr>
                <w:rFonts w:ascii="Huawai Sans" w:hAnsi="Huawai Sans"/>
                <w:webHidden/>
              </w:rPr>
              <w:t>4</w:t>
            </w:r>
            <w:r w:rsidR="00777CDE" w:rsidRPr="009C0E83">
              <w:rPr>
                <w:rFonts w:ascii="Huawai Sans" w:hAnsi="Huawai Sans"/>
                <w:webHidden/>
              </w:rPr>
              <w:fldChar w:fldCharType="end"/>
            </w:r>
          </w:hyperlink>
        </w:p>
        <w:p w14:paraId="7431038F" w14:textId="24C2237D"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56" w:history="1">
            <w:r w:rsidR="00777CDE" w:rsidRPr="009C0E83">
              <w:rPr>
                <w:rStyle w:val="Hyperlink"/>
                <w:rFonts w:ascii="Huawai Sans" w:hAnsi="Huawai Sans"/>
                <w:noProof/>
                <w:color w:val="auto"/>
              </w:rPr>
              <w:t>11.</w:t>
            </w:r>
            <w:r w:rsidR="0045464E" w:rsidRPr="009C0E83">
              <w:rPr>
                <w:rFonts w:ascii="Huawai Sans" w:eastAsiaTheme="minorEastAsia" w:hAnsi="Huawai Sans" w:cstheme="minorBidi"/>
                <w:b w:val="0"/>
                <w:bCs w:val="0"/>
                <w:noProof/>
                <w:sz w:val="21"/>
                <w:szCs w:val="22"/>
              </w:rPr>
              <w:t xml:space="preserve"> </w:t>
            </w:r>
            <w:r w:rsidR="00E92B89" w:rsidRPr="009C0E83">
              <w:rPr>
                <w:rStyle w:val="Hyperlink"/>
                <w:rFonts w:ascii="Huawai Sans" w:hAnsi="Huawai Sans"/>
                <w:noProof/>
                <w:color w:val="auto"/>
              </w:rPr>
              <w:t>Run a Simple Pipeline Job in Jenkins</w:t>
            </w:r>
            <w:r w:rsidR="00777CDE" w:rsidRPr="009C0E83">
              <w:rPr>
                <w:rFonts w:ascii="Huawai Sans" w:hAnsi="Huawai Sans"/>
                <w:noProof/>
                <w:webHidden/>
              </w:rPr>
              <w:tab/>
            </w:r>
            <w:r w:rsidR="00777CDE" w:rsidRPr="009C0E83">
              <w:rPr>
                <w:rFonts w:ascii="Huawai Sans" w:hAnsi="Huawai Sans"/>
                <w:noProof/>
                <w:webHidden/>
              </w:rPr>
              <w:fldChar w:fldCharType="begin"/>
            </w:r>
            <w:r w:rsidR="00777CDE" w:rsidRPr="009C0E83">
              <w:rPr>
                <w:rFonts w:ascii="Huawai Sans" w:hAnsi="Huawai Sans"/>
                <w:noProof/>
                <w:webHidden/>
              </w:rPr>
              <w:instrText xml:space="preserve"> PAGEREF _Toc137639956 \h </w:instrText>
            </w:r>
            <w:r w:rsidR="00777CDE" w:rsidRPr="009C0E83">
              <w:rPr>
                <w:rFonts w:ascii="Huawai Sans" w:hAnsi="Huawai Sans"/>
                <w:noProof/>
                <w:webHidden/>
              </w:rPr>
            </w:r>
            <w:r w:rsidR="00777CDE" w:rsidRPr="009C0E83">
              <w:rPr>
                <w:rFonts w:ascii="Huawai Sans" w:hAnsi="Huawai Sans"/>
                <w:noProof/>
                <w:webHidden/>
              </w:rPr>
              <w:fldChar w:fldCharType="separate"/>
            </w:r>
            <w:r w:rsidR="00777CDE" w:rsidRPr="009C0E83">
              <w:rPr>
                <w:rFonts w:ascii="Huawai Sans" w:hAnsi="Huawai Sans"/>
                <w:noProof/>
                <w:webHidden/>
              </w:rPr>
              <w:t>3</w:t>
            </w:r>
            <w:r w:rsidR="00777CDE" w:rsidRPr="009C0E83">
              <w:rPr>
                <w:rFonts w:ascii="Huawai Sans" w:hAnsi="Huawai Sans"/>
                <w:noProof/>
                <w:webHidden/>
              </w:rPr>
              <w:fldChar w:fldCharType="end"/>
            </w:r>
          </w:hyperlink>
          <w:r w:rsidR="00F13FB2">
            <w:rPr>
              <w:rFonts w:ascii="Huawai Sans" w:hAnsi="Huawai Sans"/>
              <w:noProof/>
            </w:rPr>
            <w:t>6</w:t>
          </w:r>
        </w:p>
        <w:p w14:paraId="35C3E725" w14:textId="2562BC05"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58" w:history="1">
            <w:r w:rsidR="00777CDE" w:rsidRPr="009C0E83">
              <w:rPr>
                <w:rStyle w:val="Hyperlink"/>
                <w:rFonts w:ascii="Huawai Sans" w:hAnsi="Huawai Sans" w:cs="Book Antiqua"/>
                <w:snapToGrid w:val="0"/>
                <w:color w:val="auto"/>
              </w:rPr>
              <w:t>11.1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hyperlink>
          <w:r w:rsidR="00F13FB2">
            <w:rPr>
              <w:rFonts w:ascii="Huawai Sans" w:hAnsi="Huawai Sans"/>
            </w:rPr>
            <w:t>36</w:t>
          </w:r>
        </w:p>
        <w:p w14:paraId="37874CC2" w14:textId="17AA5693" w:rsidR="00777CDE" w:rsidRPr="009C0E83" w:rsidRDefault="008B2845" w:rsidP="00D33613">
          <w:pPr>
            <w:pStyle w:val="TOC3"/>
            <w:tabs>
              <w:tab w:val="right" w:leader="dot" w:pos="9628"/>
            </w:tabs>
            <w:rPr>
              <w:rFonts w:ascii="Huawai Sans" w:eastAsiaTheme="minorEastAsia" w:hAnsi="Huawai Sans" w:cstheme="minorBidi" w:hint="eastAsia"/>
              <w:sz w:val="21"/>
              <w:szCs w:val="22"/>
            </w:rPr>
          </w:pPr>
          <w:hyperlink w:anchor="_Toc137639961" w:history="1">
            <w:r w:rsidR="00777CDE" w:rsidRPr="009C0E83">
              <w:rPr>
                <w:rStyle w:val="Hyperlink"/>
                <w:rFonts w:ascii="Huawai Sans" w:hAnsi="Huawai Sans"/>
                <w:color w:val="auto"/>
              </w:rPr>
              <w:t>11.1.1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F13FB2">
              <w:rPr>
                <w:rFonts w:ascii="Huawai Sans" w:hAnsi="Huawai Sans"/>
              </w:rPr>
              <w:t>36</w:t>
            </w:r>
          </w:hyperlink>
        </w:p>
        <w:p w14:paraId="5C9891E8" w14:textId="2130240E" w:rsidR="00777CDE" w:rsidRPr="009C0E83" w:rsidRDefault="008B2845" w:rsidP="00D33613">
          <w:pPr>
            <w:pStyle w:val="TOC3"/>
            <w:tabs>
              <w:tab w:val="right" w:leader="dot" w:pos="9628"/>
            </w:tabs>
            <w:rPr>
              <w:rFonts w:ascii="Huawai Sans" w:eastAsiaTheme="minorEastAsia" w:hAnsi="Huawai Sans" w:cstheme="minorBidi" w:hint="eastAsia"/>
              <w:sz w:val="21"/>
              <w:szCs w:val="22"/>
            </w:rPr>
          </w:pPr>
          <w:hyperlink w:anchor="_Toc137639962" w:history="1">
            <w:r w:rsidR="00777CDE" w:rsidRPr="009C0E83">
              <w:rPr>
                <w:rStyle w:val="Hyperlink"/>
                <w:rFonts w:ascii="Huawai Sans" w:hAnsi="Huawai Sans"/>
                <w:color w:val="auto"/>
              </w:rPr>
              <w:t>11.1.2</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Objectives</w:t>
            </w:r>
            <w:r w:rsidR="00777CDE" w:rsidRPr="009C0E83">
              <w:rPr>
                <w:rFonts w:ascii="Huawai Sans" w:hAnsi="Huawai Sans"/>
                <w:webHidden/>
              </w:rPr>
              <w:tab/>
            </w:r>
            <w:r w:rsidR="00F13FB2">
              <w:rPr>
                <w:rFonts w:ascii="Huawai Sans" w:hAnsi="Huawai Sans"/>
              </w:rPr>
              <w:t>36</w:t>
            </w:r>
          </w:hyperlink>
        </w:p>
        <w:p w14:paraId="64224C8B" w14:textId="61E96F61"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63" w:history="1">
            <w:r w:rsidR="00777CDE" w:rsidRPr="009C0E83">
              <w:rPr>
                <w:rStyle w:val="Hyperlink"/>
                <w:rFonts w:ascii="Huawai Sans" w:hAnsi="Huawai Sans" w:cs="Book Antiqua"/>
                <w:snapToGrid w:val="0"/>
                <w:color w:val="auto"/>
              </w:rPr>
              <w:t>11.2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F13FB2">
              <w:rPr>
                <w:rFonts w:ascii="Huawai Sans" w:hAnsi="Huawai Sans"/>
              </w:rPr>
              <w:t>36</w:t>
            </w:r>
          </w:hyperlink>
        </w:p>
        <w:p w14:paraId="32BFDF0F" w14:textId="111290ED"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66" w:history="1">
            <w:r w:rsidR="00777CDE" w:rsidRPr="009C0E83">
              <w:rPr>
                <w:rStyle w:val="Hyperlink"/>
                <w:rFonts w:ascii="Huawai Sans" w:hAnsi="Huawai Sans"/>
                <w:noProof/>
                <w:color w:val="auto"/>
              </w:rPr>
              <w:t>12.</w:t>
            </w:r>
            <w:r w:rsidR="0045464E" w:rsidRPr="009C0E83">
              <w:rPr>
                <w:rFonts w:ascii="Huawai Sans" w:eastAsiaTheme="minorEastAsia" w:hAnsi="Huawai Sans" w:cstheme="minorBidi"/>
                <w:b w:val="0"/>
                <w:bCs w:val="0"/>
                <w:noProof/>
                <w:sz w:val="21"/>
                <w:szCs w:val="22"/>
              </w:rPr>
              <w:t xml:space="preserve"> </w:t>
            </w:r>
            <w:r w:rsidR="008842FE" w:rsidRPr="009C0E83">
              <w:rPr>
                <w:rStyle w:val="Hyperlink"/>
                <w:rFonts w:ascii="Huawai Sans" w:hAnsi="Huawai Sans"/>
                <w:noProof/>
                <w:color w:val="auto"/>
              </w:rPr>
              <w:t xml:space="preserve">Run </w:t>
            </w:r>
            <w:r w:rsidR="00E92B89" w:rsidRPr="009C0E83">
              <w:rPr>
                <w:rStyle w:val="Hyperlink"/>
                <w:rFonts w:ascii="Huawai Sans" w:hAnsi="Huawai Sans"/>
                <w:noProof/>
                <w:color w:val="auto"/>
              </w:rPr>
              <w:t>a CI</w:t>
            </w:r>
            <w:r w:rsidR="008842FE" w:rsidRPr="009C0E83">
              <w:rPr>
                <w:rStyle w:val="Hyperlink"/>
                <w:rFonts w:ascii="Huawai Sans" w:hAnsi="Huawai Sans"/>
                <w:noProof/>
                <w:color w:val="auto"/>
              </w:rPr>
              <w:t xml:space="preserve"> Job in Jenkins</w:t>
            </w:r>
            <w:r w:rsidR="00777CDE" w:rsidRPr="009C0E83">
              <w:rPr>
                <w:rFonts w:ascii="Huawai Sans" w:hAnsi="Huawai Sans"/>
                <w:noProof/>
                <w:webHidden/>
              </w:rPr>
              <w:tab/>
            </w:r>
          </w:hyperlink>
          <w:r w:rsidR="00F13FB2">
            <w:rPr>
              <w:rFonts w:ascii="Huawai Sans" w:hAnsi="Huawai Sans"/>
              <w:noProof/>
            </w:rPr>
            <w:t>38</w:t>
          </w:r>
        </w:p>
        <w:p w14:paraId="0DEF3BEE" w14:textId="6CF65D28"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68" w:history="1">
            <w:r w:rsidR="00777CDE" w:rsidRPr="009C0E83">
              <w:rPr>
                <w:rStyle w:val="Hyperlink"/>
                <w:rFonts w:ascii="Huawai Sans" w:hAnsi="Huawai Sans" w:cs="Book Antiqua"/>
                <w:snapToGrid w:val="0"/>
                <w:color w:val="auto"/>
              </w:rPr>
              <w:t>12.1</w:t>
            </w:r>
            <w:r w:rsidR="00777CDE" w:rsidRPr="009C0E83">
              <w:rPr>
                <w:rStyle w:val="Hyperlink"/>
                <w:rFonts w:ascii="Huawai Sans" w:hAnsi="Huawai Sans"/>
                <w:color w:val="auto"/>
              </w:rPr>
              <w:t xml:space="preserve"> Introduction</w:t>
            </w:r>
            <w:r w:rsidR="00777CDE" w:rsidRPr="009C0E83">
              <w:rPr>
                <w:rFonts w:ascii="Huawai Sans" w:hAnsi="Huawai Sans"/>
                <w:webHidden/>
              </w:rPr>
              <w:tab/>
            </w:r>
            <w:r w:rsidR="00F13FB2">
              <w:rPr>
                <w:rFonts w:ascii="Huawai Sans" w:hAnsi="Huawai Sans"/>
                <w:webHidden/>
              </w:rPr>
              <w:t>38</w:t>
            </w:r>
          </w:hyperlink>
        </w:p>
        <w:p w14:paraId="2DDAD136" w14:textId="7E5DD3C1" w:rsidR="00777CDE" w:rsidRPr="009C0E83" w:rsidRDefault="008B2845" w:rsidP="00D33613">
          <w:pPr>
            <w:pStyle w:val="TOC3"/>
            <w:tabs>
              <w:tab w:val="right" w:leader="dot" w:pos="9628"/>
            </w:tabs>
            <w:rPr>
              <w:rFonts w:ascii="Huawai Sans" w:eastAsiaTheme="minorEastAsia" w:hAnsi="Huawai Sans" w:cstheme="minorBidi" w:hint="eastAsia"/>
              <w:sz w:val="21"/>
              <w:szCs w:val="22"/>
            </w:rPr>
          </w:pPr>
          <w:hyperlink w:anchor="_Toc137639971" w:history="1">
            <w:r w:rsidR="00777CDE" w:rsidRPr="009C0E83">
              <w:rPr>
                <w:rStyle w:val="Hyperlink"/>
                <w:rFonts w:ascii="Huawai Sans" w:hAnsi="Huawai Sans"/>
                <w:color w:val="auto"/>
              </w:rPr>
              <w:t>12.1.1</w:t>
            </w:r>
            <w:r w:rsidR="00D33613" w:rsidRPr="009C0E83">
              <w:rPr>
                <w:rFonts w:ascii="Huawai Sans" w:eastAsiaTheme="minorEastAsia" w:hAnsi="Huawai Sans" w:cstheme="minorBidi"/>
                <w:sz w:val="21"/>
                <w:szCs w:val="22"/>
              </w:rPr>
              <w:t xml:space="preserve"> </w:t>
            </w:r>
            <w:r w:rsidR="00777CDE" w:rsidRPr="009C0E83">
              <w:rPr>
                <w:rStyle w:val="Hyperlink"/>
                <w:rFonts w:ascii="Huawai Sans" w:hAnsi="Huawai Sans"/>
                <w:color w:val="auto"/>
              </w:rPr>
              <w:t>About this lab</w:t>
            </w:r>
            <w:r w:rsidR="00777CDE" w:rsidRPr="009C0E83">
              <w:rPr>
                <w:rFonts w:ascii="Huawai Sans" w:hAnsi="Huawai Sans"/>
                <w:webHidden/>
              </w:rPr>
              <w:tab/>
            </w:r>
            <w:r w:rsidR="00F13FB2" w:rsidRPr="00F13FB2">
              <w:rPr>
                <w:rFonts w:ascii="Huawai Sans" w:hAnsi="Huawai Sans"/>
                <w:webHidden/>
              </w:rPr>
              <w:t>38</w:t>
            </w:r>
          </w:hyperlink>
        </w:p>
        <w:p w14:paraId="3E98BD7D" w14:textId="19E1D237" w:rsidR="00777CDE" w:rsidRPr="009C0E83" w:rsidRDefault="008B2845" w:rsidP="00D33613">
          <w:pPr>
            <w:pStyle w:val="TOC3"/>
            <w:tabs>
              <w:tab w:val="right" w:leader="dot" w:pos="9628"/>
            </w:tabs>
            <w:rPr>
              <w:rFonts w:ascii="Huawai Sans" w:hAnsi="Huawai Sans" w:hint="eastAsia"/>
            </w:rPr>
          </w:pPr>
          <w:hyperlink w:anchor="_Toc137639972" w:history="1">
            <w:r w:rsidR="00777CDE" w:rsidRPr="009C0E83">
              <w:rPr>
                <w:rStyle w:val="Hyperlink"/>
                <w:rFonts w:ascii="Huawai Sans" w:hAnsi="Huawai Sans"/>
                <w:color w:val="auto"/>
              </w:rPr>
              <w:t>12.1.2</w:t>
            </w:r>
            <w:r w:rsidR="00D33613" w:rsidRPr="009C0E83">
              <w:rPr>
                <w:rFonts w:ascii="Huawai Sans" w:eastAsiaTheme="minorEastAsia" w:hAnsi="Huawai Sans" w:cstheme="minorBidi"/>
                <w:sz w:val="21"/>
                <w:szCs w:val="22"/>
              </w:rPr>
              <w:t xml:space="preserve"> </w:t>
            </w:r>
            <w:r w:rsidR="002678B4" w:rsidRPr="009C0E83">
              <w:rPr>
                <w:rStyle w:val="Hyperlink"/>
                <w:rFonts w:ascii="Huawai Sans" w:hAnsi="Huawai Sans"/>
                <w:color w:val="auto"/>
              </w:rPr>
              <w:t>Prerequisites</w:t>
            </w:r>
            <w:r w:rsidR="00777CDE" w:rsidRPr="009C0E83">
              <w:rPr>
                <w:rFonts w:ascii="Huawai Sans" w:hAnsi="Huawai Sans"/>
                <w:webHidden/>
              </w:rPr>
              <w:tab/>
            </w:r>
            <w:r w:rsidR="00F13FB2" w:rsidRPr="00F13FB2">
              <w:rPr>
                <w:rFonts w:ascii="Huawai Sans" w:hAnsi="Huawai Sans"/>
                <w:webHidden/>
              </w:rPr>
              <w:t>38</w:t>
            </w:r>
          </w:hyperlink>
        </w:p>
        <w:p w14:paraId="5BCA4A4D" w14:textId="47E8B161" w:rsidR="002678B4" w:rsidRPr="009C0E83" w:rsidRDefault="008B2845" w:rsidP="002678B4">
          <w:pPr>
            <w:pStyle w:val="TOC3"/>
            <w:tabs>
              <w:tab w:val="right" w:leader="dot" w:pos="9628"/>
            </w:tabs>
            <w:rPr>
              <w:rFonts w:ascii="Huawai Sans" w:eastAsiaTheme="minorEastAsia" w:hAnsi="Huawai Sans" w:cstheme="minorBidi" w:hint="eastAsia"/>
              <w:sz w:val="21"/>
              <w:szCs w:val="22"/>
            </w:rPr>
          </w:pPr>
          <w:hyperlink w:anchor="_Toc137639972" w:history="1">
            <w:r w:rsidR="002678B4" w:rsidRPr="009C0E83">
              <w:rPr>
                <w:rStyle w:val="Hyperlink"/>
                <w:rFonts w:ascii="Huawai Sans" w:hAnsi="Huawai Sans"/>
                <w:color w:val="auto"/>
              </w:rPr>
              <w:t>12.1.3</w:t>
            </w:r>
            <w:r w:rsidR="002678B4" w:rsidRPr="009C0E83">
              <w:rPr>
                <w:rFonts w:ascii="Huawai Sans" w:eastAsiaTheme="minorEastAsia" w:hAnsi="Huawai Sans" w:cstheme="minorBidi"/>
                <w:sz w:val="21"/>
                <w:szCs w:val="22"/>
              </w:rPr>
              <w:t xml:space="preserve"> </w:t>
            </w:r>
            <w:r w:rsidR="002678B4" w:rsidRPr="009C0E83">
              <w:rPr>
                <w:rStyle w:val="Hyperlink"/>
                <w:rFonts w:ascii="Huawai Sans" w:hAnsi="Huawai Sans"/>
                <w:color w:val="auto"/>
              </w:rPr>
              <w:t>Objectives</w:t>
            </w:r>
            <w:r w:rsidR="002678B4" w:rsidRPr="009C0E83">
              <w:rPr>
                <w:rFonts w:ascii="Huawai Sans" w:hAnsi="Huawai Sans"/>
                <w:webHidden/>
              </w:rPr>
              <w:tab/>
            </w:r>
            <w:r w:rsidR="00F13FB2" w:rsidRPr="00F13FB2">
              <w:rPr>
                <w:rFonts w:ascii="Huawai Sans" w:hAnsi="Huawai Sans"/>
                <w:webHidden/>
              </w:rPr>
              <w:t>38</w:t>
            </w:r>
          </w:hyperlink>
        </w:p>
        <w:p w14:paraId="04AA3915" w14:textId="555C7231" w:rsidR="00777CDE" w:rsidRPr="009C0E83" w:rsidRDefault="008B2845">
          <w:pPr>
            <w:pStyle w:val="TOC2"/>
            <w:tabs>
              <w:tab w:val="right" w:leader="dot" w:pos="9628"/>
            </w:tabs>
            <w:rPr>
              <w:rFonts w:ascii="Huawai Sans" w:eastAsiaTheme="minorEastAsia" w:hAnsi="Huawai Sans" w:cstheme="minorBidi" w:hint="eastAsia"/>
              <w:sz w:val="21"/>
              <w:szCs w:val="22"/>
            </w:rPr>
          </w:pPr>
          <w:hyperlink w:anchor="_Toc137639977" w:history="1">
            <w:r w:rsidR="00777CDE" w:rsidRPr="009C0E83">
              <w:rPr>
                <w:rStyle w:val="Hyperlink"/>
                <w:rFonts w:ascii="Huawai Sans" w:hAnsi="Huawai Sans" w:cs="Book Antiqua"/>
                <w:snapToGrid w:val="0"/>
                <w:color w:val="auto"/>
              </w:rPr>
              <w:t>12.2</w:t>
            </w:r>
            <w:r w:rsidR="00777CDE" w:rsidRPr="009C0E83">
              <w:rPr>
                <w:rStyle w:val="Hyperlink"/>
                <w:rFonts w:ascii="Huawai Sans" w:hAnsi="Huawai Sans"/>
                <w:color w:val="auto"/>
              </w:rPr>
              <w:t xml:space="preserve"> Configuration Steps</w:t>
            </w:r>
            <w:r w:rsidR="00777CDE" w:rsidRPr="009C0E83">
              <w:rPr>
                <w:rFonts w:ascii="Huawai Sans" w:hAnsi="Huawai Sans"/>
                <w:webHidden/>
              </w:rPr>
              <w:tab/>
            </w:r>
            <w:r w:rsidR="00F13FB2" w:rsidRPr="00F13FB2">
              <w:rPr>
                <w:rFonts w:ascii="Huawai Sans" w:hAnsi="Huawai Sans"/>
                <w:webHidden/>
              </w:rPr>
              <w:t>38</w:t>
            </w:r>
          </w:hyperlink>
        </w:p>
        <w:p w14:paraId="115C97D9" w14:textId="48C5031B" w:rsidR="00777CDE" w:rsidRPr="009C0E83" w:rsidRDefault="008B2845" w:rsidP="0045464E">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78" w:history="1">
            <w:r w:rsidR="00777CDE" w:rsidRPr="009C0E83">
              <w:rPr>
                <w:rStyle w:val="Hyperlink"/>
                <w:rFonts w:ascii="Huawai Sans" w:hAnsi="Huawai Sans"/>
                <w:noProof/>
                <w:color w:val="auto"/>
              </w:rPr>
              <w:t>13.</w:t>
            </w:r>
            <w:r w:rsidR="0045464E" w:rsidRPr="009C0E83">
              <w:rPr>
                <w:rFonts w:ascii="Huawai Sans" w:eastAsiaTheme="minorEastAsia" w:hAnsi="Huawai Sans" w:cstheme="minorBidi"/>
                <w:b w:val="0"/>
                <w:bCs w:val="0"/>
                <w:noProof/>
                <w:sz w:val="21"/>
                <w:szCs w:val="22"/>
              </w:rPr>
              <w:t xml:space="preserve"> </w:t>
            </w:r>
            <w:r w:rsidR="008842FE" w:rsidRPr="009C0E83">
              <w:rPr>
                <w:rStyle w:val="Hyperlink"/>
                <w:rFonts w:ascii="Huawai Sans" w:hAnsi="Huawai Sans"/>
                <w:noProof/>
                <w:color w:val="auto"/>
              </w:rPr>
              <w:t>Run a C</w:t>
            </w:r>
            <w:r w:rsidR="00E92B89" w:rsidRPr="009C0E83">
              <w:rPr>
                <w:rStyle w:val="Hyperlink"/>
                <w:rFonts w:ascii="Huawai Sans" w:hAnsi="Huawai Sans"/>
                <w:noProof/>
                <w:color w:val="auto"/>
              </w:rPr>
              <w:t>T</w:t>
            </w:r>
            <w:r w:rsidR="008842FE" w:rsidRPr="009C0E83">
              <w:rPr>
                <w:rStyle w:val="Hyperlink"/>
                <w:rFonts w:ascii="Huawai Sans" w:hAnsi="Huawai Sans"/>
                <w:noProof/>
                <w:color w:val="auto"/>
              </w:rPr>
              <w:t xml:space="preserve"> Pipeline Job in Jenkins</w:t>
            </w:r>
            <w:r w:rsidR="00777CDE" w:rsidRPr="009C0E83">
              <w:rPr>
                <w:rFonts w:ascii="Huawai Sans" w:hAnsi="Huawai Sans"/>
                <w:noProof/>
                <w:webHidden/>
              </w:rPr>
              <w:tab/>
            </w:r>
            <w:r w:rsidR="00777CDE" w:rsidRPr="009C0E83">
              <w:rPr>
                <w:rFonts w:ascii="Huawai Sans" w:hAnsi="Huawai Sans"/>
                <w:noProof/>
                <w:webHidden/>
              </w:rPr>
              <w:fldChar w:fldCharType="begin"/>
            </w:r>
            <w:r w:rsidR="00777CDE" w:rsidRPr="009C0E83">
              <w:rPr>
                <w:rFonts w:ascii="Huawai Sans" w:hAnsi="Huawai Sans"/>
                <w:noProof/>
                <w:webHidden/>
              </w:rPr>
              <w:instrText xml:space="preserve"> PAGEREF _Toc137639978 \h </w:instrText>
            </w:r>
            <w:r w:rsidR="00777CDE" w:rsidRPr="009C0E83">
              <w:rPr>
                <w:rFonts w:ascii="Huawai Sans" w:hAnsi="Huawai Sans"/>
                <w:noProof/>
                <w:webHidden/>
              </w:rPr>
            </w:r>
            <w:r w:rsidR="00777CDE" w:rsidRPr="009C0E83">
              <w:rPr>
                <w:rFonts w:ascii="Huawai Sans" w:hAnsi="Huawai Sans"/>
                <w:noProof/>
                <w:webHidden/>
              </w:rPr>
              <w:fldChar w:fldCharType="separate"/>
            </w:r>
            <w:r w:rsidR="00777CDE" w:rsidRPr="009C0E83">
              <w:rPr>
                <w:rFonts w:ascii="Huawai Sans" w:hAnsi="Huawai Sans"/>
                <w:noProof/>
                <w:webHidden/>
              </w:rPr>
              <w:t>4</w:t>
            </w:r>
            <w:r w:rsidR="00777CDE" w:rsidRPr="009C0E83">
              <w:rPr>
                <w:rFonts w:ascii="Huawai Sans" w:hAnsi="Huawai Sans"/>
                <w:noProof/>
                <w:webHidden/>
              </w:rPr>
              <w:fldChar w:fldCharType="end"/>
            </w:r>
          </w:hyperlink>
          <w:r w:rsidR="00F13FB2">
            <w:rPr>
              <w:rFonts w:ascii="Huawai Sans" w:hAnsi="Huawai Sans"/>
              <w:noProof/>
            </w:rPr>
            <w:t>1</w:t>
          </w:r>
        </w:p>
        <w:p w14:paraId="341F4E40" w14:textId="462472DB" w:rsidR="00E92B89" w:rsidRPr="009C0E83" w:rsidRDefault="0020153C" w:rsidP="00E92B89">
          <w:pPr>
            <w:pStyle w:val="TOC2"/>
            <w:tabs>
              <w:tab w:val="right" w:leader="dot" w:pos="9628"/>
            </w:tabs>
            <w:rPr>
              <w:rFonts w:ascii="Huawai Sans" w:eastAsiaTheme="minorEastAsia" w:hAnsi="Huawai Sans" w:cstheme="minorBidi" w:hint="eastAsia"/>
              <w:sz w:val="21"/>
              <w:szCs w:val="22"/>
            </w:rPr>
          </w:pPr>
          <w:r w:rsidRPr="009C0E83">
            <w:rPr>
              <w:rFonts w:cs="Arial"/>
              <w:b/>
              <w:bCs/>
              <w:lang w:val="zh-CN"/>
            </w:rPr>
            <w:fldChar w:fldCharType="end"/>
          </w:r>
          <w:hyperlink w:anchor="_Toc137639977" w:history="1">
            <w:r w:rsidR="00E92B89" w:rsidRPr="009C0E83">
              <w:rPr>
                <w:rStyle w:val="Hyperlink"/>
                <w:rFonts w:ascii="Huawai Sans" w:hAnsi="Huawai Sans" w:cs="Book Antiqua"/>
                <w:snapToGrid w:val="0"/>
                <w:color w:val="auto"/>
              </w:rPr>
              <w:t>13.1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_Toc137639977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4</w:t>
            </w:r>
            <w:r w:rsidR="00E92B89" w:rsidRPr="009C0E83">
              <w:rPr>
                <w:rFonts w:ascii="Huawai Sans" w:hAnsi="Huawai Sans"/>
                <w:webHidden/>
              </w:rPr>
              <w:fldChar w:fldCharType="end"/>
            </w:r>
          </w:hyperlink>
          <w:r w:rsidR="00F13FB2">
            <w:rPr>
              <w:rFonts w:ascii="Huawai Sans" w:hAnsi="Huawai Sans"/>
            </w:rPr>
            <w:t>1</w:t>
          </w:r>
        </w:p>
        <w:p w14:paraId="154AD992" w14:textId="6DE5B61A" w:rsidR="00E92B89" w:rsidRPr="009C0E83" w:rsidRDefault="008B2845" w:rsidP="00E92B89">
          <w:pPr>
            <w:pStyle w:val="TOC2"/>
            <w:tabs>
              <w:tab w:val="right" w:leader="dot" w:pos="9628"/>
            </w:tabs>
            <w:rPr>
              <w:rFonts w:ascii="Huawai Sans" w:hAnsi="Huawai Sans" w:hint="eastAsia"/>
            </w:rPr>
          </w:pPr>
          <w:hyperlink w:anchor="_Toc137639852" w:history="1">
            <w:r w:rsidR="00E92B89" w:rsidRPr="009C0E83">
              <w:rPr>
                <w:rStyle w:val="Hyperlink"/>
                <w:rFonts w:ascii="Huawai Sans" w:hAnsi="Huawai Sans" w:cs="Book Antiqua"/>
                <w:snapToGrid w:val="0"/>
                <w:color w:val="auto"/>
              </w:rPr>
              <w:t>13.1.1</w:t>
            </w:r>
            <w:r w:rsidR="00E92B89" w:rsidRPr="009C0E83">
              <w:rPr>
                <w:rStyle w:val="Hyperlink"/>
                <w:rFonts w:ascii="Huawai Sans" w:hAnsi="Huawai Sans"/>
                <w:color w:val="auto"/>
              </w:rPr>
              <w:t xml:space="preserve"> About this lab</w:t>
            </w:r>
            <w:r w:rsidR="00E92B89" w:rsidRPr="009C0E83">
              <w:rPr>
                <w:rFonts w:ascii="Huawai Sans" w:hAnsi="Huawai Sans"/>
                <w:webHidden/>
              </w:rPr>
              <w:tab/>
            </w:r>
            <w:r w:rsidR="00F13FB2">
              <w:rPr>
                <w:rFonts w:ascii="Huawai Sans" w:hAnsi="Huawai Sans"/>
                <w:webHidden/>
              </w:rPr>
              <w:t>41</w:t>
            </w:r>
          </w:hyperlink>
        </w:p>
        <w:p w14:paraId="43E4376F" w14:textId="443E18E9" w:rsidR="002678B4" w:rsidRPr="009C0E83" w:rsidRDefault="008B2845" w:rsidP="002678B4">
          <w:pPr>
            <w:pStyle w:val="TOC3"/>
            <w:tabs>
              <w:tab w:val="right" w:leader="dot" w:pos="9628"/>
            </w:tabs>
            <w:rPr>
              <w:rFonts w:ascii="Huawai Sans" w:hAnsi="Huawai Sans" w:hint="eastAsia"/>
            </w:rPr>
          </w:pPr>
          <w:hyperlink w:anchor="_Toc137639972" w:history="1">
            <w:r w:rsidR="002678B4" w:rsidRPr="009C0E83">
              <w:rPr>
                <w:rStyle w:val="Hyperlink"/>
                <w:rFonts w:ascii="Huawai Sans" w:hAnsi="Huawai Sans"/>
                <w:color w:val="auto"/>
              </w:rPr>
              <w:t>13.1.2</w:t>
            </w:r>
            <w:r w:rsidR="002678B4" w:rsidRPr="009C0E83">
              <w:rPr>
                <w:rFonts w:ascii="Huawai Sans" w:eastAsiaTheme="minorEastAsia" w:hAnsi="Huawai Sans" w:cstheme="minorBidi"/>
                <w:sz w:val="21"/>
                <w:szCs w:val="22"/>
              </w:rPr>
              <w:t xml:space="preserve"> </w:t>
            </w:r>
            <w:r w:rsidR="002678B4" w:rsidRPr="009C0E83">
              <w:rPr>
                <w:rStyle w:val="Hyperlink"/>
                <w:rFonts w:ascii="Huawai Sans" w:hAnsi="Huawai Sans"/>
                <w:color w:val="auto"/>
              </w:rPr>
              <w:t>Prerequisites</w:t>
            </w:r>
            <w:r w:rsidR="002678B4" w:rsidRPr="009C0E83">
              <w:rPr>
                <w:rFonts w:ascii="Huawai Sans" w:hAnsi="Huawai Sans"/>
                <w:webHidden/>
              </w:rPr>
              <w:tab/>
            </w:r>
            <w:r w:rsidR="00F13FB2" w:rsidRPr="00F13FB2">
              <w:rPr>
                <w:rFonts w:ascii="Huawai Sans" w:hAnsi="Huawai Sans"/>
                <w:webHidden/>
              </w:rPr>
              <w:t>41</w:t>
            </w:r>
          </w:hyperlink>
        </w:p>
        <w:p w14:paraId="7389811D" w14:textId="6586642D" w:rsidR="00E92B89" w:rsidRPr="009C0E83" w:rsidRDefault="008B2845" w:rsidP="00E92B89">
          <w:pPr>
            <w:pStyle w:val="TOC2"/>
            <w:tabs>
              <w:tab w:val="right" w:leader="dot" w:pos="9628"/>
            </w:tabs>
            <w:rPr>
              <w:rFonts w:ascii="Huawai Sans" w:hAnsi="Huawai Sans" w:hint="eastAsia"/>
            </w:rPr>
          </w:pPr>
          <w:hyperlink w:anchor="_Toc137639853" w:history="1">
            <w:r w:rsidR="00E92B89" w:rsidRPr="009C0E83">
              <w:rPr>
                <w:rStyle w:val="Hyperlink"/>
                <w:rFonts w:ascii="Huawai Sans" w:hAnsi="Huawai Sans" w:cs="Book Antiqua"/>
                <w:snapToGrid w:val="0"/>
                <w:color w:val="auto"/>
              </w:rPr>
              <w:t>13.1.</w:t>
            </w:r>
            <w:r w:rsidR="002678B4" w:rsidRPr="009C0E83">
              <w:rPr>
                <w:rStyle w:val="Hyperlink"/>
                <w:rFonts w:ascii="Huawai Sans" w:hAnsi="Huawai Sans" w:cs="Book Antiqua"/>
                <w:snapToGrid w:val="0"/>
                <w:color w:val="auto"/>
              </w:rPr>
              <w:t>3</w:t>
            </w:r>
            <w:r w:rsidR="00E92B89" w:rsidRPr="009C0E83">
              <w:rPr>
                <w:rStyle w:val="Hyperlink"/>
                <w:rFonts w:ascii="Huawai Sans" w:hAnsi="Huawai Sans"/>
                <w:color w:val="auto"/>
              </w:rPr>
              <w:t xml:space="preserve"> Objectives</w:t>
            </w:r>
            <w:r w:rsidR="00E92B89" w:rsidRPr="009C0E83">
              <w:rPr>
                <w:rFonts w:ascii="Huawai Sans" w:hAnsi="Huawai Sans"/>
                <w:webHidden/>
              </w:rPr>
              <w:tab/>
            </w:r>
            <w:r w:rsidR="00F13FB2" w:rsidRPr="00F13FB2">
              <w:rPr>
                <w:rFonts w:ascii="Huawai Sans" w:hAnsi="Huawai Sans"/>
                <w:webHidden/>
              </w:rPr>
              <w:t>41</w:t>
            </w:r>
          </w:hyperlink>
        </w:p>
        <w:p w14:paraId="5B56641A" w14:textId="66EC3EA6" w:rsidR="00E92B89" w:rsidRPr="009C0E83" w:rsidRDefault="008B2845" w:rsidP="00E92B89">
          <w:pPr>
            <w:pStyle w:val="TOC2"/>
            <w:tabs>
              <w:tab w:val="right" w:leader="dot" w:pos="9628"/>
            </w:tabs>
            <w:rPr>
              <w:rFonts w:ascii="Huawai Sans" w:hAnsi="Huawai Sans" w:hint="eastAsia"/>
            </w:rPr>
          </w:pPr>
          <w:hyperlink w:anchor="_Toc137639853" w:history="1">
            <w:r w:rsidR="00E92B89" w:rsidRPr="009C0E83">
              <w:rPr>
                <w:rStyle w:val="Hyperlink"/>
                <w:rFonts w:ascii="Huawai Sans" w:hAnsi="Huawai Sans" w:cs="Book Antiqua"/>
                <w:snapToGrid w:val="0"/>
                <w:color w:val="auto"/>
              </w:rPr>
              <w:t>13.2</w:t>
            </w:r>
            <w:r w:rsidR="00E92B89" w:rsidRPr="009C0E83">
              <w:rPr>
                <w:rStyle w:val="Hyperlink"/>
                <w:rFonts w:ascii="Huawai Sans" w:hAnsi="Huawai Sans"/>
                <w:color w:val="auto"/>
              </w:rPr>
              <w:t xml:space="preserve"> Configartion Steps</w:t>
            </w:r>
            <w:r w:rsidR="00E92B89" w:rsidRPr="009C0E83">
              <w:rPr>
                <w:rFonts w:ascii="Huawai Sans" w:hAnsi="Huawai Sans"/>
                <w:webHidden/>
              </w:rPr>
              <w:tab/>
            </w:r>
            <w:r w:rsidR="00F13FB2" w:rsidRPr="00F13FB2">
              <w:rPr>
                <w:rFonts w:ascii="Huawai Sans" w:hAnsi="Huawai Sans"/>
                <w:webHidden/>
              </w:rPr>
              <w:t>41</w:t>
            </w:r>
          </w:hyperlink>
        </w:p>
        <w:p w14:paraId="7D2B35E2" w14:textId="102C4132"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854" w:history="1">
            <w:r w:rsidR="00E92B89" w:rsidRPr="009C0E83">
              <w:rPr>
                <w:rStyle w:val="Hyperlink"/>
                <w:rFonts w:ascii="Huawai Sans" w:hAnsi="Huawai Sans"/>
                <w:noProof/>
                <w:color w:val="auto"/>
              </w:rPr>
              <w:t xml:space="preserve">14. </w:t>
            </w:r>
            <w:r w:rsidR="002678B4" w:rsidRPr="009C0E83">
              <w:rPr>
                <w:rStyle w:val="Hyperlink"/>
                <w:rFonts w:ascii="Huawai Sans" w:hAnsi="Huawai Sans"/>
                <w:noProof/>
                <w:color w:val="auto"/>
              </w:rPr>
              <w:t>Docker Compose</w:t>
            </w:r>
            <w:r w:rsidR="00E92B89" w:rsidRPr="009C0E83">
              <w:rPr>
                <w:rFonts w:ascii="Huawai Sans" w:hAnsi="Huawai Sans"/>
                <w:noProof/>
                <w:webHidden/>
              </w:rPr>
              <w:tab/>
            </w:r>
            <w:r w:rsidR="00F13FB2">
              <w:rPr>
                <w:rFonts w:ascii="Huawai Sans" w:hAnsi="Huawai Sans"/>
                <w:noProof/>
                <w:webHidden/>
              </w:rPr>
              <w:t>4</w:t>
            </w:r>
            <w:r w:rsidR="00E92B89" w:rsidRPr="009C0E83">
              <w:rPr>
                <w:rFonts w:ascii="Huawai Sans" w:hAnsi="Huawai Sans"/>
                <w:noProof/>
                <w:webHidden/>
              </w:rPr>
              <w:fldChar w:fldCharType="begin"/>
            </w:r>
            <w:r w:rsidR="00E92B89" w:rsidRPr="009C0E83">
              <w:rPr>
                <w:rFonts w:ascii="Huawai Sans" w:hAnsi="Huawai Sans"/>
                <w:noProof/>
                <w:webHidden/>
              </w:rPr>
              <w:instrText xml:space="preserve"> PAGEREF _Toc137639854 \h </w:instrText>
            </w:r>
            <w:r w:rsidR="00E92B89" w:rsidRPr="009C0E83">
              <w:rPr>
                <w:rFonts w:ascii="Huawai Sans" w:hAnsi="Huawai Sans"/>
                <w:noProof/>
                <w:webHidden/>
              </w:rPr>
            </w:r>
            <w:r w:rsidR="00E92B89" w:rsidRPr="009C0E83">
              <w:rPr>
                <w:rFonts w:ascii="Huawai Sans" w:hAnsi="Huawai Sans"/>
                <w:noProof/>
                <w:webHidden/>
              </w:rPr>
              <w:fldChar w:fldCharType="separate"/>
            </w:r>
            <w:r w:rsidR="00E92B89" w:rsidRPr="009C0E83">
              <w:rPr>
                <w:rFonts w:ascii="Huawai Sans" w:hAnsi="Huawai Sans"/>
                <w:noProof/>
                <w:webHidden/>
              </w:rPr>
              <w:t>3</w:t>
            </w:r>
            <w:r w:rsidR="00E92B89" w:rsidRPr="009C0E83">
              <w:rPr>
                <w:rFonts w:ascii="Huawai Sans" w:hAnsi="Huawai Sans"/>
                <w:noProof/>
                <w:webHidden/>
              </w:rPr>
              <w:fldChar w:fldCharType="end"/>
            </w:r>
          </w:hyperlink>
        </w:p>
        <w:p w14:paraId="7DBF2525" w14:textId="0CCDDB4E" w:rsidR="00E92B89" w:rsidRPr="009C0E83" w:rsidRDefault="002678B4" w:rsidP="00E92B89">
          <w:pPr>
            <w:pStyle w:val="TOC2"/>
            <w:tabs>
              <w:tab w:val="right" w:leader="dot" w:pos="9628"/>
            </w:tabs>
            <w:rPr>
              <w:rFonts w:ascii="Huawai Sans" w:eastAsiaTheme="minorEastAsia" w:hAnsi="Huawai Sans" w:cstheme="minorBidi" w:hint="eastAsia"/>
              <w:sz w:val="21"/>
              <w:szCs w:val="22"/>
            </w:rPr>
          </w:pPr>
          <w:r w:rsidRPr="009C0E83">
            <w:t>14.1</w:t>
          </w:r>
          <w:hyperlink w:anchor="_Toc137639857" w:history="1">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F13FB2">
              <w:rPr>
                <w:rFonts w:ascii="Huawai Sans" w:hAnsi="Huawai Sans"/>
                <w:webHidden/>
              </w:rPr>
              <w:t>4</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_Toc137639857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3</w:t>
            </w:r>
            <w:r w:rsidR="00E92B89" w:rsidRPr="009C0E83">
              <w:rPr>
                <w:rFonts w:ascii="Huawai Sans" w:hAnsi="Huawai Sans"/>
                <w:webHidden/>
              </w:rPr>
              <w:fldChar w:fldCharType="end"/>
            </w:r>
          </w:hyperlink>
        </w:p>
        <w:p w14:paraId="2900FAFF" w14:textId="50630565"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864" w:history="1">
            <w:r w:rsidR="002678B4" w:rsidRPr="009C0E83">
              <w:rPr>
                <w:rStyle w:val="Hyperlink"/>
                <w:rFonts w:ascii="Huawai Sans" w:hAnsi="Huawai Sans"/>
                <w:color w:val="auto"/>
              </w:rPr>
              <w:t>14.</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Style w:val="Hyperlink"/>
                <w:rFonts w:ascii="Huawai Sans" w:hAnsi="Huawai Sans"/>
                <w:webHidden/>
                <w:color w:val="auto"/>
              </w:rPr>
              <w:tab/>
            </w:r>
            <w:r w:rsidR="00F13FB2">
              <w:rPr>
                <w:rStyle w:val="Hyperlink"/>
                <w:rFonts w:ascii="Huawai Sans" w:hAnsi="Huawai Sans"/>
                <w:webHidden/>
                <w:color w:val="auto"/>
              </w:rPr>
              <w:t>4</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_Toc137639864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3</w:t>
            </w:r>
            <w:r w:rsidR="00E92B89" w:rsidRPr="009C0E83">
              <w:rPr>
                <w:rFonts w:ascii="Huawai Sans" w:hAnsi="Huawai Sans"/>
                <w:webHidden/>
              </w:rPr>
              <w:fldChar w:fldCharType="end"/>
            </w:r>
          </w:hyperlink>
        </w:p>
        <w:p w14:paraId="4A0956FD" w14:textId="33D19DDF" w:rsidR="002678B4" w:rsidRPr="009C0E83" w:rsidRDefault="008B2845" w:rsidP="00E92B89">
          <w:pPr>
            <w:pStyle w:val="TOC3"/>
            <w:tabs>
              <w:tab w:val="right" w:leader="dot" w:pos="9628"/>
            </w:tabs>
            <w:rPr>
              <w:rFonts w:ascii="Huawai Sans" w:hAnsi="Huawai Sans" w:hint="eastAsia"/>
            </w:rPr>
          </w:pPr>
          <w:hyperlink w:anchor="_Toc137639972" w:history="1">
            <w:r w:rsidR="002678B4" w:rsidRPr="009C0E83">
              <w:rPr>
                <w:rStyle w:val="Hyperlink"/>
                <w:rFonts w:ascii="Huawai Sans" w:hAnsi="Huawai Sans"/>
                <w:color w:val="auto"/>
              </w:rPr>
              <w:t>14.1.2</w:t>
            </w:r>
            <w:r w:rsidR="002678B4" w:rsidRPr="009C0E83">
              <w:rPr>
                <w:rFonts w:ascii="Huawai Sans" w:eastAsiaTheme="minorEastAsia" w:hAnsi="Huawai Sans" w:cstheme="minorBidi"/>
                <w:sz w:val="21"/>
                <w:szCs w:val="22"/>
              </w:rPr>
              <w:t xml:space="preserve"> </w:t>
            </w:r>
            <w:r w:rsidR="002678B4" w:rsidRPr="009C0E83">
              <w:rPr>
                <w:rStyle w:val="Hyperlink"/>
                <w:rFonts w:ascii="Huawai Sans" w:hAnsi="Huawai Sans"/>
                <w:color w:val="auto"/>
              </w:rPr>
              <w:t>Prerequisites</w:t>
            </w:r>
            <w:r w:rsidR="002678B4" w:rsidRPr="009C0E83">
              <w:rPr>
                <w:rFonts w:ascii="Huawai Sans" w:hAnsi="Huawai Sans"/>
                <w:webHidden/>
              </w:rPr>
              <w:tab/>
            </w:r>
            <w:r w:rsidR="002678B4" w:rsidRPr="009C0E83">
              <w:rPr>
                <w:rFonts w:ascii="Huawai Sans" w:hAnsi="Huawai Sans"/>
                <w:webHidden/>
              </w:rPr>
              <w:fldChar w:fldCharType="begin"/>
            </w:r>
            <w:r w:rsidR="002678B4" w:rsidRPr="009C0E83">
              <w:rPr>
                <w:rFonts w:ascii="Huawai Sans" w:hAnsi="Huawai Sans"/>
                <w:webHidden/>
              </w:rPr>
              <w:instrText xml:space="preserve"> PAGEREF _Toc137639972 \h </w:instrText>
            </w:r>
            <w:r w:rsidR="002678B4" w:rsidRPr="009C0E83">
              <w:rPr>
                <w:rFonts w:ascii="Huawai Sans" w:hAnsi="Huawai Sans"/>
                <w:webHidden/>
              </w:rPr>
            </w:r>
            <w:r w:rsidR="002678B4" w:rsidRPr="009C0E83">
              <w:rPr>
                <w:rFonts w:ascii="Huawai Sans" w:hAnsi="Huawai Sans"/>
                <w:webHidden/>
              </w:rPr>
              <w:fldChar w:fldCharType="separate"/>
            </w:r>
            <w:r w:rsidR="002678B4" w:rsidRPr="009C0E83">
              <w:rPr>
                <w:rFonts w:ascii="Huawai Sans" w:hAnsi="Huawai Sans"/>
                <w:webHidden/>
              </w:rPr>
              <w:t>4</w:t>
            </w:r>
            <w:r w:rsidR="002678B4" w:rsidRPr="009C0E83">
              <w:rPr>
                <w:rFonts w:ascii="Huawai Sans" w:hAnsi="Huawai Sans"/>
                <w:webHidden/>
              </w:rPr>
              <w:fldChar w:fldCharType="end"/>
            </w:r>
          </w:hyperlink>
          <w:r w:rsidR="004B1374">
            <w:rPr>
              <w:rFonts w:ascii="Huawai Sans" w:hAnsi="Huawai Sans"/>
            </w:rPr>
            <w:t>3</w:t>
          </w:r>
        </w:p>
        <w:p w14:paraId="25A9DA89" w14:textId="732AC8A9"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865" w:history="1">
            <w:r w:rsidR="002678B4" w:rsidRPr="009C0E83">
              <w:rPr>
                <w:rStyle w:val="Hyperlink"/>
                <w:rFonts w:ascii="Huawai Sans" w:hAnsi="Huawai Sans"/>
                <w:color w:val="auto"/>
              </w:rPr>
              <w:t>14</w:t>
            </w:r>
            <w:r w:rsidR="00E92B89" w:rsidRPr="009C0E83">
              <w:rPr>
                <w:rStyle w:val="Hyperlink"/>
                <w:rFonts w:ascii="Huawai Sans" w:hAnsi="Huawai Sans"/>
                <w:color w:val="auto"/>
              </w:rPr>
              <w:t>.1.</w:t>
            </w:r>
            <w:r w:rsidR="002678B4"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F13FB2">
              <w:rPr>
                <w:rFonts w:ascii="Huawai Sans" w:hAnsi="Huawai Sans"/>
                <w:webHidden/>
              </w:rPr>
              <w:t>4</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_Toc137639865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3</w:t>
            </w:r>
            <w:r w:rsidR="00E92B89" w:rsidRPr="009C0E83">
              <w:rPr>
                <w:rFonts w:ascii="Huawai Sans" w:hAnsi="Huawai Sans"/>
                <w:webHidden/>
              </w:rPr>
              <w:fldChar w:fldCharType="end"/>
            </w:r>
          </w:hyperlink>
        </w:p>
        <w:p w14:paraId="003181B4" w14:textId="2A2074E1"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867" w:history="1">
            <w:r w:rsidR="009C0E83" w:rsidRPr="009C0E83">
              <w:rPr>
                <w:rStyle w:val="Hyperlink"/>
                <w:rFonts w:ascii="Huawai Sans" w:hAnsi="Huawai Sans" w:cs="Book Antiqua"/>
                <w:snapToGrid w:val="0"/>
                <w:color w:val="auto"/>
              </w:rPr>
              <w:t>14</w:t>
            </w:r>
            <w:r w:rsidR="00E92B89" w:rsidRPr="009C0E83">
              <w:rPr>
                <w:rStyle w:val="Hyperlink"/>
                <w:rFonts w:ascii="Huawai Sans" w:hAnsi="Huawai Sans" w:cs="Book Antiqua"/>
                <w:snapToGrid w:val="0"/>
                <w:color w:val="auto"/>
              </w:rPr>
              <w:t>.</w:t>
            </w:r>
            <w:r w:rsidR="009C0E83"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_Toc137639867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3</w:t>
            </w:r>
            <w:r w:rsidR="00E92B89" w:rsidRPr="009C0E83">
              <w:rPr>
                <w:rFonts w:ascii="Huawai Sans" w:hAnsi="Huawai Sans"/>
                <w:webHidden/>
              </w:rPr>
              <w:fldChar w:fldCharType="end"/>
            </w:r>
          </w:hyperlink>
        </w:p>
        <w:p w14:paraId="06499842" w14:textId="1F95D6EA" w:rsidR="00E92B89" w:rsidRPr="009C0E83" w:rsidRDefault="008B2845" w:rsidP="00E92B89">
          <w:pPr>
            <w:pStyle w:val="TOC1"/>
            <w:tabs>
              <w:tab w:val="right" w:leader="dot" w:pos="9628"/>
            </w:tabs>
            <w:rPr>
              <w:rFonts w:ascii="Huawai Sans" w:eastAsiaTheme="minorEastAsia" w:hAnsi="Huawai Sans" w:cstheme="minorBidi" w:hint="eastAsia"/>
              <w:b w:val="0"/>
              <w:bCs w:val="0"/>
              <w:noProof/>
              <w:sz w:val="21"/>
              <w:szCs w:val="22"/>
            </w:rPr>
          </w:pPr>
          <w:hyperlink w:anchor="_Toc137639868" w:history="1">
            <w:r w:rsidR="002678B4" w:rsidRPr="009C0E83">
              <w:rPr>
                <w:rStyle w:val="Hyperlink"/>
                <w:rFonts w:ascii="Huawai Sans" w:hAnsi="Huawai Sans"/>
                <w:noProof/>
                <w:color w:val="auto"/>
              </w:rPr>
              <w:t>15</w:t>
            </w:r>
            <w:r w:rsidR="00E92B89" w:rsidRPr="009C0E83">
              <w:rPr>
                <w:rStyle w:val="Hyperlink"/>
                <w:rFonts w:ascii="Huawai Sans" w:hAnsi="Huawai Sans"/>
                <w:noProof/>
                <w:color w:val="auto"/>
              </w:rPr>
              <w:t>.</w:t>
            </w:r>
            <w:r w:rsidR="00E92B89" w:rsidRPr="009C0E83">
              <w:rPr>
                <w:rFonts w:ascii="Huawai Sans" w:eastAsiaTheme="minorEastAsia" w:hAnsi="Huawai Sans" w:cstheme="minorBidi"/>
                <w:b w:val="0"/>
                <w:bCs w:val="0"/>
                <w:noProof/>
                <w:sz w:val="21"/>
                <w:szCs w:val="22"/>
              </w:rPr>
              <w:t xml:space="preserve"> </w:t>
            </w:r>
            <w:r w:rsidR="002678B4" w:rsidRPr="009C0E83">
              <w:rPr>
                <w:rStyle w:val="Hyperlink"/>
                <w:rFonts w:ascii="Huawai Sans" w:hAnsi="Huawai Sans"/>
                <w:noProof/>
                <w:color w:val="auto"/>
              </w:rPr>
              <w:t>Docker Compose Lab 2</w:t>
            </w:r>
            <w:r w:rsidR="00E92B89" w:rsidRPr="009C0E83">
              <w:rPr>
                <w:rFonts w:ascii="Huawai Sans" w:hAnsi="Huawai Sans"/>
                <w:noProof/>
                <w:webHidden/>
              </w:rPr>
              <w:tab/>
            </w:r>
            <w:r w:rsidR="004B1374">
              <w:rPr>
                <w:rFonts w:ascii="Huawai Sans" w:hAnsi="Huawai Sans"/>
                <w:noProof/>
                <w:webHidden/>
              </w:rPr>
              <w:t>46</w:t>
            </w:r>
          </w:hyperlink>
        </w:p>
        <w:p w14:paraId="5062C27E" w14:textId="2979B874"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870" w:history="1">
            <w:r w:rsidR="009C0E83" w:rsidRPr="009C0E83">
              <w:rPr>
                <w:rStyle w:val="Hyperlink"/>
                <w:rFonts w:ascii="Huawai Sans" w:hAnsi="Huawai Sans" w:cs="Book Antiqua"/>
                <w:snapToGrid w:val="0"/>
                <w:color w:val="auto"/>
              </w:rPr>
              <w:t>15</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4B1374">
              <w:rPr>
                <w:rFonts w:ascii="Huawai Sans" w:hAnsi="Huawai Sans"/>
                <w:webHidden/>
              </w:rPr>
              <w:t>46</w:t>
            </w:r>
          </w:hyperlink>
        </w:p>
        <w:p w14:paraId="77CC2B8E" w14:textId="65B9060B"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873" w:history="1">
            <w:r w:rsidR="009C0E83" w:rsidRPr="009C0E83">
              <w:rPr>
                <w:rStyle w:val="Hyperlink"/>
                <w:rFonts w:ascii="Huawai Sans" w:hAnsi="Huawai Sans"/>
                <w:color w:val="auto"/>
              </w:rPr>
              <w:t>15</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4B1374" w:rsidRPr="004B1374">
              <w:rPr>
                <w:rFonts w:ascii="Huawai Sans" w:hAnsi="Huawai Sans"/>
                <w:webHidden/>
              </w:rPr>
              <w:t>46</w:t>
            </w:r>
          </w:hyperlink>
        </w:p>
        <w:p w14:paraId="0BE5C044" w14:textId="0C79A8D1" w:rsidR="009C0E83" w:rsidRPr="009C0E83" w:rsidRDefault="008B2845" w:rsidP="009C0E83">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15.1.2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4B1374" w:rsidRPr="004B1374">
              <w:rPr>
                <w:rFonts w:ascii="Huawai Sans" w:hAnsi="Huawai Sans"/>
                <w:webHidden/>
              </w:rPr>
              <w:t>46</w:t>
            </w:r>
          </w:hyperlink>
        </w:p>
        <w:p w14:paraId="6EAFE117" w14:textId="781FD1AE"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874" w:history="1">
            <w:r w:rsidR="009C0E83" w:rsidRPr="009C0E83">
              <w:rPr>
                <w:rStyle w:val="Hyperlink"/>
                <w:rFonts w:ascii="Huawai Sans" w:hAnsi="Huawai Sans"/>
                <w:color w:val="auto"/>
              </w:rPr>
              <w:t>15</w:t>
            </w:r>
            <w:r w:rsidR="00E92B89" w:rsidRPr="009C0E83">
              <w:rPr>
                <w:rStyle w:val="Hyperlink"/>
                <w:rFonts w:ascii="Huawai Sans" w:hAnsi="Huawai Sans"/>
                <w:color w:val="auto"/>
              </w:rPr>
              <w:t>.1.</w:t>
            </w:r>
            <w:r w:rsidR="009C0E83"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4B1374" w:rsidRPr="004B1374">
              <w:rPr>
                <w:rFonts w:ascii="Huawai Sans" w:hAnsi="Huawai Sans"/>
                <w:webHidden/>
              </w:rPr>
              <w:t>46</w:t>
            </w:r>
          </w:hyperlink>
        </w:p>
        <w:p w14:paraId="6C5B2EF5" w14:textId="027153F2"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875" w:history="1">
            <w:r w:rsidR="009C0E83" w:rsidRPr="009C0E83">
              <w:rPr>
                <w:rStyle w:val="Hyperlink"/>
                <w:rFonts w:ascii="Huawai Sans" w:hAnsi="Huawai Sans" w:cs="Book Antiqua"/>
                <w:snapToGrid w:val="0"/>
                <w:color w:val="auto"/>
              </w:rPr>
              <w:t>15</w:t>
            </w:r>
            <w:r w:rsidR="00E92B89"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4B1374" w:rsidRPr="004B1374">
              <w:rPr>
                <w:rFonts w:ascii="Huawai Sans" w:hAnsi="Huawai Sans"/>
                <w:webHidden/>
              </w:rPr>
              <w:t>46</w:t>
            </w:r>
          </w:hyperlink>
        </w:p>
        <w:p w14:paraId="012553BC" w14:textId="13B3CCAE"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876" w:history="1">
            <w:r w:rsidR="002678B4" w:rsidRPr="009C0E83">
              <w:rPr>
                <w:rStyle w:val="Hyperlink"/>
                <w:rFonts w:ascii="Huawai Sans" w:hAnsi="Huawai Sans"/>
                <w:noProof/>
                <w:color w:val="auto"/>
              </w:rPr>
              <w:t>16</w:t>
            </w:r>
            <w:r w:rsidR="00E92B89" w:rsidRPr="009C0E83">
              <w:rPr>
                <w:rStyle w:val="Hyperlink"/>
                <w:rFonts w:ascii="Huawai Sans" w:hAnsi="Huawai Sans"/>
                <w:noProof/>
                <w:color w:val="auto"/>
              </w:rPr>
              <w:t>.</w:t>
            </w:r>
            <w:r w:rsidR="00E92B89" w:rsidRPr="009C0E83">
              <w:rPr>
                <w:rFonts w:ascii="Huawai Sans" w:eastAsiaTheme="minorEastAsia" w:hAnsi="Huawai Sans" w:cstheme="minorBidi"/>
                <w:b w:val="0"/>
                <w:bCs w:val="0"/>
                <w:noProof/>
                <w:sz w:val="21"/>
                <w:szCs w:val="22"/>
              </w:rPr>
              <w:t xml:space="preserve"> </w:t>
            </w:r>
            <w:r w:rsidR="002678B4" w:rsidRPr="009C0E83">
              <w:rPr>
                <w:rStyle w:val="Hyperlink"/>
                <w:rFonts w:ascii="Huawai Sans" w:hAnsi="Huawai Sans"/>
                <w:noProof/>
                <w:color w:val="auto"/>
              </w:rPr>
              <w:t>Docker Swarm Initialization</w:t>
            </w:r>
            <w:r w:rsidR="00E92B89" w:rsidRPr="009C0E83">
              <w:rPr>
                <w:rFonts w:ascii="Huawai Sans" w:hAnsi="Huawai Sans"/>
                <w:noProof/>
                <w:webHidden/>
              </w:rPr>
              <w:tab/>
            </w:r>
            <w:r w:rsidR="004B1374">
              <w:rPr>
                <w:rFonts w:ascii="Huawai Sans" w:hAnsi="Huawai Sans"/>
                <w:noProof/>
                <w:webHidden/>
              </w:rPr>
              <w:t>49</w:t>
            </w:r>
          </w:hyperlink>
        </w:p>
        <w:p w14:paraId="100A07FA" w14:textId="6D3692A7"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878" w:history="1">
            <w:r w:rsidR="009C0E83" w:rsidRPr="009C0E83">
              <w:rPr>
                <w:rStyle w:val="Hyperlink"/>
                <w:rFonts w:ascii="Huawai Sans" w:hAnsi="Huawai Sans" w:cs="Book Antiqua"/>
                <w:snapToGrid w:val="0"/>
                <w:color w:val="auto"/>
              </w:rPr>
              <w:t>16</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4B1374">
              <w:rPr>
                <w:rFonts w:ascii="Huawai Sans" w:hAnsi="Huawai Sans"/>
                <w:webHidden/>
              </w:rPr>
              <w:t>49</w:t>
            </w:r>
          </w:hyperlink>
        </w:p>
        <w:p w14:paraId="6BE0A988" w14:textId="5784829D"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884" w:history="1">
            <w:r w:rsidR="009C0E83" w:rsidRPr="009C0E83">
              <w:rPr>
                <w:rStyle w:val="Hyperlink"/>
                <w:rFonts w:ascii="Huawai Sans" w:hAnsi="Huawai Sans"/>
                <w:color w:val="auto"/>
              </w:rPr>
              <w:t>16</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4B1374" w:rsidRPr="004B1374">
              <w:rPr>
                <w:rFonts w:ascii="Huawai Sans" w:hAnsi="Huawai Sans"/>
                <w:webHidden/>
              </w:rPr>
              <w:t>49</w:t>
            </w:r>
          </w:hyperlink>
        </w:p>
        <w:p w14:paraId="37AAFD3E" w14:textId="656D2345" w:rsidR="009C0E83" w:rsidRPr="009C0E83" w:rsidRDefault="008B2845" w:rsidP="009C0E83">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16.1.2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4B1374" w:rsidRPr="004B1374">
              <w:rPr>
                <w:rFonts w:ascii="Huawai Sans" w:hAnsi="Huawai Sans"/>
                <w:webHidden/>
              </w:rPr>
              <w:t>49</w:t>
            </w:r>
          </w:hyperlink>
        </w:p>
        <w:p w14:paraId="24D4B617" w14:textId="3AE3CBAC"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885" w:history="1">
            <w:r w:rsidR="009C0E83" w:rsidRPr="009C0E83">
              <w:rPr>
                <w:rStyle w:val="Hyperlink"/>
                <w:rFonts w:ascii="Huawai Sans" w:hAnsi="Huawai Sans"/>
                <w:color w:val="auto"/>
              </w:rPr>
              <w:t>16</w:t>
            </w:r>
            <w:r w:rsidR="00E92B89" w:rsidRPr="009C0E83">
              <w:rPr>
                <w:rStyle w:val="Hyperlink"/>
                <w:rFonts w:ascii="Huawai Sans" w:hAnsi="Huawai Sans"/>
                <w:color w:val="auto"/>
              </w:rPr>
              <w:t>.1.</w:t>
            </w:r>
            <w:r w:rsidR="009C0E83"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4B1374" w:rsidRPr="004B1374">
              <w:rPr>
                <w:rFonts w:ascii="Huawai Sans" w:hAnsi="Huawai Sans"/>
                <w:webHidden/>
              </w:rPr>
              <w:t>49</w:t>
            </w:r>
          </w:hyperlink>
        </w:p>
        <w:p w14:paraId="0F5A4CFA" w14:textId="110E16AD"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886" w:history="1">
            <w:r w:rsidR="009C0E83" w:rsidRPr="009C0E83">
              <w:rPr>
                <w:rStyle w:val="Hyperlink"/>
                <w:rFonts w:ascii="Huawai Sans" w:hAnsi="Huawai Sans" w:cs="Book Antiqua"/>
                <w:snapToGrid w:val="0"/>
                <w:color w:val="auto"/>
              </w:rPr>
              <w:t>16</w:t>
            </w:r>
            <w:r w:rsidR="00E92B89"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4B1374" w:rsidRPr="004B1374">
              <w:rPr>
                <w:rFonts w:ascii="Huawai Sans" w:hAnsi="Huawai Sans"/>
                <w:webHidden/>
              </w:rPr>
              <w:t>49</w:t>
            </w:r>
          </w:hyperlink>
        </w:p>
        <w:p w14:paraId="1647C447" w14:textId="671AB43D"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887" w:history="1">
            <w:r w:rsidR="002678B4" w:rsidRPr="009C0E83">
              <w:rPr>
                <w:rStyle w:val="Hyperlink"/>
                <w:rFonts w:ascii="Huawai Sans" w:hAnsi="Huawai Sans"/>
                <w:noProof/>
                <w:color w:val="auto"/>
              </w:rPr>
              <w:t>17.</w:t>
            </w:r>
            <w:r w:rsidR="00E92B89" w:rsidRPr="009C0E83">
              <w:t xml:space="preserve"> </w:t>
            </w:r>
            <w:r w:rsidR="002678B4" w:rsidRPr="009C0E83">
              <w:rPr>
                <w:rStyle w:val="Hyperlink"/>
                <w:rFonts w:ascii="Huawai Sans" w:hAnsi="Huawai Sans"/>
                <w:noProof/>
                <w:color w:val="auto"/>
              </w:rPr>
              <w:t>Docker Swarm Node Management</w:t>
            </w:r>
            <w:r w:rsidR="00E92B89" w:rsidRPr="009C0E83">
              <w:rPr>
                <w:rFonts w:ascii="Huawai Sans" w:hAnsi="Huawai Sans"/>
                <w:noProof/>
                <w:webHidden/>
              </w:rPr>
              <w:tab/>
            </w:r>
            <w:r w:rsidR="004B1374">
              <w:rPr>
                <w:rFonts w:ascii="Huawai Sans" w:hAnsi="Huawai Sans"/>
                <w:noProof/>
                <w:webHidden/>
              </w:rPr>
              <w:t>5</w:t>
            </w:r>
            <w:r w:rsidR="00E92B89" w:rsidRPr="009C0E83">
              <w:rPr>
                <w:rFonts w:ascii="Huawai Sans" w:hAnsi="Huawai Sans"/>
                <w:noProof/>
                <w:webHidden/>
              </w:rPr>
              <w:fldChar w:fldCharType="begin"/>
            </w:r>
            <w:r w:rsidR="00E92B89" w:rsidRPr="009C0E83">
              <w:rPr>
                <w:rFonts w:ascii="Huawai Sans" w:hAnsi="Huawai Sans"/>
                <w:noProof/>
                <w:webHidden/>
              </w:rPr>
              <w:instrText xml:space="preserve"> PAGEREF _Toc137639887 \h </w:instrText>
            </w:r>
            <w:r w:rsidR="00E92B89" w:rsidRPr="009C0E83">
              <w:rPr>
                <w:rFonts w:ascii="Huawai Sans" w:hAnsi="Huawai Sans"/>
                <w:noProof/>
                <w:webHidden/>
              </w:rPr>
            </w:r>
            <w:r w:rsidR="00E92B89" w:rsidRPr="009C0E83">
              <w:rPr>
                <w:rFonts w:ascii="Huawai Sans" w:hAnsi="Huawai Sans"/>
                <w:noProof/>
                <w:webHidden/>
              </w:rPr>
              <w:fldChar w:fldCharType="separate"/>
            </w:r>
            <w:r w:rsidR="00E92B89" w:rsidRPr="009C0E83">
              <w:rPr>
                <w:rFonts w:ascii="Huawai Sans" w:hAnsi="Huawai Sans"/>
                <w:noProof/>
                <w:webHidden/>
              </w:rPr>
              <w:t>1</w:t>
            </w:r>
            <w:r w:rsidR="00E92B89" w:rsidRPr="009C0E83">
              <w:rPr>
                <w:rFonts w:ascii="Huawai Sans" w:hAnsi="Huawai Sans"/>
                <w:noProof/>
                <w:webHidden/>
              </w:rPr>
              <w:fldChar w:fldCharType="end"/>
            </w:r>
          </w:hyperlink>
        </w:p>
        <w:p w14:paraId="5A4186C6" w14:textId="4D2C64D3"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889" w:history="1">
            <w:r w:rsidR="009C0E83" w:rsidRPr="009C0E83">
              <w:rPr>
                <w:rStyle w:val="Hyperlink"/>
                <w:rFonts w:ascii="Huawai Sans" w:hAnsi="Huawai Sans" w:cs="Book Antiqua"/>
                <w:snapToGrid w:val="0"/>
                <w:color w:val="auto"/>
              </w:rPr>
              <w:t>17</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4B1374">
              <w:rPr>
                <w:rFonts w:ascii="Huawai Sans" w:hAnsi="Huawai Sans"/>
                <w:webHidden/>
              </w:rPr>
              <w:t>5</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_Toc137639889 \h </w:instrText>
            </w:r>
            <w:r w:rsidR="00E92B89" w:rsidRPr="009C0E83">
              <w:rPr>
                <w:rFonts w:ascii="Huawai Sans" w:hAnsi="Huawai Sans"/>
                <w:webHidden/>
              </w:rPr>
            </w:r>
            <w:r w:rsidR="00E92B89" w:rsidRPr="009C0E83">
              <w:rPr>
                <w:rFonts w:ascii="Huawai Sans" w:hAnsi="Huawai Sans"/>
                <w:webHidden/>
              </w:rPr>
              <w:fldChar w:fldCharType="separate"/>
            </w:r>
            <w:r w:rsidR="004B1374">
              <w:rPr>
                <w:rFonts w:ascii="Huawai Sans" w:hAnsi="Huawai Sans"/>
                <w:webHidden/>
              </w:rPr>
              <w:t>1</w:t>
            </w:r>
            <w:r w:rsidR="00E92B89" w:rsidRPr="009C0E83">
              <w:rPr>
                <w:rFonts w:ascii="Huawai Sans" w:hAnsi="Huawai Sans"/>
                <w:webHidden/>
              </w:rPr>
              <w:fldChar w:fldCharType="end"/>
            </w:r>
          </w:hyperlink>
        </w:p>
        <w:p w14:paraId="1EDC2F80" w14:textId="10A5AE57"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896" w:history="1">
            <w:r w:rsidR="009C0E83" w:rsidRPr="009C0E83">
              <w:rPr>
                <w:rStyle w:val="Hyperlink"/>
                <w:rFonts w:ascii="Huawai Sans" w:hAnsi="Huawai Sans"/>
                <w:color w:val="auto"/>
              </w:rPr>
              <w:t>17</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4B1374">
              <w:rPr>
                <w:rFonts w:ascii="Huawai Sans" w:hAnsi="Huawai Sans"/>
                <w:webHidden/>
              </w:rPr>
              <w:t>5</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_Toc137639896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1</w:t>
            </w:r>
            <w:r w:rsidR="00E92B89" w:rsidRPr="009C0E83">
              <w:rPr>
                <w:rFonts w:ascii="Huawai Sans" w:hAnsi="Huawai Sans"/>
                <w:webHidden/>
              </w:rPr>
              <w:fldChar w:fldCharType="end"/>
            </w:r>
          </w:hyperlink>
        </w:p>
        <w:p w14:paraId="2FEA8D03" w14:textId="0680B5C8" w:rsidR="009C0E83" w:rsidRPr="009C0E83" w:rsidRDefault="008B2845" w:rsidP="009C0E83">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17.1.2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4B1374">
              <w:rPr>
                <w:rFonts w:ascii="Huawai Sans" w:hAnsi="Huawai Sans"/>
                <w:webHidden/>
              </w:rPr>
              <w:t>51</w:t>
            </w:r>
          </w:hyperlink>
        </w:p>
        <w:p w14:paraId="0017059D" w14:textId="7A060BD0"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897" w:history="1">
            <w:r w:rsidR="009C0E83" w:rsidRPr="009C0E83">
              <w:rPr>
                <w:rStyle w:val="Hyperlink"/>
                <w:rFonts w:ascii="Huawai Sans" w:hAnsi="Huawai Sans"/>
                <w:color w:val="auto"/>
              </w:rPr>
              <w:t>17.</w:t>
            </w:r>
            <w:r w:rsidR="00E92B89" w:rsidRPr="009C0E83">
              <w:rPr>
                <w:rStyle w:val="Hyperlink"/>
                <w:rFonts w:ascii="Huawai Sans" w:hAnsi="Huawai Sans"/>
                <w:color w:val="auto"/>
              </w:rPr>
              <w:t>1.</w:t>
            </w:r>
            <w:r w:rsidR="009C0E83"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4B1374">
              <w:rPr>
                <w:rFonts w:ascii="Huawai Sans" w:hAnsi="Huawai Sans"/>
                <w:webHidden/>
              </w:rPr>
              <w:t>5</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_Toc137639897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1</w:t>
            </w:r>
            <w:r w:rsidR="00E92B89" w:rsidRPr="009C0E83">
              <w:rPr>
                <w:rFonts w:ascii="Huawai Sans" w:hAnsi="Huawai Sans"/>
                <w:webHidden/>
              </w:rPr>
              <w:fldChar w:fldCharType="end"/>
            </w:r>
          </w:hyperlink>
        </w:p>
        <w:p w14:paraId="0E3F0FC9" w14:textId="04249F8E"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898" w:history="1">
            <w:r w:rsidR="009C0E83" w:rsidRPr="009C0E83">
              <w:rPr>
                <w:rStyle w:val="Hyperlink"/>
                <w:rFonts w:ascii="Huawai Sans" w:hAnsi="Huawai Sans" w:cs="Book Antiqua"/>
                <w:snapToGrid w:val="0"/>
                <w:color w:val="auto"/>
              </w:rPr>
              <w:t>17</w:t>
            </w:r>
            <w:r w:rsidR="00E92B89"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4B1374">
              <w:rPr>
                <w:rFonts w:ascii="Huawai Sans" w:hAnsi="Huawai Sans"/>
                <w:webHidden/>
              </w:rPr>
              <w:t>5</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_Toc137639898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1</w:t>
            </w:r>
            <w:r w:rsidR="00E92B89" w:rsidRPr="009C0E83">
              <w:rPr>
                <w:rFonts w:ascii="Huawai Sans" w:hAnsi="Huawai Sans"/>
                <w:webHidden/>
              </w:rPr>
              <w:fldChar w:fldCharType="end"/>
            </w:r>
          </w:hyperlink>
        </w:p>
        <w:p w14:paraId="244D4AE5" w14:textId="75AF87F1"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899" w:history="1">
            <w:r w:rsidR="002678B4" w:rsidRPr="009C0E83">
              <w:rPr>
                <w:rStyle w:val="Hyperlink"/>
                <w:rFonts w:ascii="Huawai Sans" w:hAnsi="Huawai Sans"/>
                <w:noProof/>
                <w:color w:val="auto"/>
              </w:rPr>
              <w:t>18. Load Balancing with Docker Swarm</w:t>
            </w:r>
            <w:r w:rsidR="00E92B89" w:rsidRPr="009C0E83">
              <w:rPr>
                <w:rFonts w:ascii="Huawai Sans" w:hAnsi="Huawai Sans"/>
                <w:noProof/>
                <w:webHidden/>
              </w:rPr>
              <w:tab/>
            </w:r>
            <w:r w:rsidR="00E92B89" w:rsidRPr="009C0E83">
              <w:rPr>
                <w:rFonts w:ascii="Huawai Sans" w:hAnsi="Huawai Sans"/>
                <w:noProof/>
                <w:webHidden/>
              </w:rPr>
              <w:fldChar w:fldCharType="begin"/>
            </w:r>
            <w:r w:rsidR="00E92B89" w:rsidRPr="009C0E83">
              <w:rPr>
                <w:rFonts w:ascii="Huawai Sans" w:hAnsi="Huawai Sans"/>
                <w:noProof/>
                <w:webHidden/>
              </w:rPr>
              <w:instrText xml:space="preserve"> PAGEREF _Toc137639899 \h </w:instrText>
            </w:r>
            <w:r w:rsidR="00E92B89" w:rsidRPr="009C0E83">
              <w:rPr>
                <w:rFonts w:ascii="Huawai Sans" w:hAnsi="Huawai Sans"/>
                <w:noProof/>
                <w:webHidden/>
              </w:rPr>
            </w:r>
            <w:r w:rsidR="00E92B89" w:rsidRPr="009C0E83">
              <w:rPr>
                <w:rFonts w:ascii="Huawai Sans" w:hAnsi="Huawai Sans"/>
                <w:noProof/>
                <w:webHidden/>
              </w:rPr>
              <w:fldChar w:fldCharType="separate"/>
            </w:r>
            <w:r w:rsidR="004B1374">
              <w:rPr>
                <w:rFonts w:ascii="Huawai Sans" w:hAnsi="Huawai Sans"/>
                <w:noProof/>
                <w:webHidden/>
              </w:rPr>
              <w:t>54</w:t>
            </w:r>
            <w:r w:rsidR="00E92B89" w:rsidRPr="009C0E83">
              <w:rPr>
                <w:rFonts w:ascii="Huawai Sans" w:hAnsi="Huawai Sans"/>
                <w:noProof/>
                <w:webHidden/>
              </w:rPr>
              <w:fldChar w:fldCharType="end"/>
            </w:r>
          </w:hyperlink>
        </w:p>
        <w:p w14:paraId="443EEF27" w14:textId="397BBC6F"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02" w:history="1">
            <w:r w:rsidR="009C0E83" w:rsidRPr="009C0E83">
              <w:rPr>
                <w:rStyle w:val="Hyperlink"/>
                <w:rFonts w:ascii="Huawai Sans" w:hAnsi="Huawai Sans" w:cs="Book Antiqua"/>
                <w:snapToGrid w:val="0"/>
                <w:color w:val="auto"/>
              </w:rPr>
              <w:t>18</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4B1374">
              <w:rPr>
                <w:rFonts w:ascii="Huawai Sans" w:hAnsi="Huawai Sans"/>
                <w:webHidden/>
              </w:rPr>
              <w:t>54</w:t>
            </w:r>
          </w:hyperlink>
        </w:p>
        <w:p w14:paraId="3D698921" w14:textId="73E104A4" w:rsidR="00E92B89" w:rsidRPr="009C0E83" w:rsidRDefault="008B2845" w:rsidP="00E92B89">
          <w:pPr>
            <w:pStyle w:val="TOC3"/>
            <w:tabs>
              <w:tab w:val="left" w:pos="500"/>
              <w:tab w:val="right" w:leader="dot" w:pos="9628"/>
            </w:tabs>
            <w:rPr>
              <w:rFonts w:ascii="Huawai Sans" w:eastAsiaTheme="minorEastAsia" w:hAnsi="Huawai Sans" w:cstheme="minorBidi" w:hint="eastAsia"/>
              <w:sz w:val="21"/>
              <w:szCs w:val="22"/>
            </w:rPr>
          </w:pPr>
          <w:hyperlink w:anchor="_Toc137639909" w:history="1">
            <w:r w:rsidR="009C0E83" w:rsidRPr="009C0E83">
              <w:rPr>
                <w:rStyle w:val="Hyperlink"/>
                <w:rFonts w:ascii="Huawai Sans" w:hAnsi="Huawai Sans"/>
                <w:color w:val="auto"/>
              </w:rPr>
              <w:t>18</w:t>
            </w:r>
            <w:r w:rsidR="00E92B89" w:rsidRPr="009C0E83">
              <w:rPr>
                <w:rStyle w:val="Hyperlink"/>
                <w:rFonts w:ascii="Huawai Sans" w:hAnsi="Huawai Sans"/>
                <w:color w:val="auto"/>
              </w:rPr>
              <w:t>.1.1</w:t>
            </w:r>
            <w:r w:rsidR="009C0E83" w:rsidRPr="009C0E83">
              <w:rPr>
                <w:rStyle w:val="Hyperlink"/>
                <w:rFonts w:ascii="Huawai Sans" w:hAnsi="Huawai Sans"/>
                <w:color w:val="auto"/>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4B1374" w:rsidRPr="004B1374">
              <w:rPr>
                <w:rFonts w:ascii="Huawai Sans" w:hAnsi="Huawai Sans"/>
                <w:webHidden/>
              </w:rPr>
              <w:t>54</w:t>
            </w:r>
          </w:hyperlink>
        </w:p>
        <w:p w14:paraId="36524556" w14:textId="1F2D047B" w:rsidR="009C0E83" w:rsidRPr="009C0E83" w:rsidRDefault="008B2845" w:rsidP="009C0E83">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18.1.2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4B1374" w:rsidRPr="004B1374">
              <w:rPr>
                <w:rFonts w:ascii="Huawai Sans" w:hAnsi="Huawai Sans"/>
                <w:webHidden/>
              </w:rPr>
              <w:t>54</w:t>
            </w:r>
          </w:hyperlink>
        </w:p>
        <w:p w14:paraId="14BE884A" w14:textId="484A0297"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910" w:history="1">
            <w:r w:rsidR="009C0E83" w:rsidRPr="009C0E83">
              <w:rPr>
                <w:rStyle w:val="Hyperlink"/>
                <w:rFonts w:ascii="Huawai Sans" w:hAnsi="Huawai Sans"/>
                <w:color w:val="auto"/>
              </w:rPr>
              <w:t>18</w:t>
            </w:r>
            <w:r w:rsidR="00E92B89" w:rsidRPr="009C0E83">
              <w:rPr>
                <w:rStyle w:val="Hyperlink"/>
                <w:rFonts w:ascii="Huawai Sans" w:hAnsi="Huawai Sans"/>
                <w:color w:val="auto"/>
              </w:rPr>
              <w:t>.1.</w:t>
            </w:r>
            <w:r w:rsidR="009C0E83"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4B1374" w:rsidRPr="004B1374">
              <w:rPr>
                <w:rFonts w:ascii="Huawai Sans" w:hAnsi="Huawai Sans"/>
                <w:webHidden/>
              </w:rPr>
              <w:t>54</w:t>
            </w:r>
          </w:hyperlink>
        </w:p>
        <w:p w14:paraId="6C7F356E" w14:textId="1F0FBE96"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11" w:history="1">
            <w:r w:rsidR="009C0E83" w:rsidRPr="009C0E83">
              <w:rPr>
                <w:rStyle w:val="Hyperlink"/>
                <w:rFonts w:ascii="Huawai Sans" w:hAnsi="Huawai Sans" w:cs="Book Antiqua"/>
                <w:snapToGrid w:val="0"/>
                <w:color w:val="auto"/>
              </w:rPr>
              <w:t>18</w:t>
            </w:r>
            <w:r w:rsidR="00E92B89"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4B1374" w:rsidRPr="004B1374">
              <w:rPr>
                <w:rFonts w:ascii="Huawai Sans" w:hAnsi="Huawai Sans"/>
                <w:webHidden/>
              </w:rPr>
              <w:t>54</w:t>
            </w:r>
          </w:hyperlink>
        </w:p>
        <w:p w14:paraId="67319FCA" w14:textId="10BB0A15"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12" w:history="1">
            <w:r w:rsidR="002678B4" w:rsidRPr="009C0E83">
              <w:rPr>
                <w:rStyle w:val="Hyperlink"/>
                <w:rFonts w:ascii="Huawai Sans" w:hAnsi="Huawai Sans"/>
                <w:noProof/>
                <w:color w:val="auto"/>
              </w:rPr>
              <w:t>19</w:t>
            </w:r>
            <w:r w:rsidR="00E92B89" w:rsidRPr="009C0E83">
              <w:rPr>
                <w:rStyle w:val="Hyperlink"/>
                <w:rFonts w:ascii="Huawai Sans" w:hAnsi="Huawai Sans"/>
                <w:noProof/>
                <w:color w:val="auto"/>
              </w:rPr>
              <w:t xml:space="preserve">. </w:t>
            </w:r>
            <w:r w:rsidR="002678B4" w:rsidRPr="009C0E83">
              <w:rPr>
                <w:rStyle w:val="Hyperlink"/>
                <w:rFonts w:ascii="Huawai Sans" w:hAnsi="Huawai Sans"/>
                <w:noProof/>
                <w:color w:val="auto"/>
              </w:rPr>
              <w:t>Kubernetes Orchestration</w:t>
            </w:r>
            <w:r w:rsidR="00E92B89" w:rsidRPr="009C0E83">
              <w:rPr>
                <w:rFonts w:ascii="Huawai Sans" w:hAnsi="Huawai Sans"/>
                <w:noProof/>
                <w:webHidden/>
              </w:rPr>
              <w:tab/>
            </w:r>
            <w:r w:rsidR="00E92B89" w:rsidRPr="009C0E83">
              <w:rPr>
                <w:rFonts w:ascii="Huawai Sans" w:hAnsi="Huawai Sans"/>
                <w:noProof/>
                <w:webHidden/>
              </w:rPr>
              <w:fldChar w:fldCharType="begin"/>
            </w:r>
            <w:r w:rsidR="00E92B89" w:rsidRPr="009C0E83">
              <w:rPr>
                <w:rFonts w:ascii="Huawai Sans" w:hAnsi="Huawai Sans"/>
                <w:noProof/>
                <w:webHidden/>
              </w:rPr>
              <w:instrText xml:space="preserve"> PAGEREF _Toc137639912 \h </w:instrText>
            </w:r>
            <w:r w:rsidR="00E92B89" w:rsidRPr="009C0E83">
              <w:rPr>
                <w:rFonts w:ascii="Huawai Sans" w:hAnsi="Huawai Sans"/>
                <w:noProof/>
                <w:webHidden/>
              </w:rPr>
            </w:r>
            <w:r w:rsidR="00E92B89" w:rsidRPr="009C0E83">
              <w:rPr>
                <w:rFonts w:ascii="Huawai Sans" w:hAnsi="Huawai Sans"/>
                <w:noProof/>
                <w:webHidden/>
              </w:rPr>
              <w:fldChar w:fldCharType="separate"/>
            </w:r>
            <w:r w:rsidR="004B1374">
              <w:rPr>
                <w:rFonts w:ascii="Huawai Sans" w:hAnsi="Huawai Sans"/>
                <w:noProof/>
                <w:webHidden/>
              </w:rPr>
              <w:t>57</w:t>
            </w:r>
            <w:r w:rsidR="00E92B89" w:rsidRPr="009C0E83">
              <w:rPr>
                <w:rFonts w:ascii="Huawai Sans" w:hAnsi="Huawai Sans"/>
                <w:noProof/>
                <w:webHidden/>
              </w:rPr>
              <w:fldChar w:fldCharType="end"/>
            </w:r>
          </w:hyperlink>
        </w:p>
        <w:p w14:paraId="75CBF8B3" w14:textId="3A9C2095"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15" w:history="1">
            <w:r w:rsidR="009C0E83" w:rsidRPr="009C0E83">
              <w:rPr>
                <w:rStyle w:val="Hyperlink"/>
                <w:rFonts w:ascii="Huawai Sans" w:hAnsi="Huawai Sans" w:cs="Book Antiqua"/>
                <w:snapToGrid w:val="0"/>
                <w:color w:val="auto"/>
              </w:rPr>
              <w:t>19</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Introductions</w:t>
            </w:r>
            <w:r w:rsidR="00E92B89" w:rsidRPr="009C0E83">
              <w:rPr>
                <w:rFonts w:ascii="Huawai Sans" w:hAnsi="Huawai Sans"/>
                <w:webHidden/>
              </w:rPr>
              <w:tab/>
            </w:r>
            <w:r w:rsidR="004B1374">
              <w:rPr>
                <w:rFonts w:ascii="Huawai Sans" w:hAnsi="Huawai Sans"/>
                <w:webHidden/>
              </w:rPr>
              <w:t>57</w:t>
            </w:r>
          </w:hyperlink>
        </w:p>
        <w:p w14:paraId="2D10CF95" w14:textId="0A6AB760"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923" w:history="1">
            <w:r w:rsidR="009C0E83" w:rsidRPr="009C0E83">
              <w:rPr>
                <w:rStyle w:val="Hyperlink"/>
                <w:rFonts w:ascii="Huawai Sans" w:hAnsi="Huawai Sans"/>
                <w:color w:val="auto"/>
              </w:rPr>
              <w:t>19</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4B1374">
              <w:rPr>
                <w:rFonts w:ascii="Huawai Sans" w:hAnsi="Huawai Sans"/>
                <w:webHidden/>
              </w:rPr>
              <w:t>57</w:t>
            </w:r>
          </w:hyperlink>
        </w:p>
        <w:p w14:paraId="42DD3EB1" w14:textId="33BA8F66" w:rsidR="009C0E83" w:rsidRPr="009C0E83" w:rsidRDefault="008B2845" w:rsidP="009C0E83">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19.1.2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4B1374">
              <w:rPr>
                <w:rFonts w:ascii="Huawai Sans" w:hAnsi="Huawai Sans"/>
                <w:webHidden/>
              </w:rPr>
              <w:t>57</w:t>
            </w:r>
          </w:hyperlink>
        </w:p>
        <w:p w14:paraId="78F857F9" w14:textId="7BE7E5ED"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924" w:history="1">
            <w:r w:rsidR="009C0E83" w:rsidRPr="009C0E83">
              <w:rPr>
                <w:rStyle w:val="Hyperlink"/>
                <w:rFonts w:ascii="Huawai Sans" w:hAnsi="Huawai Sans"/>
                <w:color w:val="auto"/>
              </w:rPr>
              <w:t>19</w:t>
            </w:r>
            <w:r w:rsidR="00E92B89" w:rsidRPr="009C0E83">
              <w:rPr>
                <w:rStyle w:val="Hyperlink"/>
                <w:rFonts w:ascii="Huawai Sans" w:hAnsi="Huawai Sans"/>
                <w:color w:val="auto"/>
              </w:rPr>
              <w:t>.1.</w:t>
            </w:r>
            <w:r w:rsidR="009C0E83"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4B1374">
              <w:rPr>
                <w:rFonts w:ascii="Huawai Sans" w:hAnsi="Huawai Sans"/>
                <w:webHidden/>
              </w:rPr>
              <w:t>57</w:t>
            </w:r>
          </w:hyperlink>
        </w:p>
        <w:p w14:paraId="6A53EB48" w14:textId="090B4E87"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25" w:history="1">
            <w:r w:rsidR="009C0E83" w:rsidRPr="009C0E83">
              <w:rPr>
                <w:rStyle w:val="Hyperlink"/>
                <w:rFonts w:ascii="Huawai Sans" w:hAnsi="Huawai Sans" w:cs="Book Antiqua"/>
                <w:snapToGrid w:val="0"/>
                <w:color w:val="auto"/>
              </w:rPr>
              <w:t>19</w:t>
            </w:r>
            <w:r w:rsidR="00E92B89"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4B1374">
              <w:rPr>
                <w:rFonts w:ascii="Huawai Sans" w:hAnsi="Huawai Sans"/>
                <w:webHidden/>
              </w:rPr>
              <w:t>57</w:t>
            </w:r>
          </w:hyperlink>
        </w:p>
        <w:p w14:paraId="307624DD" w14:textId="1DD29146"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26" w:history="1">
            <w:r w:rsidR="002678B4" w:rsidRPr="009C0E83">
              <w:rPr>
                <w:rStyle w:val="Hyperlink"/>
                <w:rFonts w:ascii="Huawai Sans" w:hAnsi="Huawai Sans"/>
                <w:noProof/>
                <w:color w:val="auto"/>
              </w:rPr>
              <w:t>20</w:t>
            </w:r>
            <w:r w:rsidR="00E92B89" w:rsidRPr="009C0E83">
              <w:rPr>
                <w:rStyle w:val="Hyperlink"/>
                <w:rFonts w:ascii="Huawai Sans" w:hAnsi="Huawai Sans"/>
                <w:noProof/>
                <w:color w:val="auto"/>
              </w:rPr>
              <w:t>.</w:t>
            </w:r>
            <w:r w:rsidR="00E92B89" w:rsidRPr="009C0E83">
              <w:rPr>
                <w:rFonts w:ascii="Huawai Sans" w:eastAsiaTheme="minorEastAsia" w:hAnsi="Huawai Sans" w:cstheme="minorBidi"/>
                <w:b w:val="0"/>
                <w:bCs w:val="0"/>
                <w:noProof/>
                <w:sz w:val="21"/>
                <w:szCs w:val="22"/>
              </w:rPr>
              <w:t xml:space="preserve"> </w:t>
            </w:r>
            <w:r w:rsidR="002678B4" w:rsidRPr="009C0E83">
              <w:rPr>
                <w:rStyle w:val="Hyperlink"/>
                <w:rFonts w:ascii="Huawai Sans" w:hAnsi="Huawai Sans"/>
                <w:noProof/>
                <w:color w:val="auto"/>
              </w:rPr>
              <w:t>Cloud Formation</w:t>
            </w:r>
            <w:r w:rsidR="00E92B89" w:rsidRPr="009C0E83">
              <w:rPr>
                <w:rFonts w:ascii="Huawai Sans" w:hAnsi="Huawai Sans"/>
                <w:noProof/>
                <w:webHidden/>
              </w:rPr>
              <w:tab/>
            </w:r>
            <w:r w:rsidR="004B1374">
              <w:rPr>
                <w:rFonts w:ascii="Huawai Sans" w:hAnsi="Huawai Sans"/>
                <w:noProof/>
                <w:webHidden/>
              </w:rPr>
              <w:t>59</w:t>
            </w:r>
          </w:hyperlink>
        </w:p>
        <w:p w14:paraId="3F7107DB" w14:textId="15897FB9"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28" w:history="1">
            <w:r w:rsidR="009C0E83" w:rsidRPr="009C0E83">
              <w:rPr>
                <w:rStyle w:val="Hyperlink"/>
                <w:rFonts w:ascii="Huawai Sans" w:hAnsi="Huawai Sans" w:cs="Book Antiqua"/>
                <w:snapToGrid w:val="0"/>
                <w:color w:val="auto"/>
              </w:rPr>
              <w:t>20</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4B1374">
              <w:rPr>
                <w:rFonts w:ascii="Huawai Sans" w:hAnsi="Huawai Sans"/>
                <w:webHidden/>
              </w:rPr>
              <w:t>59</w:t>
            </w:r>
          </w:hyperlink>
        </w:p>
        <w:p w14:paraId="6E4720AA" w14:textId="7AFC26F5"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931" w:history="1">
            <w:r w:rsidR="009C0E83" w:rsidRPr="009C0E83">
              <w:rPr>
                <w:rStyle w:val="Hyperlink"/>
                <w:rFonts w:ascii="Huawai Sans" w:hAnsi="Huawai Sans"/>
                <w:color w:val="auto"/>
              </w:rPr>
              <w:t>20</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4B1374">
              <w:rPr>
                <w:rFonts w:ascii="Huawai Sans" w:hAnsi="Huawai Sans"/>
                <w:webHidden/>
              </w:rPr>
              <w:t>59</w:t>
            </w:r>
          </w:hyperlink>
        </w:p>
        <w:p w14:paraId="78D2F08B" w14:textId="540BEA25" w:rsidR="009C0E83" w:rsidRPr="009C0E83" w:rsidRDefault="008B2845" w:rsidP="009C0E83">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20.1.2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4B1374">
              <w:rPr>
                <w:rFonts w:ascii="Huawai Sans" w:hAnsi="Huawai Sans"/>
                <w:webHidden/>
              </w:rPr>
              <w:t>59</w:t>
            </w:r>
          </w:hyperlink>
        </w:p>
        <w:p w14:paraId="39BD1E3B" w14:textId="72020446" w:rsidR="00E92B89"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932" w:history="1">
            <w:r w:rsidR="009C0E83" w:rsidRPr="009C0E83">
              <w:rPr>
                <w:rStyle w:val="Hyperlink"/>
                <w:rFonts w:ascii="Huawai Sans" w:hAnsi="Huawai Sans"/>
                <w:color w:val="auto"/>
              </w:rPr>
              <w:t>20</w:t>
            </w:r>
            <w:r w:rsidR="00E92B89" w:rsidRPr="009C0E83">
              <w:rPr>
                <w:rStyle w:val="Hyperlink"/>
                <w:rFonts w:ascii="Huawai Sans" w:hAnsi="Huawai Sans"/>
                <w:color w:val="auto"/>
              </w:rPr>
              <w:t>.1.</w:t>
            </w:r>
            <w:r w:rsidR="009C0E83"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4B1374">
              <w:rPr>
                <w:rFonts w:ascii="Huawai Sans" w:hAnsi="Huawai Sans"/>
                <w:webHidden/>
              </w:rPr>
              <w:t>59</w:t>
            </w:r>
          </w:hyperlink>
        </w:p>
        <w:p w14:paraId="273D9CAB" w14:textId="273BA166"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37" w:history="1">
            <w:r w:rsidR="009C0E83" w:rsidRPr="009C0E83">
              <w:rPr>
                <w:rStyle w:val="Hyperlink"/>
                <w:rFonts w:ascii="Huawai Sans" w:hAnsi="Huawai Sans" w:cs="Book Antiqua"/>
                <w:snapToGrid w:val="0"/>
                <w:color w:val="auto"/>
              </w:rPr>
              <w:t>20</w:t>
            </w:r>
            <w:r w:rsidR="00E92B89"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4B1374">
              <w:rPr>
                <w:rFonts w:ascii="Huawai Sans" w:hAnsi="Huawai Sans"/>
                <w:webHidden/>
              </w:rPr>
              <w:t>59</w:t>
            </w:r>
          </w:hyperlink>
        </w:p>
        <w:p w14:paraId="01B020CB" w14:textId="1546AB0C"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38" w:history="1">
            <w:r w:rsidR="002678B4" w:rsidRPr="009C0E83">
              <w:rPr>
                <w:rStyle w:val="Hyperlink"/>
                <w:rFonts w:ascii="Huawai Sans" w:hAnsi="Huawai Sans"/>
                <w:noProof/>
                <w:color w:val="auto"/>
              </w:rPr>
              <w:t>21</w:t>
            </w:r>
            <w:r w:rsidR="00E92B89" w:rsidRPr="009C0E83">
              <w:rPr>
                <w:rStyle w:val="Hyperlink"/>
                <w:rFonts w:ascii="Huawai Sans" w:hAnsi="Huawai Sans"/>
                <w:noProof/>
                <w:color w:val="auto"/>
              </w:rPr>
              <w:t>.</w:t>
            </w:r>
            <w:r w:rsidR="00E92B89" w:rsidRPr="009C0E83">
              <w:rPr>
                <w:rFonts w:ascii="Huawai Sans" w:eastAsiaTheme="minorEastAsia" w:hAnsi="Huawai Sans" w:cstheme="minorBidi"/>
                <w:b w:val="0"/>
                <w:bCs w:val="0"/>
                <w:noProof/>
                <w:sz w:val="21"/>
                <w:szCs w:val="22"/>
              </w:rPr>
              <w:t xml:space="preserve"> </w:t>
            </w:r>
            <w:r w:rsidR="002678B4" w:rsidRPr="009C0E83">
              <w:rPr>
                <w:rStyle w:val="Hyperlink"/>
                <w:rFonts w:ascii="Huawai Sans" w:hAnsi="Huawai Sans"/>
                <w:noProof/>
                <w:color w:val="auto"/>
              </w:rPr>
              <w:t>Terraform…………..</w:t>
            </w:r>
            <w:r w:rsidR="00E92B89" w:rsidRPr="009C0E83">
              <w:rPr>
                <w:rFonts w:ascii="Huawai Sans" w:hAnsi="Huawai Sans"/>
                <w:noProof/>
                <w:webHidden/>
              </w:rPr>
              <w:tab/>
            </w:r>
            <w:r w:rsidR="004B1374">
              <w:rPr>
                <w:rFonts w:ascii="Huawai Sans" w:hAnsi="Huawai Sans"/>
                <w:noProof/>
                <w:webHidden/>
              </w:rPr>
              <w:t>60</w:t>
            </w:r>
          </w:hyperlink>
        </w:p>
        <w:p w14:paraId="5CE6C8F6" w14:textId="66353FB9"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40" w:history="1">
            <w:r w:rsidR="009C0E83" w:rsidRPr="009C0E83">
              <w:rPr>
                <w:rStyle w:val="Hyperlink"/>
                <w:rFonts w:ascii="Huawai Sans" w:hAnsi="Huawai Sans" w:cs="Book Antiqua"/>
                <w:snapToGrid w:val="0"/>
                <w:color w:val="auto"/>
              </w:rPr>
              <w:t>31</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4B1374">
              <w:rPr>
                <w:rFonts w:ascii="Huawai Sans" w:hAnsi="Huawai Sans"/>
                <w:webHidden/>
              </w:rPr>
              <w:t>60</w:t>
            </w:r>
          </w:hyperlink>
        </w:p>
        <w:p w14:paraId="243CE18B" w14:textId="5289BD68" w:rsidR="009C0E83" w:rsidRPr="009C0E83" w:rsidRDefault="008B2845" w:rsidP="00E92B89">
          <w:pPr>
            <w:pStyle w:val="TOC3"/>
            <w:tabs>
              <w:tab w:val="left" w:pos="1300"/>
              <w:tab w:val="right" w:leader="dot" w:pos="9628"/>
            </w:tabs>
            <w:rPr>
              <w:rFonts w:ascii="Huawai Sans" w:eastAsiaTheme="minorEastAsia" w:hAnsi="Huawai Sans" w:cstheme="minorBidi" w:hint="eastAsia"/>
              <w:sz w:val="21"/>
              <w:szCs w:val="22"/>
            </w:rPr>
          </w:pPr>
          <w:hyperlink w:anchor="_Toc137639941" w:history="1">
            <w:r w:rsidR="009C0E83" w:rsidRPr="009C0E83">
              <w:rPr>
                <w:rStyle w:val="Hyperlink"/>
                <w:rFonts w:ascii="Huawai Sans" w:hAnsi="Huawai Sans"/>
                <w:color w:val="auto"/>
              </w:rPr>
              <w:t>21</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4B1374">
              <w:rPr>
                <w:rFonts w:ascii="Huawai Sans" w:hAnsi="Huawai Sans"/>
                <w:webHidden/>
              </w:rPr>
              <w:t>60</w:t>
            </w:r>
          </w:hyperlink>
        </w:p>
        <w:p w14:paraId="4EA54CEA" w14:textId="3DFB4126" w:rsidR="009C0E83" w:rsidRPr="009C0E83" w:rsidRDefault="008B2845" w:rsidP="009C0E83">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21.1.2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4B1374">
              <w:rPr>
                <w:rFonts w:ascii="Huawai Sans" w:hAnsi="Huawai Sans"/>
                <w:webHidden/>
              </w:rPr>
              <w:t>60</w:t>
            </w:r>
          </w:hyperlink>
        </w:p>
        <w:p w14:paraId="6A76A26A" w14:textId="125FC0A2" w:rsidR="00E92B89" w:rsidRPr="009C0E83" w:rsidRDefault="009C0E83" w:rsidP="00E92B89">
          <w:pPr>
            <w:pStyle w:val="TOC3"/>
            <w:tabs>
              <w:tab w:val="left" w:pos="1300"/>
              <w:tab w:val="right" w:leader="dot" w:pos="9628"/>
            </w:tabs>
            <w:rPr>
              <w:rFonts w:ascii="Huawai Sans" w:eastAsiaTheme="minorEastAsia" w:hAnsi="Huawai Sans" w:cstheme="minorBidi" w:hint="eastAsia"/>
              <w:sz w:val="21"/>
              <w:szCs w:val="22"/>
            </w:rPr>
          </w:pPr>
          <w:r w:rsidRPr="009C0E83">
            <w:t>21</w:t>
          </w:r>
          <w:hyperlink w:anchor="_Toc137639942" w:history="1">
            <w:r w:rsidR="00E92B89" w:rsidRPr="009C0E83">
              <w:rPr>
                <w:rStyle w:val="Hyperlink"/>
                <w:rFonts w:ascii="Huawai Sans" w:hAnsi="Huawai Sans"/>
                <w:color w:val="auto"/>
              </w:rPr>
              <w:t>.1.</w:t>
            </w:r>
            <w:r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4B1374">
              <w:rPr>
                <w:rFonts w:ascii="Huawai Sans" w:hAnsi="Huawai Sans"/>
                <w:webHidden/>
              </w:rPr>
              <w:t>60</w:t>
            </w:r>
          </w:hyperlink>
        </w:p>
        <w:p w14:paraId="6441B25E" w14:textId="3ADB9CD6"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47" w:history="1">
            <w:r w:rsidR="009C0E83" w:rsidRPr="009C0E83">
              <w:rPr>
                <w:rStyle w:val="Hyperlink"/>
                <w:rFonts w:ascii="Huawai Sans" w:hAnsi="Huawai Sans" w:cs="Book Antiqua"/>
                <w:snapToGrid w:val="0"/>
                <w:color w:val="auto"/>
              </w:rPr>
              <w:t>21</w:t>
            </w:r>
            <w:r w:rsidR="00E92B89"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4B1374">
              <w:rPr>
                <w:rFonts w:ascii="Huawai Sans" w:hAnsi="Huawai Sans"/>
                <w:webHidden/>
              </w:rPr>
              <w:t>60</w:t>
            </w:r>
          </w:hyperlink>
        </w:p>
        <w:p w14:paraId="4764B5A3" w14:textId="4005543F"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48" w:history="1">
            <w:r w:rsidR="002678B4" w:rsidRPr="009C0E83">
              <w:rPr>
                <w:rStyle w:val="Hyperlink"/>
                <w:rFonts w:ascii="Huawai Sans" w:hAnsi="Huawai Sans"/>
                <w:noProof/>
                <w:color w:val="auto"/>
              </w:rPr>
              <w:t>22</w:t>
            </w:r>
            <w:r w:rsidR="00E92B89" w:rsidRPr="009C0E83">
              <w:rPr>
                <w:rStyle w:val="Hyperlink"/>
                <w:rFonts w:ascii="Huawai Sans" w:hAnsi="Huawai Sans"/>
                <w:noProof/>
                <w:color w:val="auto"/>
              </w:rPr>
              <w:t>.</w:t>
            </w:r>
            <w:r w:rsidR="00E92B89" w:rsidRPr="009C0E83">
              <w:rPr>
                <w:rFonts w:ascii="Huawai Sans" w:eastAsiaTheme="minorEastAsia" w:hAnsi="Huawai Sans" w:cstheme="minorBidi"/>
                <w:b w:val="0"/>
                <w:bCs w:val="0"/>
                <w:noProof/>
                <w:sz w:val="21"/>
                <w:szCs w:val="22"/>
              </w:rPr>
              <w:t xml:space="preserve"> </w:t>
            </w:r>
            <w:r w:rsidR="002678B4" w:rsidRPr="009C0E83">
              <w:rPr>
                <w:rStyle w:val="Hyperlink"/>
                <w:rFonts w:ascii="Huawai Sans" w:hAnsi="Huawai Sans"/>
                <w:noProof/>
                <w:color w:val="auto"/>
              </w:rPr>
              <w:t>Chef………………….</w:t>
            </w:r>
            <w:r w:rsidR="00E92B89" w:rsidRPr="009C0E83">
              <w:rPr>
                <w:rFonts w:ascii="Huawai Sans" w:hAnsi="Huawai Sans"/>
                <w:noProof/>
                <w:webHidden/>
              </w:rPr>
              <w:tab/>
            </w:r>
            <w:r w:rsidR="004B1374">
              <w:rPr>
                <w:rFonts w:ascii="Huawai Sans" w:hAnsi="Huawai Sans"/>
                <w:noProof/>
                <w:webHidden/>
              </w:rPr>
              <w:t>63</w:t>
            </w:r>
          </w:hyperlink>
        </w:p>
        <w:p w14:paraId="7D9900DB" w14:textId="20576DD0"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50" w:history="1">
            <w:r w:rsidR="009C0E83" w:rsidRPr="009C0E83">
              <w:rPr>
                <w:rStyle w:val="Hyperlink"/>
                <w:rFonts w:ascii="Huawai Sans" w:hAnsi="Huawai Sans" w:cs="Book Antiqua"/>
                <w:snapToGrid w:val="0"/>
                <w:color w:val="auto"/>
              </w:rPr>
              <w:t>22</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4B1374">
              <w:rPr>
                <w:rFonts w:ascii="Huawai Sans" w:hAnsi="Huawai Sans"/>
                <w:webHidden/>
              </w:rPr>
              <w:t>63</w:t>
            </w:r>
          </w:hyperlink>
        </w:p>
        <w:p w14:paraId="71C2DF2C" w14:textId="7ACCA436"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953" w:history="1">
            <w:r w:rsidR="009C0E83" w:rsidRPr="009C0E83">
              <w:rPr>
                <w:rStyle w:val="Hyperlink"/>
                <w:rFonts w:ascii="Huawai Sans" w:hAnsi="Huawai Sans"/>
                <w:color w:val="auto"/>
              </w:rPr>
              <w:t>22</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4B1374">
              <w:rPr>
                <w:rFonts w:ascii="Huawai Sans" w:hAnsi="Huawai Sans"/>
                <w:webHidden/>
              </w:rPr>
              <w:t>63</w:t>
            </w:r>
          </w:hyperlink>
        </w:p>
        <w:p w14:paraId="1011C1BA" w14:textId="65FEC501" w:rsidR="009C0E83" w:rsidRPr="009C0E83" w:rsidRDefault="008B2845" w:rsidP="00E92B89">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22.1.2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4B1374">
              <w:rPr>
                <w:rFonts w:ascii="Huawai Sans" w:hAnsi="Huawai Sans"/>
                <w:webHidden/>
              </w:rPr>
              <w:t>63</w:t>
            </w:r>
          </w:hyperlink>
        </w:p>
        <w:p w14:paraId="5BF88083" w14:textId="2F7114A0"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954" w:history="1">
            <w:r w:rsidR="009C0E83" w:rsidRPr="009C0E83">
              <w:rPr>
                <w:rStyle w:val="Hyperlink"/>
                <w:rFonts w:ascii="Huawai Sans" w:hAnsi="Huawai Sans"/>
                <w:color w:val="auto"/>
              </w:rPr>
              <w:t>22</w:t>
            </w:r>
            <w:r w:rsidR="00E92B89" w:rsidRPr="009C0E83">
              <w:rPr>
                <w:rStyle w:val="Hyperlink"/>
                <w:rFonts w:ascii="Huawai Sans" w:hAnsi="Huawai Sans"/>
                <w:color w:val="auto"/>
              </w:rPr>
              <w:t>.1.</w:t>
            </w:r>
            <w:r w:rsidR="009C0E83"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EC3C67">
              <w:rPr>
                <w:rFonts w:ascii="Huawai Sans" w:hAnsi="Huawai Sans"/>
                <w:webHidden/>
              </w:rPr>
              <w:t>6</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_Toc137639954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3</w:t>
            </w:r>
            <w:r w:rsidR="00E92B89" w:rsidRPr="009C0E83">
              <w:rPr>
                <w:rFonts w:ascii="Huawai Sans" w:hAnsi="Huawai Sans"/>
                <w:webHidden/>
              </w:rPr>
              <w:fldChar w:fldCharType="end"/>
            </w:r>
          </w:hyperlink>
        </w:p>
        <w:p w14:paraId="67670039" w14:textId="1246C063"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55" w:history="1">
            <w:r w:rsidR="009C0E83" w:rsidRPr="009C0E83">
              <w:rPr>
                <w:rStyle w:val="Hyperlink"/>
                <w:rFonts w:ascii="Huawai Sans" w:hAnsi="Huawai Sans" w:cs="Book Antiqua"/>
                <w:snapToGrid w:val="0"/>
                <w:color w:val="auto"/>
              </w:rPr>
              <w:t>22</w:t>
            </w:r>
            <w:r w:rsidR="00E92B89" w:rsidRPr="009C0E83">
              <w:rPr>
                <w:rStyle w:val="Hyperlink"/>
                <w:rFonts w:ascii="Huawai Sans" w:hAnsi="Huawai Sans" w:cs="Book Antiqua"/>
                <w:snapToGrid w:val="0"/>
                <w:color w:val="auto"/>
              </w:rPr>
              <w:t>.2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EC3C67">
              <w:rPr>
                <w:rFonts w:ascii="Huawai Sans" w:hAnsi="Huawai Sans"/>
                <w:webHidden/>
              </w:rPr>
              <w:t>6</w:t>
            </w:r>
            <w:r w:rsidR="00E92B89" w:rsidRPr="009C0E83">
              <w:rPr>
                <w:rFonts w:ascii="Huawai Sans" w:hAnsi="Huawai Sans"/>
                <w:webHidden/>
              </w:rPr>
              <w:fldChar w:fldCharType="begin"/>
            </w:r>
            <w:r w:rsidR="00E92B89" w:rsidRPr="009C0E83">
              <w:rPr>
                <w:rFonts w:ascii="Huawai Sans" w:hAnsi="Huawai Sans"/>
                <w:webHidden/>
              </w:rPr>
              <w:instrText xml:space="preserve"> PAGEREF _Toc137639955 \h </w:instrText>
            </w:r>
            <w:r w:rsidR="00E92B89" w:rsidRPr="009C0E83">
              <w:rPr>
                <w:rFonts w:ascii="Huawai Sans" w:hAnsi="Huawai Sans"/>
                <w:webHidden/>
              </w:rPr>
            </w:r>
            <w:r w:rsidR="00E92B89" w:rsidRPr="009C0E83">
              <w:rPr>
                <w:rFonts w:ascii="Huawai Sans" w:hAnsi="Huawai Sans"/>
                <w:webHidden/>
              </w:rPr>
              <w:fldChar w:fldCharType="separate"/>
            </w:r>
            <w:r w:rsidR="00E92B89" w:rsidRPr="009C0E83">
              <w:rPr>
                <w:rFonts w:ascii="Huawai Sans" w:hAnsi="Huawai Sans"/>
                <w:webHidden/>
              </w:rPr>
              <w:t>3</w:t>
            </w:r>
            <w:r w:rsidR="00E92B89" w:rsidRPr="009C0E83">
              <w:rPr>
                <w:rFonts w:ascii="Huawai Sans" w:hAnsi="Huawai Sans"/>
                <w:webHidden/>
              </w:rPr>
              <w:fldChar w:fldCharType="end"/>
            </w:r>
          </w:hyperlink>
        </w:p>
        <w:p w14:paraId="7580745A" w14:textId="4D179262"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56" w:history="1">
            <w:r w:rsidR="002678B4" w:rsidRPr="009C0E83">
              <w:rPr>
                <w:rStyle w:val="Hyperlink"/>
                <w:rFonts w:ascii="Huawai Sans" w:hAnsi="Huawai Sans"/>
                <w:noProof/>
                <w:color w:val="auto"/>
              </w:rPr>
              <w:t>23</w:t>
            </w:r>
            <w:r w:rsidR="00E92B89" w:rsidRPr="009C0E83">
              <w:rPr>
                <w:rStyle w:val="Hyperlink"/>
                <w:rFonts w:ascii="Huawai Sans" w:hAnsi="Huawai Sans"/>
                <w:noProof/>
                <w:color w:val="auto"/>
              </w:rPr>
              <w:t>.</w:t>
            </w:r>
            <w:r w:rsidR="00E92B89" w:rsidRPr="009C0E83">
              <w:rPr>
                <w:rFonts w:ascii="Huawai Sans" w:eastAsiaTheme="minorEastAsia" w:hAnsi="Huawai Sans" w:cstheme="minorBidi"/>
                <w:b w:val="0"/>
                <w:bCs w:val="0"/>
                <w:noProof/>
                <w:sz w:val="21"/>
                <w:szCs w:val="22"/>
              </w:rPr>
              <w:t xml:space="preserve"> </w:t>
            </w:r>
            <w:r w:rsidR="002678B4" w:rsidRPr="009C0E83">
              <w:rPr>
                <w:rStyle w:val="Hyperlink"/>
                <w:rFonts w:ascii="Huawai Sans" w:hAnsi="Huawai Sans"/>
                <w:noProof/>
                <w:color w:val="auto"/>
              </w:rPr>
              <w:t>Ansible……………..</w:t>
            </w:r>
            <w:r w:rsidR="00E92B89" w:rsidRPr="009C0E83">
              <w:rPr>
                <w:rFonts w:ascii="Huawai Sans" w:hAnsi="Huawai Sans"/>
                <w:noProof/>
                <w:webHidden/>
              </w:rPr>
              <w:tab/>
            </w:r>
            <w:r w:rsidR="00E92B89" w:rsidRPr="009C0E83">
              <w:rPr>
                <w:rFonts w:ascii="Huawai Sans" w:hAnsi="Huawai Sans"/>
                <w:noProof/>
                <w:webHidden/>
              </w:rPr>
              <w:fldChar w:fldCharType="begin"/>
            </w:r>
            <w:r w:rsidR="00E92B89" w:rsidRPr="009C0E83">
              <w:rPr>
                <w:rFonts w:ascii="Huawai Sans" w:hAnsi="Huawai Sans"/>
                <w:noProof/>
                <w:webHidden/>
              </w:rPr>
              <w:instrText xml:space="preserve"> PAGEREF _Toc137639956 \h </w:instrText>
            </w:r>
            <w:r w:rsidR="00E92B89" w:rsidRPr="009C0E83">
              <w:rPr>
                <w:rFonts w:ascii="Huawai Sans" w:hAnsi="Huawai Sans"/>
                <w:noProof/>
                <w:webHidden/>
              </w:rPr>
            </w:r>
            <w:r w:rsidR="00E92B89" w:rsidRPr="009C0E83">
              <w:rPr>
                <w:rFonts w:ascii="Huawai Sans" w:hAnsi="Huawai Sans"/>
                <w:noProof/>
                <w:webHidden/>
              </w:rPr>
              <w:fldChar w:fldCharType="separate"/>
            </w:r>
            <w:r w:rsidR="00EC3C67">
              <w:rPr>
                <w:rFonts w:ascii="Huawai Sans" w:hAnsi="Huawai Sans"/>
                <w:noProof/>
                <w:webHidden/>
              </w:rPr>
              <w:t>6</w:t>
            </w:r>
            <w:r w:rsidR="00E92B89" w:rsidRPr="009C0E83">
              <w:rPr>
                <w:rFonts w:ascii="Huawai Sans" w:hAnsi="Huawai Sans"/>
                <w:noProof/>
                <w:webHidden/>
              </w:rPr>
              <w:fldChar w:fldCharType="end"/>
            </w:r>
          </w:hyperlink>
          <w:r w:rsidR="00EC3C67">
            <w:rPr>
              <w:rFonts w:ascii="Huawai Sans" w:hAnsi="Huawai Sans"/>
              <w:noProof/>
            </w:rPr>
            <w:t>5</w:t>
          </w:r>
        </w:p>
        <w:p w14:paraId="5BFCA53E" w14:textId="09A5558C"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58" w:history="1">
            <w:r w:rsidR="00E92B89" w:rsidRPr="009C0E83">
              <w:rPr>
                <w:rStyle w:val="Hyperlink"/>
                <w:rFonts w:ascii="Huawai Sans" w:hAnsi="Huawai Sans" w:cs="Book Antiqua"/>
                <w:snapToGrid w:val="0"/>
                <w:color w:val="auto"/>
              </w:rPr>
              <w:t>11.1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EC3C67">
              <w:rPr>
                <w:rFonts w:ascii="Huawai Sans" w:hAnsi="Huawai Sans"/>
                <w:webHidden/>
              </w:rPr>
              <w:t>65</w:t>
            </w:r>
          </w:hyperlink>
        </w:p>
        <w:p w14:paraId="065C21CE" w14:textId="42D2693C"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961" w:history="1">
            <w:r w:rsidR="00E92B89" w:rsidRPr="009C0E83">
              <w:rPr>
                <w:rStyle w:val="Hyperlink"/>
                <w:rFonts w:ascii="Huawai Sans" w:hAnsi="Huawai Sans"/>
                <w:color w:val="auto"/>
              </w:rPr>
              <w:t>11.1.1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EC3C67">
              <w:rPr>
                <w:rFonts w:ascii="Huawai Sans" w:hAnsi="Huawai Sans"/>
                <w:webHidden/>
              </w:rPr>
              <w:t>65</w:t>
            </w:r>
          </w:hyperlink>
        </w:p>
        <w:p w14:paraId="17898CFE" w14:textId="55DDA23B"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962" w:history="1">
            <w:r w:rsidR="00E92B89" w:rsidRPr="009C0E83">
              <w:rPr>
                <w:rStyle w:val="Hyperlink"/>
                <w:rFonts w:ascii="Huawai Sans" w:hAnsi="Huawai Sans"/>
                <w:color w:val="auto"/>
              </w:rPr>
              <w:t>11.1.2</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EC3C67">
              <w:rPr>
                <w:rFonts w:ascii="Huawai Sans" w:hAnsi="Huawai Sans"/>
                <w:webHidden/>
              </w:rPr>
              <w:t>65</w:t>
            </w:r>
          </w:hyperlink>
        </w:p>
        <w:p w14:paraId="12F2A5BF" w14:textId="6D6F810A"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63" w:history="1">
            <w:r w:rsidR="00E92B89" w:rsidRPr="009C0E83">
              <w:rPr>
                <w:rStyle w:val="Hyperlink"/>
                <w:rFonts w:ascii="Huawai Sans" w:hAnsi="Huawai Sans" w:cs="Book Antiqua"/>
                <w:snapToGrid w:val="0"/>
                <w:color w:val="auto"/>
              </w:rPr>
              <w:t>11.2</w:t>
            </w:r>
            <w:r w:rsidR="00E92B89" w:rsidRPr="009C0E83">
              <w:rPr>
                <w:rStyle w:val="Hyperlink"/>
                <w:rFonts w:ascii="Huawai Sans" w:hAnsi="Huawai Sans"/>
                <w:color w:val="auto"/>
              </w:rPr>
              <w:t xml:space="preserve"> Configuration Steps</w:t>
            </w:r>
            <w:r w:rsidR="00E92B89" w:rsidRPr="009C0E83">
              <w:rPr>
                <w:rFonts w:ascii="Huawai Sans" w:hAnsi="Huawai Sans"/>
                <w:webHidden/>
              </w:rPr>
              <w:tab/>
            </w:r>
            <w:r w:rsidR="00EC3C67">
              <w:rPr>
                <w:rFonts w:ascii="Huawai Sans" w:hAnsi="Huawai Sans"/>
                <w:webHidden/>
              </w:rPr>
              <w:t>65</w:t>
            </w:r>
          </w:hyperlink>
        </w:p>
        <w:p w14:paraId="01CD5014" w14:textId="3FA806B9" w:rsidR="00E92B89" w:rsidRPr="009C0E83" w:rsidRDefault="008B2845" w:rsidP="00E92B89">
          <w:pPr>
            <w:pStyle w:val="TOC1"/>
            <w:tabs>
              <w:tab w:val="left" w:pos="2100"/>
              <w:tab w:val="right" w:leader="dot" w:pos="9628"/>
            </w:tabs>
            <w:rPr>
              <w:rFonts w:ascii="Huawai Sans" w:eastAsiaTheme="minorEastAsia" w:hAnsi="Huawai Sans" w:cstheme="minorBidi" w:hint="eastAsia"/>
              <w:b w:val="0"/>
              <w:bCs w:val="0"/>
              <w:noProof/>
              <w:sz w:val="21"/>
              <w:szCs w:val="22"/>
            </w:rPr>
          </w:pPr>
          <w:hyperlink w:anchor="_Toc137639966" w:history="1">
            <w:r w:rsidR="002678B4" w:rsidRPr="009C0E83">
              <w:rPr>
                <w:rStyle w:val="Hyperlink"/>
                <w:rFonts w:ascii="Huawai Sans" w:hAnsi="Huawai Sans"/>
                <w:noProof/>
                <w:color w:val="auto"/>
              </w:rPr>
              <w:t>24</w:t>
            </w:r>
            <w:r w:rsidR="00E92B89" w:rsidRPr="009C0E83">
              <w:rPr>
                <w:rStyle w:val="Hyperlink"/>
                <w:rFonts w:ascii="Huawai Sans" w:hAnsi="Huawai Sans"/>
                <w:noProof/>
                <w:color w:val="auto"/>
              </w:rPr>
              <w:t>.</w:t>
            </w:r>
            <w:r w:rsidR="00E92B89" w:rsidRPr="009C0E83">
              <w:rPr>
                <w:rFonts w:ascii="Huawai Sans" w:eastAsiaTheme="minorEastAsia" w:hAnsi="Huawai Sans" w:cstheme="minorBidi"/>
                <w:b w:val="0"/>
                <w:bCs w:val="0"/>
                <w:noProof/>
                <w:sz w:val="21"/>
                <w:szCs w:val="22"/>
              </w:rPr>
              <w:t xml:space="preserve"> </w:t>
            </w:r>
            <w:r w:rsidR="002678B4" w:rsidRPr="009C0E83">
              <w:rPr>
                <w:rStyle w:val="Hyperlink"/>
                <w:rFonts w:ascii="Huawai Sans" w:hAnsi="Huawai Sans"/>
                <w:noProof/>
                <w:color w:val="auto"/>
              </w:rPr>
              <w:t>Creating an application using Jenkins, Docker and Puppet</w:t>
            </w:r>
            <w:r w:rsidR="00E92B89" w:rsidRPr="009C0E83">
              <w:rPr>
                <w:rFonts w:ascii="Huawai Sans" w:hAnsi="Huawai Sans"/>
                <w:noProof/>
                <w:webHidden/>
              </w:rPr>
              <w:tab/>
            </w:r>
            <w:r w:rsidR="00EC3C67">
              <w:rPr>
                <w:rFonts w:ascii="Huawai Sans" w:hAnsi="Huawai Sans"/>
                <w:noProof/>
                <w:webHidden/>
              </w:rPr>
              <w:t>67</w:t>
            </w:r>
          </w:hyperlink>
        </w:p>
        <w:p w14:paraId="3C85D1E1" w14:textId="6CDCD619" w:rsidR="00E92B89" w:rsidRPr="009C0E83" w:rsidRDefault="008B2845" w:rsidP="00E92B89">
          <w:pPr>
            <w:pStyle w:val="TOC2"/>
            <w:tabs>
              <w:tab w:val="right" w:leader="dot" w:pos="9628"/>
            </w:tabs>
            <w:rPr>
              <w:rFonts w:ascii="Huawai Sans" w:eastAsiaTheme="minorEastAsia" w:hAnsi="Huawai Sans" w:cstheme="minorBidi" w:hint="eastAsia"/>
              <w:sz w:val="21"/>
              <w:szCs w:val="22"/>
            </w:rPr>
          </w:pPr>
          <w:hyperlink w:anchor="_Toc137639968" w:history="1">
            <w:r w:rsidR="009C0E83" w:rsidRPr="009C0E83">
              <w:rPr>
                <w:rStyle w:val="Hyperlink"/>
                <w:rFonts w:ascii="Huawai Sans" w:hAnsi="Huawai Sans" w:cs="Book Antiqua"/>
                <w:snapToGrid w:val="0"/>
                <w:color w:val="auto"/>
              </w:rPr>
              <w:t>24</w:t>
            </w:r>
            <w:r w:rsidR="00E92B89" w:rsidRPr="009C0E83">
              <w:rPr>
                <w:rStyle w:val="Hyperlink"/>
                <w:rFonts w:ascii="Huawai Sans" w:hAnsi="Huawai Sans" w:cs="Book Antiqua"/>
                <w:snapToGrid w:val="0"/>
                <w:color w:val="auto"/>
              </w:rPr>
              <w:t>.1</w:t>
            </w:r>
            <w:r w:rsidR="00E92B89" w:rsidRPr="009C0E83">
              <w:rPr>
                <w:rStyle w:val="Hyperlink"/>
                <w:rFonts w:ascii="Huawai Sans" w:hAnsi="Huawai Sans"/>
                <w:color w:val="auto"/>
              </w:rPr>
              <w:t xml:space="preserve"> Introduction</w:t>
            </w:r>
            <w:r w:rsidR="00E92B89" w:rsidRPr="009C0E83">
              <w:rPr>
                <w:rFonts w:ascii="Huawai Sans" w:hAnsi="Huawai Sans"/>
                <w:webHidden/>
              </w:rPr>
              <w:tab/>
            </w:r>
            <w:r w:rsidR="00EC3C67">
              <w:rPr>
                <w:rFonts w:ascii="Huawai Sans" w:hAnsi="Huawai Sans"/>
                <w:webHidden/>
              </w:rPr>
              <w:t>67</w:t>
            </w:r>
          </w:hyperlink>
        </w:p>
        <w:p w14:paraId="74D16A92" w14:textId="6FEDD30A"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971" w:history="1">
            <w:r w:rsidR="009C0E83" w:rsidRPr="009C0E83">
              <w:rPr>
                <w:rStyle w:val="Hyperlink"/>
                <w:rFonts w:ascii="Huawai Sans" w:hAnsi="Huawai Sans"/>
                <w:color w:val="auto"/>
              </w:rPr>
              <w:t>24</w:t>
            </w:r>
            <w:r w:rsidR="00E92B89" w:rsidRPr="009C0E83">
              <w:rPr>
                <w:rStyle w:val="Hyperlink"/>
                <w:rFonts w:ascii="Huawai Sans" w:hAnsi="Huawai Sans"/>
                <w:color w:val="auto"/>
              </w:rPr>
              <w:t>.1.1</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About this lab</w:t>
            </w:r>
            <w:r w:rsidR="00E92B89" w:rsidRPr="009C0E83">
              <w:rPr>
                <w:rFonts w:ascii="Huawai Sans" w:hAnsi="Huawai Sans"/>
                <w:webHidden/>
              </w:rPr>
              <w:tab/>
            </w:r>
            <w:r w:rsidR="00EC3C67">
              <w:rPr>
                <w:rFonts w:ascii="Huawai Sans" w:hAnsi="Huawai Sans"/>
                <w:webHidden/>
              </w:rPr>
              <w:t>67</w:t>
            </w:r>
          </w:hyperlink>
        </w:p>
        <w:p w14:paraId="72B40A78" w14:textId="60515239" w:rsidR="009C0E83" w:rsidRPr="009C0E83" w:rsidRDefault="008B2845" w:rsidP="00E92B89">
          <w:pPr>
            <w:pStyle w:val="TOC3"/>
            <w:tabs>
              <w:tab w:val="right" w:leader="dot" w:pos="9628"/>
            </w:tabs>
            <w:rPr>
              <w:rFonts w:ascii="Huawai Sans" w:hAnsi="Huawai Sans" w:hint="eastAsia"/>
            </w:rPr>
          </w:pPr>
          <w:hyperlink w:anchor="_Toc137639972" w:history="1">
            <w:r w:rsidR="009C0E83" w:rsidRPr="009C0E83">
              <w:rPr>
                <w:rStyle w:val="Hyperlink"/>
                <w:rFonts w:ascii="Huawai Sans" w:hAnsi="Huawai Sans"/>
                <w:color w:val="auto"/>
              </w:rPr>
              <w:t>24.1.2</w:t>
            </w:r>
            <w:r w:rsidR="009C0E83" w:rsidRPr="009C0E83">
              <w:rPr>
                <w:rFonts w:ascii="Huawai Sans" w:eastAsiaTheme="minorEastAsia" w:hAnsi="Huawai Sans" w:cstheme="minorBidi"/>
                <w:sz w:val="21"/>
                <w:szCs w:val="22"/>
              </w:rPr>
              <w:t xml:space="preserve"> </w:t>
            </w:r>
            <w:r w:rsidR="009C0E83" w:rsidRPr="009C0E83">
              <w:rPr>
                <w:rStyle w:val="Hyperlink"/>
                <w:rFonts w:ascii="Huawai Sans" w:hAnsi="Huawai Sans"/>
                <w:color w:val="auto"/>
              </w:rPr>
              <w:t>Prerequisites</w:t>
            </w:r>
            <w:r w:rsidR="009C0E83" w:rsidRPr="009C0E83">
              <w:rPr>
                <w:rFonts w:ascii="Huawai Sans" w:hAnsi="Huawai Sans"/>
                <w:webHidden/>
              </w:rPr>
              <w:tab/>
            </w:r>
            <w:r w:rsidR="00EC3C67">
              <w:rPr>
                <w:rFonts w:ascii="Huawai Sans" w:hAnsi="Huawai Sans"/>
                <w:webHidden/>
              </w:rPr>
              <w:t>67</w:t>
            </w:r>
          </w:hyperlink>
        </w:p>
        <w:p w14:paraId="20F25EF9" w14:textId="7B90622B" w:rsidR="00E92B89" w:rsidRPr="009C0E83" w:rsidRDefault="008B2845" w:rsidP="00E92B89">
          <w:pPr>
            <w:pStyle w:val="TOC3"/>
            <w:tabs>
              <w:tab w:val="right" w:leader="dot" w:pos="9628"/>
            </w:tabs>
            <w:rPr>
              <w:rFonts w:ascii="Huawai Sans" w:eastAsiaTheme="minorEastAsia" w:hAnsi="Huawai Sans" w:cstheme="minorBidi" w:hint="eastAsia"/>
              <w:sz w:val="21"/>
              <w:szCs w:val="22"/>
            </w:rPr>
          </w:pPr>
          <w:hyperlink w:anchor="_Toc137639972" w:history="1">
            <w:r w:rsidR="009C0E83" w:rsidRPr="009C0E83">
              <w:rPr>
                <w:rStyle w:val="Hyperlink"/>
                <w:rFonts w:ascii="Huawai Sans" w:hAnsi="Huawai Sans"/>
                <w:color w:val="auto"/>
              </w:rPr>
              <w:t>24</w:t>
            </w:r>
            <w:r w:rsidR="00E92B89" w:rsidRPr="009C0E83">
              <w:rPr>
                <w:rStyle w:val="Hyperlink"/>
                <w:rFonts w:ascii="Huawai Sans" w:hAnsi="Huawai Sans"/>
                <w:color w:val="auto"/>
              </w:rPr>
              <w:t>.1.</w:t>
            </w:r>
            <w:r w:rsidR="009C0E83" w:rsidRPr="009C0E83">
              <w:rPr>
                <w:rStyle w:val="Hyperlink"/>
                <w:rFonts w:ascii="Huawai Sans" w:hAnsi="Huawai Sans"/>
                <w:color w:val="auto"/>
              </w:rPr>
              <w:t>3</w:t>
            </w:r>
            <w:r w:rsidR="00E92B89" w:rsidRPr="009C0E83">
              <w:rPr>
                <w:rFonts w:ascii="Huawai Sans" w:eastAsiaTheme="minorEastAsia" w:hAnsi="Huawai Sans" w:cstheme="minorBidi"/>
                <w:sz w:val="21"/>
                <w:szCs w:val="22"/>
              </w:rPr>
              <w:t xml:space="preserve"> </w:t>
            </w:r>
            <w:r w:rsidR="00E92B89" w:rsidRPr="009C0E83">
              <w:rPr>
                <w:rStyle w:val="Hyperlink"/>
                <w:rFonts w:ascii="Huawai Sans" w:hAnsi="Huawai Sans"/>
                <w:color w:val="auto"/>
              </w:rPr>
              <w:t>Objectives</w:t>
            </w:r>
            <w:r w:rsidR="00E92B89" w:rsidRPr="009C0E83">
              <w:rPr>
                <w:rFonts w:ascii="Huawai Sans" w:hAnsi="Huawai Sans"/>
                <w:webHidden/>
              </w:rPr>
              <w:tab/>
            </w:r>
            <w:r w:rsidR="00EC3C67">
              <w:rPr>
                <w:rFonts w:ascii="Huawai Sans" w:hAnsi="Huawai Sans"/>
                <w:webHidden/>
              </w:rPr>
              <w:t>67</w:t>
            </w:r>
          </w:hyperlink>
        </w:p>
        <w:p w14:paraId="1A1B1C95" w14:textId="55996C34" w:rsidR="00B81DEF" w:rsidRPr="002678B4" w:rsidRDefault="008B2845" w:rsidP="002678B4">
          <w:pPr>
            <w:pStyle w:val="TOC2"/>
            <w:tabs>
              <w:tab w:val="right" w:leader="dot" w:pos="9628"/>
            </w:tabs>
            <w:rPr>
              <w:rFonts w:ascii="Huawai Sans" w:eastAsiaTheme="minorEastAsia" w:hAnsi="Huawai Sans" w:cstheme="minorBidi" w:hint="eastAsia"/>
              <w:sz w:val="21"/>
              <w:szCs w:val="22"/>
            </w:rPr>
          </w:pPr>
          <w:hyperlink w:anchor="_Toc137639963" w:history="1">
            <w:r w:rsidR="009C0E83" w:rsidRPr="009C0E83">
              <w:rPr>
                <w:rStyle w:val="Hyperlink"/>
                <w:rFonts w:ascii="Huawai Sans" w:hAnsi="Huawai Sans" w:cs="Book Antiqua"/>
                <w:snapToGrid w:val="0"/>
                <w:color w:val="auto"/>
              </w:rPr>
              <w:t>24</w:t>
            </w:r>
            <w:r w:rsidR="002678B4" w:rsidRPr="009C0E83">
              <w:rPr>
                <w:rStyle w:val="Hyperlink"/>
                <w:rFonts w:ascii="Huawai Sans" w:hAnsi="Huawai Sans" w:cs="Book Antiqua"/>
                <w:snapToGrid w:val="0"/>
                <w:color w:val="auto"/>
              </w:rPr>
              <w:t>.2</w:t>
            </w:r>
            <w:r w:rsidR="002678B4" w:rsidRPr="009C0E83">
              <w:rPr>
                <w:rStyle w:val="Hyperlink"/>
                <w:rFonts w:ascii="Huawai Sans" w:hAnsi="Huawai Sans"/>
                <w:color w:val="auto"/>
              </w:rPr>
              <w:t xml:space="preserve"> Configuration Steps</w:t>
            </w:r>
            <w:r w:rsidR="002678B4" w:rsidRPr="009C0E83">
              <w:rPr>
                <w:rFonts w:ascii="Huawai Sans" w:hAnsi="Huawai Sans"/>
                <w:webHidden/>
              </w:rPr>
              <w:tab/>
            </w:r>
            <w:r w:rsidR="00EC3C67">
              <w:rPr>
                <w:rFonts w:ascii="Huawai Sans" w:hAnsi="Huawai Sans"/>
                <w:webHidden/>
              </w:rPr>
              <w:t>67</w:t>
            </w:r>
          </w:hyperlink>
        </w:p>
      </w:sdtContent>
    </w:sdt>
    <w:p w14:paraId="0B048C6B" w14:textId="73661BD0" w:rsidR="00B81DEF" w:rsidRPr="006F7BCA" w:rsidRDefault="00B81DEF">
      <w:pPr>
        <w:topLinePunct w:val="0"/>
        <w:adjustRightInd/>
        <w:snapToGrid/>
        <w:spacing w:before="0" w:after="0" w:line="240" w:lineRule="auto"/>
        <w:ind w:left="0"/>
        <w:rPr>
          <w:rFonts w:ascii="Huawai Sans" w:hAnsi="Huawai Sans" w:cs="Arial" w:hint="eastAsia"/>
          <w:lang w:val="zh-CN"/>
        </w:rPr>
      </w:pPr>
    </w:p>
    <w:p w14:paraId="6B31A350" w14:textId="77777777" w:rsidR="006B36D9" w:rsidRPr="006F7BCA" w:rsidRDefault="002672CB">
      <w:pPr>
        <w:topLinePunct w:val="0"/>
        <w:adjustRightInd/>
        <w:snapToGrid/>
        <w:spacing w:before="0" w:after="0" w:line="240" w:lineRule="auto"/>
        <w:ind w:left="0"/>
        <w:rPr>
          <w:rFonts w:ascii="Huawai Sans" w:hAnsi="Huawai Sans" w:cs="Arial" w:hint="eastAsia"/>
        </w:rPr>
        <w:sectPr w:rsidR="006B36D9" w:rsidRPr="006F7BCA" w:rsidSect="00C35F77">
          <w:headerReference w:type="default" r:id="rId12"/>
          <w:footerReference w:type="default" r:id="rId13"/>
          <w:type w:val="continuous"/>
          <w:pgSz w:w="11906" w:h="16838" w:code="9"/>
          <w:pgMar w:top="1701" w:right="1134" w:bottom="1701" w:left="1134" w:header="1276" w:footer="567" w:gutter="0"/>
          <w:pgNumType w:fmt="lowerRoman" w:start="1"/>
          <w:cols w:space="425"/>
          <w:docGrid w:linePitch="312"/>
        </w:sectPr>
      </w:pPr>
      <w:bookmarkStart w:id="11" w:name="_Toc468303083"/>
      <w:bookmarkEnd w:id="10"/>
      <w:bookmarkEnd w:id="9"/>
      <w:bookmarkEnd w:id="8"/>
      <w:bookmarkEnd w:id="7"/>
      <w:bookmarkEnd w:id="6"/>
      <w:bookmarkEnd w:id="5"/>
      <w:bookmarkEnd w:id="4"/>
      <w:bookmarkEnd w:id="3"/>
      <w:bookmarkEnd w:id="2"/>
      <w:bookmarkEnd w:id="1"/>
      <w:r w:rsidRPr="006F7BCA">
        <w:rPr>
          <w:rFonts w:ascii="Huawai Sans" w:hAnsi="Huawai Sans" w:cs="Arial"/>
        </w:rPr>
        <w:br w:type="page"/>
      </w:r>
    </w:p>
    <w:p w14:paraId="6A6EB2EE" w14:textId="77777777" w:rsidR="00224CC0" w:rsidRPr="006F7BCA" w:rsidRDefault="00224CC0" w:rsidP="00B1621F">
      <w:pPr>
        <w:pStyle w:val="Heading1"/>
        <w:rPr>
          <w:rFonts w:hint="eastAsia"/>
        </w:rPr>
        <w:sectPr w:rsidR="00224CC0" w:rsidRPr="006F7BCA" w:rsidSect="00C35F77">
          <w:headerReference w:type="default" r:id="rId14"/>
          <w:pgSz w:w="11906" w:h="16838" w:code="9"/>
          <w:pgMar w:top="1701" w:right="1134" w:bottom="1701" w:left="1134" w:header="1134" w:footer="567" w:gutter="0"/>
          <w:pgNumType w:start="1"/>
          <w:cols w:space="425"/>
          <w:docGrid w:linePitch="312"/>
        </w:sectPr>
      </w:pPr>
    </w:p>
    <w:p w14:paraId="6CA7A9E8" w14:textId="3A88EB3B" w:rsidR="00A46982" w:rsidRPr="006F7BCA" w:rsidRDefault="00A46982" w:rsidP="00B1621F">
      <w:pPr>
        <w:pStyle w:val="Heading1"/>
        <w:numPr>
          <w:ilvl w:val="0"/>
          <w:numId w:val="17"/>
        </w:numPr>
        <w:rPr>
          <w:rFonts w:hint="eastAsia"/>
        </w:rPr>
      </w:pPr>
      <w:bookmarkStart w:id="12" w:name="_Toc137639850"/>
      <w:r w:rsidRPr="006F7BCA">
        <w:t>Lab Environment</w:t>
      </w:r>
      <w:bookmarkEnd w:id="11"/>
      <w:bookmarkEnd w:id="12"/>
    </w:p>
    <w:p w14:paraId="1627D402" w14:textId="0F7C36F7" w:rsidR="001C22C8" w:rsidRDefault="00A46982" w:rsidP="006A0829">
      <w:pPr>
        <w:pStyle w:val="Heading2"/>
      </w:pPr>
      <w:bookmarkStart w:id="13" w:name="_Toc468303084"/>
      <w:bookmarkStart w:id="14" w:name="_Toc137639851"/>
      <w:bookmarkStart w:id="15" w:name="_Toc313000207"/>
      <w:r w:rsidRPr="006F7BCA">
        <w:t>About This Course</w:t>
      </w:r>
      <w:bookmarkEnd w:id="13"/>
      <w:bookmarkEnd w:id="14"/>
    </w:p>
    <w:p w14:paraId="45208D0C" w14:textId="7BB1EEC1" w:rsidR="001E2458" w:rsidRPr="001E2458" w:rsidRDefault="001E2458" w:rsidP="001E245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Pr>
          <w:rFonts w:ascii="ArialMT" w:eastAsia="Times New Roman" w:hAnsi="ArialMT" w:cs="Times New Roman"/>
          <w:kern w:val="0"/>
          <w:sz w:val="22"/>
          <w:szCs w:val="22"/>
          <w:lang w:val="en-IN" w:eastAsia="en-GB"/>
        </w:rPr>
        <w:t>The course is focuses on the usage of DevOps in Software Development. We will cover the following topics:</w:t>
      </w:r>
    </w:p>
    <w:p w14:paraId="0CCFDB75" w14:textId="742152BA" w:rsidR="001E2458" w:rsidRDefault="001E2458" w:rsidP="001E2458">
      <w:pPr>
        <w:topLinePunct w:val="0"/>
        <w:adjustRightInd/>
        <w:snapToGrid/>
        <w:spacing w:before="100" w:beforeAutospacing="1" w:after="100" w:afterAutospacing="1" w:line="240" w:lineRule="auto"/>
        <w:ind w:left="0"/>
        <w:rPr>
          <w:rFonts w:ascii="ArialMT" w:eastAsia="Times New Roman" w:hAnsi="ArialMT" w:cs="Times New Roman"/>
          <w:kern w:val="0"/>
          <w:sz w:val="22"/>
          <w:szCs w:val="22"/>
          <w:lang w:val="en-IN" w:eastAsia="en-GB"/>
        </w:rPr>
      </w:pPr>
      <w:r w:rsidRPr="001E2458">
        <w:rPr>
          <w:rFonts w:ascii="ArialMT" w:eastAsia="Times New Roman" w:hAnsi="ArialMT" w:cs="Times New Roman"/>
          <w:kern w:val="0"/>
          <w:sz w:val="22"/>
          <w:szCs w:val="22"/>
          <w:lang w:val="en-IN" w:eastAsia="en-GB"/>
        </w:rPr>
        <w:t xml:space="preserve">Perform Continuous Development, Continuous Testing, Continuous Integration, Continuous Deployment and Continuous Monitoring using DevOps tools - Git, GitHub, Maven, Jenkins, Dockers, Kubernetes, CloudFormation, Terraform, Chef, Ansible, Nagios and ELK. </w:t>
      </w:r>
    </w:p>
    <w:p w14:paraId="3D6FAA13" w14:textId="7FDC6228" w:rsidR="001E2458" w:rsidRDefault="001E2458" w:rsidP="001E2458">
      <w:pPr>
        <w:topLinePunct w:val="0"/>
        <w:adjustRightInd/>
        <w:snapToGrid/>
        <w:spacing w:before="100" w:beforeAutospacing="1" w:after="100" w:afterAutospacing="1" w:line="240" w:lineRule="auto"/>
        <w:ind w:left="0"/>
        <w:rPr>
          <w:rFonts w:ascii="ArialMT" w:eastAsia="Times New Roman" w:hAnsi="ArialMT" w:cs="Times New Roman"/>
          <w:kern w:val="0"/>
          <w:sz w:val="22"/>
          <w:szCs w:val="22"/>
          <w:lang w:val="en-IN" w:eastAsia="en-GB"/>
        </w:rPr>
      </w:pPr>
    </w:p>
    <w:p w14:paraId="44AE8EC5" w14:textId="77777777" w:rsidR="001E2458" w:rsidRPr="001E2458" w:rsidRDefault="001E2458" w:rsidP="001E245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p>
    <w:p w14:paraId="2B556D43" w14:textId="77777777" w:rsidR="001E2458" w:rsidRPr="001E2458" w:rsidRDefault="001E2458" w:rsidP="001E2458">
      <w:pPr>
        <w:pStyle w:val="Heading3"/>
        <w:rPr>
          <w:lang w:val="en-US" w:eastAsia="en-US"/>
        </w:rPr>
      </w:pPr>
    </w:p>
    <w:p w14:paraId="3C572395" w14:textId="72E69748" w:rsidR="00190FA9" w:rsidRPr="006F7BCA" w:rsidRDefault="001C22C8" w:rsidP="001C22C8">
      <w:pPr>
        <w:topLinePunct w:val="0"/>
        <w:adjustRightInd/>
        <w:snapToGrid/>
        <w:spacing w:before="0" w:after="0" w:line="240" w:lineRule="auto"/>
        <w:ind w:left="0"/>
        <w:rPr>
          <w:rFonts w:ascii="Huawai Sans" w:hAnsi="Huawai Sans" w:hint="eastAsia"/>
          <w:noProof/>
          <w:kern w:val="0"/>
          <w:sz w:val="32"/>
          <w:szCs w:val="32"/>
        </w:rPr>
      </w:pPr>
      <w:r w:rsidRPr="006F7BCA">
        <w:rPr>
          <w:rFonts w:ascii="Huawai Sans" w:hAnsi="Huawai Sans"/>
        </w:rPr>
        <w:br w:type="page"/>
      </w:r>
    </w:p>
    <w:p w14:paraId="015CABF3" w14:textId="484856E4" w:rsidR="003754B7" w:rsidRPr="006F7BCA" w:rsidRDefault="00A46982" w:rsidP="00171A56">
      <w:pPr>
        <w:pStyle w:val="Heading2"/>
      </w:pPr>
      <w:bookmarkStart w:id="16" w:name="_Toc313000208"/>
      <w:bookmarkStart w:id="17" w:name="_Toc468303085"/>
      <w:bookmarkStart w:id="18" w:name="_Toc137639852"/>
      <w:bookmarkEnd w:id="15"/>
      <w:r w:rsidRPr="006F7BCA">
        <w:lastRenderedPageBreak/>
        <w:t xml:space="preserve">Lab </w:t>
      </w:r>
      <w:bookmarkEnd w:id="16"/>
      <w:bookmarkEnd w:id="17"/>
      <w:r w:rsidR="00725C8C" w:rsidRPr="006F7BCA">
        <w:t xml:space="preserve">Envirnoment </w:t>
      </w:r>
      <w:r w:rsidR="00E42979">
        <w:t>for</w:t>
      </w:r>
      <w:r w:rsidR="00725C8C" w:rsidRPr="006F7BCA">
        <w:t xml:space="preserve"> </w:t>
      </w:r>
      <w:bookmarkEnd w:id="18"/>
      <w:r w:rsidR="00DC4A04" w:rsidRPr="006F7BCA">
        <w:t>DevOps Tools and Usage</w:t>
      </w:r>
    </w:p>
    <w:p w14:paraId="518BA346" w14:textId="62FB90E8" w:rsidR="00DE729C" w:rsidRPr="00DE729C" w:rsidRDefault="00DE729C" w:rsidP="00DE729C">
      <w:pPr>
        <w:topLinePunct w:val="0"/>
        <w:adjustRightInd/>
        <w:snapToGrid/>
        <w:spacing w:before="0" w:after="0" w:line="240" w:lineRule="auto"/>
        <w:ind w:left="0"/>
        <w:rPr>
          <w:rFonts w:ascii="Times New Roman" w:eastAsia="Times New Roman" w:hAnsi="Times New Roman" w:cs="Times New Roman"/>
          <w:kern w:val="0"/>
          <w:sz w:val="24"/>
          <w:szCs w:val="24"/>
          <w:lang w:val="en-IN" w:eastAsia="en-GB"/>
        </w:rPr>
      </w:pPr>
      <w:r>
        <w:rPr>
          <w:rFonts w:ascii="Times New Roman" w:eastAsia="Times New Roman" w:hAnsi="Times New Roman" w:cs="Times New Roman"/>
          <w:kern w:val="0"/>
          <w:sz w:val="24"/>
          <w:szCs w:val="24"/>
          <w:lang w:val="en-IN" w:eastAsia="en-GB"/>
        </w:rPr>
        <w:t xml:space="preserve">                </w:t>
      </w:r>
      <w:r w:rsidRPr="00DE729C">
        <w:rPr>
          <w:rFonts w:ascii="Times New Roman" w:eastAsia="Times New Roman" w:hAnsi="Times New Roman" w:cs="Times New Roman"/>
          <w:kern w:val="0"/>
          <w:sz w:val="24"/>
          <w:szCs w:val="24"/>
          <w:lang w:val="en-IN" w:eastAsia="en-GB"/>
        </w:rPr>
        <w:fldChar w:fldCharType="begin"/>
      </w:r>
      <w:r w:rsidRPr="00DE729C">
        <w:rPr>
          <w:rFonts w:ascii="Times New Roman" w:eastAsia="Times New Roman" w:hAnsi="Times New Roman" w:cs="Times New Roman"/>
          <w:kern w:val="0"/>
          <w:sz w:val="24"/>
          <w:szCs w:val="24"/>
          <w:lang w:val="en-IN" w:eastAsia="en-GB"/>
        </w:rPr>
        <w:instrText xml:space="preserve"> INCLUDEPICTURE "https://devopscube.com/wp-content/uploads/2021/08/image-30-1024x1005.png" \* MERGEFORMATINET </w:instrText>
      </w:r>
      <w:r w:rsidRPr="00DE729C">
        <w:rPr>
          <w:rFonts w:ascii="Times New Roman" w:eastAsia="Times New Roman" w:hAnsi="Times New Roman" w:cs="Times New Roman"/>
          <w:kern w:val="0"/>
          <w:sz w:val="24"/>
          <w:szCs w:val="24"/>
          <w:lang w:val="en-IN" w:eastAsia="en-GB"/>
        </w:rPr>
        <w:fldChar w:fldCharType="separate"/>
      </w:r>
      <w:r w:rsidRPr="00DE729C">
        <w:rPr>
          <w:rFonts w:ascii="Times New Roman" w:eastAsia="Times New Roman" w:hAnsi="Times New Roman" w:cs="Times New Roman"/>
          <w:noProof/>
          <w:kern w:val="0"/>
          <w:sz w:val="24"/>
          <w:szCs w:val="24"/>
          <w:lang w:val="en-IN" w:eastAsia="en-GB"/>
        </w:rPr>
        <w:drawing>
          <wp:inline distT="0" distB="0" distL="0" distR="0" wp14:anchorId="01736CF5" wp14:editId="4427A9C7">
            <wp:extent cx="3986530" cy="6006465"/>
            <wp:effectExtent l="0" t="0" r="1270" b="635"/>
            <wp:docPr id="34" name="Picture 34" descr="Typed of Jenkins agents and connectivit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d of Jenkins agents and connectivity types."/>
                    <pic:cNvPicPr>
                      <a:picLocks noChangeAspect="1" noChangeArrowheads="1"/>
                    </pic:cNvPicPr>
                  </pic:nvPicPr>
                  <pic:blipFill rotWithShape="1">
                    <a:blip r:embed="rId15">
                      <a:extLst>
                        <a:ext uri="{28A0092B-C50C-407E-A947-70E740481C1C}">
                          <a14:useLocalDpi xmlns:a14="http://schemas.microsoft.com/office/drawing/2010/main" val="0"/>
                        </a:ext>
                      </a:extLst>
                    </a:blip>
                    <a:srcRect l="34862"/>
                    <a:stretch/>
                  </pic:blipFill>
                  <pic:spPr bwMode="auto">
                    <a:xfrm>
                      <a:off x="0" y="0"/>
                      <a:ext cx="3986530" cy="6006465"/>
                    </a:xfrm>
                    <a:prstGeom prst="rect">
                      <a:avLst/>
                    </a:prstGeom>
                    <a:noFill/>
                    <a:ln>
                      <a:noFill/>
                    </a:ln>
                    <a:extLst>
                      <a:ext uri="{53640926-AAD7-44D8-BBD7-CCE9431645EC}">
                        <a14:shadowObscured xmlns:a14="http://schemas.microsoft.com/office/drawing/2010/main"/>
                      </a:ext>
                    </a:extLst>
                  </pic:spPr>
                </pic:pic>
              </a:graphicData>
            </a:graphic>
          </wp:inline>
        </w:drawing>
      </w:r>
      <w:r w:rsidRPr="00DE729C">
        <w:rPr>
          <w:rFonts w:ascii="Times New Roman" w:eastAsia="Times New Roman" w:hAnsi="Times New Roman" w:cs="Times New Roman"/>
          <w:kern w:val="0"/>
          <w:sz w:val="24"/>
          <w:szCs w:val="24"/>
          <w:lang w:val="en-IN" w:eastAsia="en-GB"/>
        </w:rPr>
        <w:fldChar w:fldCharType="end"/>
      </w:r>
    </w:p>
    <w:p w14:paraId="779B0427" w14:textId="77777777" w:rsidR="00F25F69" w:rsidRPr="006F7BCA" w:rsidRDefault="00F25F69" w:rsidP="005C474F">
      <w:pPr>
        <w:pStyle w:val="1"/>
        <w:numPr>
          <w:ilvl w:val="0"/>
          <w:numId w:val="0"/>
        </w:numPr>
        <w:ind w:left="425"/>
      </w:pPr>
    </w:p>
    <w:p w14:paraId="26AB71F7" w14:textId="5BB5BCF0" w:rsidR="00A46982" w:rsidRDefault="001E2458" w:rsidP="00171A56">
      <w:pPr>
        <w:pStyle w:val="Heading2"/>
      </w:pPr>
      <w:r>
        <w:t>Prerequisites</w:t>
      </w:r>
    </w:p>
    <w:p w14:paraId="4D8989F6" w14:textId="77777777" w:rsidR="001E2458" w:rsidRPr="001E2458" w:rsidRDefault="001E2458" w:rsidP="00FC584A">
      <w:pPr>
        <w:pStyle w:val="ListParagraph"/>
        <w:numPr>
          <w:ilvl w:val="0"/>
          <w:numId w:val="72"/>
        </w:numPr>
        <w:adjustRightInd/>
        <w:spacing w:beforeAutospacing="1" w:afterAutospacing="1"/>
        <w:rPr>
          <w:rFonts w:ascii="Times New Roman" w:eastAsia="Times New Roman" w:hAnsi="Times New Roman" w:cs="Times New Roman"/>
          <w:sz w:val="24"/>
          <w:szCs w:val="24"/>
          <w:lang w:val="en-IN" w:eastAsia="en-GB"/>
        </w:rPr>
      </w:pPr>
      <w:r w:rsidRPr="001E2458">
        <w:rPr>
          <w:rFonts w:ascii="ArialMT" w:eastAsia="Times New Roman" w:hAnsi="ArialMT" w:cs="Times New Roman"/>
          <w:szCs w:val="22"/>
          <w:lang w:val="en-IN" w:eastAsia="en-GB"/>
        </w:rPr>
        <w:t xml:space="preserve">Learners must have basic knowledge of Virtualization, Cloud Computing, Linux, Using Remote Access tools, vi/vim editor tools </w:t>
      </w:r>
    </w:p>
    <w:p w14:paraId="307E85B9" w14:textId="77777777" w:rsidR="001E2458" w:rsidRPr="001E2458" w:rsidRDefault="001E2458" w:rsidP="00FC584A">
      <w:pPr>
        <w:pStyle w:val="ListParagraph"/>
        <w:numPr>
          <w:ilvl w:val="0"/>
          <w:numId w:val="72"/>
        </w:numPr>
        <w:adjustRightInd/>
        <w:spacing w:beforeAutospacing="1" w:afterAutospacing="1"/>
        <w:rPr>
          <w:rFonts w:ascii="Times New Roman" w:eastAsia="Times New Roman" w:hAnsi="Times New Roman" w:cs="Times New Roman"/>
          <w:sz w:val="24"/>
          <w:szCs w:val="24"/>
          <w:lang w:val="en-IN" w:eastAsia="en-GB"/>
        </w:rPr>
      </w:pPr>
      <w:r w:rsidRPr="001E2458">
        <w:rPr>
          <w:rFonts w:ascii="ArialMT" w:eastAsia="Times New Roman" w:hAnsi="ArialMT" w:cs="Times New Roman"/>
          <w:szCs w:val="22"/>
          <w:lang w:val="en-IN" w:eastAsia="en-GB"/>
        </w:rPr>
        <w:t xml:space="preserve">Google Chrome to be installed on participant’s laptops </w:t>
      </w:r>
    </w:p>
    <w:p w14:paraId="00DCDE81" w14:textId="77777777" w:rsidR="001E2458" w:rsidRPr="001E2458" w:rsidRDefault="001E2458" w:rsidP="00FC584A">
      <w:pPr>
        <w:pStyle w:val="ListParagraph"/>
        <w:numPr>
          <w:ilvl w:val="0"/>
          <w:numId w:val="72"/>
        </w:numPr>
        <w:adjustRightInd/>
        <w:spacing w:beforeAutospacing="1" w:afterAutospacing="1"/>
        <w:rPr>
          <w:rFonts w:ascii="Times New Roman" w:eastAsia="Times New Roman" w:hAnsi="Times New Roman" w:cs="Times New Roman"/>
          <w:sz w:val="24"/>
          <w:szCs w:val="24"/>
          <w:lang w:val="en-IN" w:eastAsia="en-GB"/>
        </w:rPr>
      </w:pPr>
      <w:r w:rsidRPr="001E2458">
        <w:rPr>
          <w:rFonts w:ascii="ArialMT" w:eastAsia="Times New Roman" w:hAnsi="ArialMT" w:cs="Times New Roman"/>
          <w:szCs w:val="22"/>
          <w:lang w:val="en-IN" w:eastAsia="en-GB"/>
        </w:rPr>
        <w:t xml:space="preserve">All the other tools required for the program would be installed on a separate remote machine and given access which Learners would be using for labs </w:t>
      </w:r>
    </w:p>
    <w:p w14:paraId="661E3CA5" w14:textId="77777777" w:rsidR="001E2458" w:rsidRPr="001E2458" w:rsidRDefault="001E2458" w:rsidP="001E2458">
      <w:pPr>
        <w:pStyle w:val="Heading3"/>
        <w:rPr>
          <w:lang w:val="en-US" w:eastAsia="en-US"/>
        </w:rPr>
      </w:pPr>
    </w:p>
    <w:p w14:paraId="7E18A207" w14:textId="77A7E751" w:rsidR="006B36D9" w:rsidRDefault="006B36D9" w:rsidP="001E2458">
      <w:pPr>
        <w:pStyle w:val="5"/>
        <w:ind w:left="0"/>
      </w:pPr>
    </w:p>
    <w:p w14:paraId="7F6200C3" w14:textId="136A8F37" w:rsidR="001E2458" w:rsidRPr="006F7BCA" w:rsidRDefault="001E2458" w:rsidP="001E2458">
      <w:pPr>
        <w:pStyle w:val="5"/>
      </w:pPr>
      <w:r>
        <w:t xml:space="preserve"> </w:t>
      </w:r>
    </w:p>
    <w:p w14:paraId="77ABF748" w14:textId="4AB26FB5" w:rsidR="007702EF" w:rsidRPr="003E5A40" w:rsidRDefault="006B36D9" w:rsidP="00FC584A">
      <w:pPr>
        <w:pStyle w:val="Heading1"/>
        <w:numPr>
          <w:ilvl w:val="0"/>
          <w:numId w:val="71"/>
        </w:numPr>
        <w:rPr>
          <w:rFonts w:hint="eastAsia"/>
        </w:rPr>
      </w:pPr>
      <w:r w:rsidRPr="00B1621F">
        <w:rPr>
          <w:rFonts w:cs="Arial"/>
        </w:rPr>
        <w:br w:type="page"/>
      </w:r>
      <w:r w:rsidR="007702EF">
        <w:lastRenderedPageBreak/>
        <w:t>Jenkins Installation</w:t>
      </w:r>
    </w:p>
    <w:p w14:paraId="1B3A6BA9" w14:textId="77777777" w:rsidR="007702EF" w:rsidRPr="00EE039D" w:rsidRDefault="007702EF" w:rsidP="00AD192B">
      <w:pPr>
        <w:pStyle w:val="ListParagraph"/>
        <w:keepNext/>
        <w:keepLines/>
        <w:widowControl/>
        <w:numPr>
          <w:ilvl w:val="0"/>
          <w:numId w:val="19"/>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2B40F874" w14:textId="77777777" w:rsidR="007702EF" w:rsidRPr="003E5A40" w:rsidRDefault="007702EF" w:rsidP="00171A56">
      <w:pPr>
        <w:pStyle w:val="Heading2"/>
      </w:pPr>
      <w:r w:rsidRPr="0014280D">
        <w:t>Introduction</w:t>
      </w:r>
    </w:p>
    <w:p w14:paraId="76884D9C" w14:textId="77777777" w:rsidR="007702EF" w:rsidRPr="00EE039D" w:rsidRDefault="007702EF"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noProof/>
          <w:snapToGrid/>
          <w:vanish/>
          <w:sz w:val="32"/>
          <w:szCs w:val="32"/>
        </w:rPr>
      </w:pPr>
    </w:p>
    <w:p w14:paraId="661640D9" w14:textId="77777777" w:rsidR="007702EF" w:rsidRPr="00EE039D" w:rsidRDefault="007702EF"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noProof/>
          <w:snapToGrid/>
          <w:vanish/>
          <w:sz w:val="32"/>
          <w:szCs w:val="32"/>
        </w:rPr>
      </w:pPr>
    </w:p>
    <w:p w14:paraId="7EC2A350" w14:textId="77777777" w:rsidR="007702EF" w:rsidRPr="00EE039D" w:rsidRDefault="007702EF"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noProof/>
          <w:snapToGrid/>
          <w:vanish/>
          <w:sz w:val="32"/>
          <w:szCs w:val="32"/>
        </w:rPr>
      </w:pPr>
    </w:p>
    <w:p w14:paraId="0C003624" w14:textId="77777777" w:rsidR="007702EF" w:rsidRPr="007E09BD" w:rsidRDefault="007702EF" w:rsidP="00AD192B">
      <w:pPr>
        <w:pStyle w:val="Heading3"/>
        <w:numPr>
          <w:ilvl w:val="2"/>
          <w:numId w:val="21"/>
        </w:numPr>
      </w:pPr>
      <w:r w:rsidRPr="007E09BD">
        <w:t>About this lab</w:t>
      </w:r>
    </w:p>
    <w:p w14:paraId="7F29C323" w14:textId="77777777" w:rsidR="007702EF" w:rsidRPr="00D3337A" w:rsidRDefault="007702EF" w:rsidP="007702EF">
      <w:pPr>
        <w:pStyle w:val="1"/>
      </w:pPr>
      <w:r>
        <w:t xml:space="preserve">   </w:t>
      </w:r>
      <w:r>
        <w:tab/>
      </w:r>
      <w:r>
        <w:tab/>
      </w:r>
      <w:r w:rsidRPr="00D3337A">
        <w:t>Upon completion of this task, you will be able to</w:t>
      </w:r>
      <w:r>
        <w:t xml:space="preserve"> perform</w:t>
      </w:r>
      <w:r w:rsidRPr="00D3337A">
        <w:t>:</w:t>
      </w:r>
    </w:p>
    <w:p w14:paraId="00302189" w14:textId="44AE54B5" w:rsidR="007702EF" w:rsidRPr="00BA550A" w:rsidRDefault="00CE0170" w:rsidP="00FC5B2E">
      <w:pPr>
        <w:pStyle w:val="4"/>
      </w:pPr>
      <w:r>
        <w:t>Jenkin Installation</w:t>
      </w:r>
      <w:r w:rsidR="007702EF" w:rsidRPr="00BA550A">
        <w:t>.</w:t>
      </w:r>
    </w:p>
    <w:p w14:paraId="51833626" w14:textId="77777777" w:rsidR="007702EF" w:rsidRPr="007E09BD" w:rsidRDefault="007702EF" w:rsidP="00AD192B">
      <w:pPr>
        <w:pStyle w:val="Heading3"/>
        <w:numPr>
          <w:ilvl w:val="2"/>
          <w:numId w:val="21"/>
        </w:numPr>
      </w:pPr>
      <w:r w:rsidRPr="007E09BD">
        <w:t>Objectives</w:t>
      </w:r>
    </w:p>
    <w:p w14:paraId="31C11E2F" w14:textId="77777777" w:rsidR="007702EF" w:rsidRPr="00D3337A" w:rsidRDefault="007702EF" w:rsidP="007702EF">
      <w:pPr>
        <w:pStyle w:val="1"/>
      </w:pPr>
      <w:r>
        <w:t xml:space="preserve">   </w:t>
      </w:r>
      <w:r>
        <w:tab/>
      </w:r>
      <w:r>
        <w:tab/>
      </w:r>
      <w:r w:rsidRPr="00D3337A">
        <w:t>Upon completion of this task, you will be able to:</w:t>
      </w:r>
    </w:p>
    <w:p w14:paraId="790420E0" w14:textId="3F9DF6E9" w:rsidR="007702EF" w:rsidRDefault="007702EF" w:rsidP="00FC5B2E">
      <w:pPr>
        <w:pStyle w:val="4"/>
        <w:rPr>
          <w:lang w:eastAsia="en-GB"/>
        </w:rPr>
      </w:pPr>
      <w:r>
        <w:rPr>
          <w:lang w:eastAsia="en-GB"/>
        </w:rPr>
        <w:t>Install</w:t>
      </w:r>
      <w:r w:rsidR="00607456">
        <w:rPr>
          <w:lang w:eastAsia="en-GB"/>
        </w:rPr>
        <w:t xml:space="preserve"> and run</w:t>
      </w:r>
      <w:r>
        <w:rPr>
          <w:lang w:eastAsia="en-GB"/>
        </w:rPr>
        <w:t xml:space="preserve"> Jenkins</w:t>
      </w:r>
    </w:p>
    <w:p w14:paraId="2E6E38ED" w14:textId="77777777" w:rsidR="007702EF" w:rsidRPr="00D3337A" w:rsidRDefault="007702EF" w:rsidP="00171A56">
      <w:pPr>
        <w:pStyle w:val="Heading2"/>
      </w:pPr>
      <w:r w:rsidRPr="00D3337A">
        <w:t>Configuration Steps</w:t>
      </w:r>
    </w:p>
    <w:p w14:paraId="183F2567" w14:textId="77777777" w:rsidR="00224CC0" w:rsidRDefault="00224CC0">
      <w:pPr>
        <w:topLinePunct w:val="0"/>
        <w:adjustRightInd/>
        <w:snapToGrid/>
        <w:spacing w:before="0" w:after="0" w:line="240" w:lineRule="auto"/>
        <w:ind w:left="0"/>
        <w:rPr>
          <w:rFonts w:ascii="Huawai Sans" w:hAnsi="Huawai Sans" w:cs="Arial" w:hint="eastAsia"/>
        </w:rPr>
      </w:pPr>
    </w:p>
    <w:p w14:paraId="0743106D" w14:textId="77777777" w:rsidR="005A60B3" w:rsidRDefault="005A60B3" w:rsidP="005A60B3">
      <w:pPr>
        <w:pStyle w:val="Heading3"/>
        <w:rPr>
          <w:rFonts w:ascii="Times New Roman" w:eastAsia="Times New Roman" w:hAnsi="Times New Roman" w:cs="Times New Roman"/>
          <w:sz w:val="27"/>
          <w:szCs w:val="27"/>
        </w:rPr>
      </w:pPr>
      <w:r>
        <w:t>Installing Jenkins</w:t>
      </w:r>
    </w:p>
    <w:p w14:paraId="32D9E823" w14:textId="77777777" w:rsidR="005A60B3" w:rsidRDefault="005A60B3" w:rsidP="005A60B3">
      <w:pPr>
        <w:pStyle w:val="Heading4"/>
      </w:pPr>
      <w:r>
        <w:t>Docker (Any Platform)</w:t>
      </w:r>
    </w:p>
    <w:p w14:paraId="6CAB4594" w14:textId="77777777" w:rsidR="005A60B3" w:rsidRDefault="005A60B3" w:rsidP="005A60B3">
      <w:r>
        <w:t>To install Jenkins through Docker, you will, of course, need Docker installed! With Docker, you can use the following command to install Jenkins:</w:t>
      </w:r>
    </w:p>
    <w:p w14:paraId="019927D2" w14:textId="77777777" w:rsidR="005A60B3" w:rsidRDefault="005A60B3" w:rsidP="005A60B3">
      <w:r>
        <w:t>docker run -d -p 8080:8080 --name jenkins jenkins/jenkins:lts-alpine</w:t>
      </w:r>
    </w:p>
    <w:p w14:paraId="6B9949E0" w14:textId="77777777" w:rsidR="005A60B3" w:rsidRDefault="005A60B3" w:rsidP="005A60B3">
      <w:pPr>
        <w:pStyle w:val="Heading4"/>
      </w:pPr>
      <w:r>
        <w:t>Windows</w:t>
      </w:r>
    </w:p>
    <w:p w14:paraId="72B4051E" w14:textId="77777777" w:rsidR="005A60B3" w:rsidRDefault="005A60B3" w:rsidP="005A60B3">
      <w:r>
        <w:t xml:space="preserve">An installer can be downloaded and run to get Jenkins running on Windows here: </w:t>
      </w:r>
      <w:hyperlink r:id="rId16" w:history="1">
        <w:r>
          <w:t>https://jenkins.io/download/</w:t>
        </w:r>
      </w:hyperlink>
    </w:p>
    <w:p w14:paraId="7F35471B" w14:textId="77777777" w:rsidR="005A60B3" w:rsidRDefault="005A60B3" w:rsidP="005A60B3">
      <w:pPr>
        <w:pStyle w:val="Heading4"/>
      </w:pPr>
      <w:r>
        <w:t>Linux</w:t>
      </w:r>
    </w:p>
    <w:p w14:paraId="39F5D6B6" w14:textId="77777777" w:rsidR="005A60B3" w:rsidRDefault="005A60B3" w:rsidP="005A60B3">
      <w:r>
        <w:t>To install Jenkins on Linux, put the below script in a file on the machine you wish to install Jenkins on and execute it:</w:t>
      </w:r>
    </w:p>
    <w:p w14:paraId="273AE05B" w14:textId="77777777" w:rsidR="005A60B3" w:rsidRDefault="005A60B3" w:rsidP="005A60B3">
      <w:r>
        <w:t>#!/bin/bash</w:t>
      </w:r>
    </w:p>
    <w:p w14:paraId="18BDCD8A" w14:textId="77777777" w:rsidR="005A60B3" w:rsidRDefault="005A60B3" w:rsidP="005A60B3">
      <w:r>
        <w:t>if type apt &gt; /dev/null; then</w:t>
      </w:r>
    </w:p>
    <w:p w14:paraId="4482EFBD" w14:textId="77777777" w:rsidR="005A60B3" w:rsidRDefault="005A60B3" w:rsidP="005A60B3">
      <w:r>
        <w:t xml:space="preserve">    pkg_mgr=apt</w:t>
      </w:r>
    </w:p>
    <w:p w14:paraId="6E33FFDF" w14:textId="77777777" w:rsidR="005A60B3" w:rsidRDefault="005A60B3" w:rsidP="005A60B3">
      <w:r>
        <w:t xml:space="preserve">    if [ $(uname -v) == *Debian* ]; then</w:t>
      </w:r>
    </w:p>
    <w:p w14:paraId="5BEC0286" w14:textId="77777777" w:rsidR="005A60B3" w:rsidRDefault="005A60B3" w:rsidP="005A60B3">
      <w:r>
        <w:t xml:space="preserve">      java="default-jre"</w:t>
      </w:r>
    </w:p>
    <w:p w14:paraId="0829B9E8" w14:textId="77777777" w:rsidR="005A60B3" w:rsidRDefault="005A60B3" w:rsidP="005A60B3">
      <w:r>
        <w:t xml:space="preserve">    else</w:t>
      </w:r>
    </w:p>
    <w:p w14:paraId="43CDA9FC" w14:textId="77777777" w:rsidR="005A60B3" w:rsidRDefault="005A60B3" w:rsidP="005A60B3">
      <w:r>
        <w:t xml:space="preserve">      java="openjdk-11-jre"</w:t>
      </w:r>
    </w:p>
    <w:p w14:paraId="43FF04EF" w14:textId="77777777" w:rsidR="005A60B3" w:rsidRDefault="005A60B3" w:rsidP="005A60B3">
      <w:r>
        <w:t xml:space="preserve">    fi</w:t>
      </w:r>
    </w:p>
    <w:p w14:paraId="296D1D3E" w14:textId="77777777" w:rsidR="005A60B3" w:rsidRDefault="005A60B3" w:rsidP="005A60B3">
      <w:r>
        <w:t>elif type yum /dev/null; then</w:t>
      </w:r>
    </w:p>
    <w:p w14:paraId="5A0793E3" w14:textId="77777777" w:rsidR="005A60B3" w:rsidRDefault="005A60B3" w:rsidP="005A60B3">
      <w:r>
        <w:t xml:space="preserve">    pkg_mgr=yum</w:t>
      </w:r>
    </w:p>
    <w:p w14:paraId="6FC1466D" w14:textId="77777777" w:rsidR="005A60B3" w:rsidRDefault="005A60B3" w:rsidP="005A60B3">
      <w:r>
        <w:lastRenderedPageBreak/>
        <w:t xml:space="preserve">    java="java"</w:t>
      </w:r>
    </w:p>
    <w:p w14:paraId="64B7B111" w14:textId="77777777" w:rsidR="005A60B3" w:rsidRDefault="005A60B3" w:rsidP="005A60B3">
      <w:r>
        <w:t>fi</w:t>
      </w:r>
    </w:p>
    <w:p w14:paraId="7610C18C" w14:textId="77777777" w:rsidR="005A60B3" w:rsidRDefault="005A60B3" w:rsidP="005A60B3">
      <w:r>
        <w:t>echo "updating and installing dependencies"</w:t>
      </w:r>
    </w:p>
    <w:p w14:paraId="7BDE1908" w14:textId="77777777" w:rsidR="005A60B3" w:rsidRDefault="005A60B3" w:rsidP="005A60B3">
      <w:r>
        <w:t>sudo ${pkg_mgr} update</w:t>
      </w:r>
    </w:p>
    <w:p w14:paraId="12734DCE" w14:textId="77777777" w:rsidR="005A60B3" w:rsidRDefault="005A60B3" w:rsidP="005A60B3">
      <w:r>
        <w:t>sudo ${pkg_mgr} install -y ${java} wget git &gt; /dev/null</w:t>
      </w:r>
    </w:p>
    <w:p w14:paraId="6C7CA216" w14:textId="77777777" w:rsidR="005A60B3" w:rsidRDefault="005A60B3" w:rsidP="005A60B3">
      <w:r>
        <w:t>echo "configuring jenkins user"</w:t>
      </w:r>
    </w:p>
    <w:p w14:paraId="0463266C" w14:textId="77777777" w:rsidR="005A60B3" w:rsidRDefault="005A60B3" w:rsidP="005A60B3">
      <w:r>
        <w:t>sudo useradd -m -s /bin/bash jenkins</w:t>
      </w:r>
    </w:p>
    <w:p w14:paraId="6AC5BD98" w14:textId="77777777" w:rsidR="005A60B3" w:rsidRDefault="005A60B3" w:rsidP="005A60B3">
      <w:r>
        <w:t>echo "downloading latest jenkins WAR"</w:t>
      </w:r>
    </w:p>
    <w:p w14:paraId="3F07718C" w14:textId="77777777" w:rsidR="005A60B3" w:rsidRDefault="005A60B3" w:rsidP="005A60B3">
      <w:r>
        <w:t>sudo su - jenkins -c "curl -L https://updates.jenkins-ci.org/latest/jenkins.war --output jenkins.war"</w:t>
      </w:r>
    </w:p>
    <w:p w14:paraId="1B9BCF1E" w14:textId="77777777" w:rsidR="005A60B3" w:rsidRDefault="005A60B3" w:rsidP="005A60B3">
      <w:r>
        <w:t>echo "setting up jenkins service"</w:t>
      </w:r>
    </w:p>
    <w:p w14:paraId="436581C6" w14:textId="77777777" w:rsidR="005A60B3" w:rsidRDefault="005A60B3" w:rsidP="005A60B3">
      <w:r>
        <w:t>sudo tee /etc/systemd/system/jenkins.service &lt;&lt; EOF &gt; /dev/null</w:t>
      </w:r>
    </w:p>
    <w:p w14:paraId="28305489" w14:textId="77777777" w:rsidR="005A60B3" w:rsidRDefault="005A60B3" w:rsidP="005A60B3">
      <w:r>
        <w:t>[Unit]</w:t>
      </w:r>
    </w:p>
    <w:p w14:paraId="6127C9CF" w14:textId="77777777" w:rsidR="005A60B3" w:rsidRDefault="005A60B3" w:rsidP="005A60B3">
      <w:r>
        <w:t>Description=Jenkins Server</w:t>
      </w:r>
    </w:p>
    <w:p w14:paraId="4E75F353" w14:textId="77777777" w:rsidR="005A60B3" w:rsidRDefault="005A60B3" w:rsidP="005A60B3"/>
    <w:p w14:paraId="1E048AED" w14:textId="77777777" w:rsidR="005A60B3" w:rsidRDefault="005A60B3" w:rsidP="005A60B3">
      <w:r>
        <w:t>[Service]</w:t>
      </w:r>
    </w:p>
    <w:p w14:paraId="2F525C6C" w14:textId="77777777" w:rsidR="005A60B3" w:rsidRDefault="005A60B3" w:rsidP="005A60B3">
      <w:r>
        <w:t>User=jenkins</w:t>
      </w:r>
    </w:p>
    <w:p w14:paraId="05B0692A" w14:textId="77777777" w:rsidR="005A60B3" w:rsidRDefault="005A60B3" w:rsidP="005A60B3">
      <w:r>
        <w:t>WorkingDirectory=/home/jenkins</w:t>
      </w:r>
    </w:p>
    <w:p w14:paraId="5BBF2023" w14:textId="77777777" w:rsidR="005A60B3" w:rsidRDefault="005A60B3" w:rsidP="005A60B3">
      <w:r>
        <w:t>ExecStart=/usr/bin/java -jar /home/jenkins/jenkins.war</w:t>
      </w:r>
    </w:p>
    <w:p w14:paraId="4E40BB2D" w14:textId="77777777" w:rsidR="005A60B3" w:rsidRDefault="005A60B3" w:rsidP="005A60B3"/>
    <w:p w14:paraId="24598CBC" w14:textId="77777777" w:rsidR="005A60B3" w:rsidRDefault="005A60B3" w:rsidP="005A60B3">
      <w:r>
        <w:t>[Install]</w:t>
      </w:r>
    </w:p>
    <w:p w14:paraId="1A78C48B" w14:textId="77777777" w:rsidR="005A60B3" w:rsidRDefault="005A60B3" w:rsidP="005A60B3">
      <w:r>
        <w:t>WantedBy=multi-user.target</w:t>
      </w:r>
    </w:p>
    <w:p w14:paraId="2618BD79" w14:textId="77777777" w:rsidR="005A60B3" w:rsidRDefault="005A60B3" w:rsidP="005A60B3">
      <w:r>
        <w:t>EOF</w:t>
      </w:r>
    </w:p>
    <w:p w14:paraId="1E298E8B" w14:textId="77777777" w:rsidR="005A60B3" w:rsidRDefault="005A60B3" w:rsidP="005A60B3">
      <w:r>
        <w:t>sudo systemctl daemon-reload</w:t>
      </w:r>
    </w:p>
    <w:p w14:paraId="3B4E3E31" w14:textId="77777777" w:rsidR="005A60B3" w:rsidRDefault="005A60B3" w:rsidP="005A60B3">
      <w:r>
        <w:t>sudo systemctl enable jenkins</w:t>
      </w:r>
    </w:p>
    <w:p w14:paraId="43B4B385" w14:textId="77777777" w:rsidR="005A60B3" w:rsidRDefault="005A60B3" w:rsidP="005A60B3">
      <w:r>
        <w:t>sudo systemctl restart jenkins</w:t>
      </w:r>
    </w:p>
    <w:p w14:paraId="0657C75E" w14:textId="77777777" w:rsidR="005A60B3" w:rsidRDefault="005A60B3" w:rsidP="005A60B3">
      <w:r>
        <w:t>sudo su - jenkins &lt;&lt; EOF</w:t>
      </w:r>
    </w:p>
    <w:p w14:paraId="708810A6" w14:textId="77777777" w:rsidR="005A60B3" w:rsidRDefault="005A60B3" w:rsidP="005A60B3">
      <w:r>
        <w:t>until [ -f .jenkins/secrets/initialAdminPassword ]; do</w:t>
      </w:r>
    </w:p>
    <w:p w14:paraId="2EF3B6A7" w14:textId="77777777" w:rsidR="005A60B3" w:rsidRDefault="005A60B3" w:rsidP="005A60B3">
      <w:r>
        <w:t xml:space="preserve">    sleep 1</w:t>
      </w:r>
    </w:p>
    <w:p w14:paraId="56B2F25E" w14:textId="77777777" w:rsidR="005A60B3" w:rsidRDefault="005A60B3" w:rsidP="005A60B3">
      <w:r>
        <w:t xml:space="preserve">    echo "waiting for initial admin password"</w:t>
      </w:r>
    </w:p>
    <w:p w14:paraId="2A08E7DA" w14:textId="77777777" w:rsidR="005A60B3" w:rsidRDefault="005A60B3" w:rsidP="005A60B3">
      <w:r>
        <w:t>done</w:t>
      </w:r>
    </w:p>
    <w:p w14:paraId="32B358A8" w14:textId="77777777" w:rsidR="005A60B3" w:rsidRDefault="005A60B3" w:rsidP="005A60B3">
      <w:r>
        <w:t>until [[ -n "\$(cat  .jenkins/secrets/initialAdminPassword)" ]]; do</w:t>
      </w:r>
    </w:p>
    <w:p w14:paraId="255D034B" w14:textId="77777777" w:rsidR="005A60B3" w:rsidRDefault="005A60B3" w:rsidP="005A60B3">
      <w:r>
        <w:t xml:space="preserve">    sleep 1</w:t>
      </w:r>
    </w:p>
    <w:p w14:paraId="7C541B0D" w14:textId="77777777" w:rsidR="005A60B3" w:rsidRDefault="005A60B3" w:rsidP="005A60B3">
      <w:r>
        <w:t xml:space="preserve">    echo "waiting for initial admin password"</w:t>
      </w:r>
    </w:p>
    <w:p w14:paraId="419EB483" w14:textId="77777777" w:rsidR="005A60B3" w:rsidRDefault="005A60B3" w:rsidP="005A60B3">
      <w:r>
        <w:t>done</w:t>
      </w:r>
    </w:p>
    <w:p w14:paraId="007FE9EC" w14:textId="77777777" w:rsidR="005A60B3" w:rsidRDefault="005A60B3" w:rsidP="005A60B3">
      <w:r>
        <w:t>echo "initial admin password: \$(cat .jenkins/secrets/initialAdminPassword)"</w:t>
      </w:r>
    </w:p>
    <w:p w14:paraId="463DBE87" w14:textId="77777777" w:rsidR="005A60B3" w:rsidRDefault="005A60B3" w:rsidP="005A60B3">
      <w:r>
        <w:t>EOF</w:t>
      </w:r>
    </w:p>
    <w:p w14:paraId="49C318EF" w14:textId="77777777" w:rsidR="005A60B3" w:rsidRDefault="005A60B3" w:rsidP="005A60B3">
      <w:r>
        <w:t xml:space="preserve">Please note, if you are using the below script, you will need </w:t>
      </w:r>
      <w:r>
        <w:rPr>
          <w:i/>
          <w:iCs/>
        </w:rPr>
        <w:t>sudo</w:t>
      </w:r>
      <w:r>
        <w:t xml:space="preserve"> access on the machine you execute it on. Sudo will give you administrative access to your Linux machine, which in turn will allow you to install Jenkins.</w:t>
      </w:r>
    </w:p>
    <w:p w14:paraId="5CA07099" w14:textId="77777777" w:rsidR="005A60B3" w:rsidRDefault="005A60B3" w:rsidP="005A60B3">
      <w:pPr>
        <w:pStyle w:val="Heading3"/>
      </w:pPr>
      <w:r>
        <w:lastRenderedPageBreak/>
        <w:t>Unlocking Jenkins</w:t>
      </w:r>
    </w:p>
    <w:p w14:paraId="120C8D61" w14:textId="77777777" w:rsidR="005A60B3" w:rsidRDefault="005A60B3" w:rsidP="005A60B3">
      <w:r>
        <w:t>To begin the setup process for Jenkins, you will need to go to port 8080 on your machine.</w:t>
      </w:r>
    </w:p>
    <w:p w14:paraId="06987604" w14:textId="77777777" w:rsidR="005A60B3" w:rsidRDefault="005A60B3" w:rsidP="005A60B3">
      <w:r>
        <w:t>Jenkins setup requires an initial admin password to unlock the setup and installation. This is a simple verification process Jenkins includes to ensure an administrator is installing the tool.</w:t>
      </w:r>
    </w:p>
    <w:p w14:paraId="21F43EA3" w14:textId="77777777" w:rsidR="005A60B3" w:rsidRDefault="005A60B3" w:rsidP="005A60B3">
      <w:r>
        <w:t>The initial admin password is stored on the file system of the machine that Jenkins is running on. The page states where this file is located - you just need to copy the contents of it into the text field and click Continue.</w:t>
      </w:r>
    </w:p>
    <w:p w14:paraId="3213BC1F" w14:textId="25B280B9" w:rsidR="005A60B3" w:rsidRDefault="005A60B3" w:rsidP="005A60B3">
      <w:r>
        <w:fldChar w:fldCharType="begin"/>
      </w:r>
      <w:r>
        <w:instrText xml:space="preserve"> INCLUDEPICTURE "https://qacommunity.blob.core.windows.net/images/jenkins-installation-wizard-000.PNG" \* MERGEFORMATINET </w:instrText>
      </w:r>
      <w:r>
        <w:fldChar w:fldCharType="separate"/>
      </w:r>
      <w:r>
        <w:rPr>
          <w:noProof/>
        </w:rPr>
        <mc:AlternateContent>
          <mc:Choice Requires="wps">
            <w:drawing>
              <wp:inline distT="0" distB="0" distL="0" distR="0" wp14:anchorId="5CAB55AA" wp14:editId="433D6758">
                <wp:extent cx="304800" cy="304800"/>
                <wp:effectExtent l="0" t="0" r="0" b="0"/>
                <wp:docPr id="20" name="Rectangle 20" descr="Jenkins Initial Admin Passwo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w:pict>
              <v:rect w14:anchorId="2346C483" id="Rectangle 20" o:spid="_x0000_s1026" alt="Jenkins Initial Admin Passwo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" filled="f" stroked="f">
                <o:lock v:ext="edit" aspectratio="t"/>
                <w10:anchorlock/>
              </v:rect>
            </w:pict>
          </mc:Fallback>
        </mc:AlternateContent>
      </w:r>
      <w:r>
        <w:fldChar w:fldCharType="end"/>
      </w:r>
    </w:p>
    <w:p w14:paraId="3A24C0FC" w14:textId="77777777" w:rsidR="005A60B3" w:rsidRDefault="005A60B3" w:rsidP="005A60B3">
      <w:r>
        <w:t>cat /var/jenkins_home/secrets/initialAdminPassword</w:t>
      </w:r>
    </w:p>
    <w:p w14:paraId="2F0C6794" w14:textId="77777777" w:rsidR="005A60B3" w:rsidRDefault="005A60B3" w:rsidP="005A60B3">
      <w:pPr>
        <w:pStyle w:val="Heading3"/>
      </w:pPr>
      <w:r>
        <w:t>Customize Jenkins</w:t>
      </w:r>
    </w:p>
    <w:p w14:paraId="09EE5F0D" w14:textId="77777777" w:rsidR="005A60B3" w:rsidRDefault="005A60B3" w:rsidP="005A60B3">
      <w:r>
        <w:t>Jenkins is highly configurable due to the amount of plugins that you can install.</w:t>
      </w:r>
    </w:p>
    <w:p w14:paraId="18C137BD" w14:textId="77777777" w:rsidR="005A60B3" w:rsidRDefault="005A60B3" w:rsidP="005A60B3">
      <w:r>
        <w:t>This is fantastic, but if you are new to Jenkins, you might not have much of an idea about what plugins you would want!</w:t>
      </w:r>
    </w:p>
    <w:p w14:paraId="4784021C" w14:textId="77777777" w:rsidR="005A60B3" w:rsidRDefault="005A60B3" w:rsidP="005A60B3">
      <w:r>
        <w:t>Fortunately, the setup gives you the option to install suggested plugins - select this option:</w:t>
      </w:r>
    </w:p>
    <w:p w14:paraId="2E51CBB5" w14:textId="2F2AE55D" w:rsidR="005A60B3" w:rsidRDefault="005A60B3" w:rsidP="005A60B3">
      <w:r>
        <w:fldChar w:fldCharType="begin"/>
      </w:r>
      <w:r>
        <w:instrText xml:space="preserve"> INCLUDEPICTURE "https://qacommunity.blob.core.windows.net/images/jenkins-installation-wizard-001.PNG" \* MERGEFORMATINET </w:instrText>
      </w:r>
      <w:r>
        <w:fldChar w:fldCharType="separate"/>
      </w:r>
      <w:r>
        <w:rPr>
          <w:noProof/>
        </w:rPr>
        <w:drawing>
          <wp:inline distT="0" distB="0" distL="0" distR="0" wp14:anchorId="34024A67" wp14:editId="47A20F1F">
            <wp:extent cx="6120130" cy="5051425"/>
            <wp:effectExtent l="0" t="0" r="1270" b="3175"/>
            <wp:docPr id="19" name="Picture 19" descr="Customiz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e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5051425"/>
                    </a:xfrm>
                    <a:prstGeom prst="rect">
                      <a:avLst/>
                    </a:prstGeom>
                    <a:noFill/>
                    <a:ln>
                      <a:noFill/>
                    </a:ln>
                  </pic:spPr>
                </pic:pic>
              </a:graphicData>
            </a:graphic>
          </wp:inline>
        </w:drawing>
      </w:r>
      <w:r>
        <w:fldChar w:fldCharType="end"/>
      </w:r>
    </w:p>
    <w:p w14:paraId="1300A8F0" w14:textId="77777777" w:rsidR="005A60B3" w:rsidRDefault="005A60B3" w:rsidP="005A60B3">
      <w:r>
        <w:t xml:space="preserve">Jenkins will then begin to install its suggested plugins. For this part, there isn't much to do but wait! </w:t>
      </w:r>
    </w:p>
    <w:p w14:paraId="1B5DABEC" w14:textId="77777777" w:rsidR="005A60B3" w:rsidRDefault="005A60B3" w:rsidP="005A60B3">
      <w:r>
        <w:t>If plugins are failing to install, make sure that you have the latest version on Jenkins installed.</w:t>
      </w:r>
    </w:p>
    <w:p w14:paraId="73994111" w14:textId="288F998D" w:rsidR="005A60B3" w:rsidRDefault="005A60B3" w:rsidP="005A60B3">
      <w:r>
        <w:lastRenderedPageBreak/>
        <w:fldChar w:fldCharType="begin"/>
      </w:r>
      <w:r>
        <w:instrText xml:space="preserve"> INCLUDEPICTURE "https://qacommunity.blob.core.windows.net/images/jenkins-installation-wizard-002.PNG" \* MERGEFORMATINET </w:instrText>
      </w:r>
      <w:r>
        <w:fldChar w:fldCharType="separate"/>
      </w:r>
      <w:r>
        <w:rPr>
          <w:noProof/>
        </w:rPr>
        <w:drawing>
          <wp:inline distT="0" distB="0" distL="0" distR="0" wp14:anchorId="56ED1D9E" wp14:editId="462F8860">
            <wp:extent cx="6120130" cy="5384800"/>
            <wp:effectExtent l="0" t="0" r="1270" b="0"/>
            <wp:docPr id="18" name="Picture 18" descr="Plugin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gin Instal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384800"/>
                    </a:xfrm>
                    <a:prstGeom prst="rect">
                      <a:avLst/>
                    </a:prstGeom>
                    <a:noFill/>
                    <a:ln>
                      <a:noFill/>
                    </a:ln>
                  </pic:spPr>
                </pic:pic>
              </a:graphicData>
            </a:graphic>
          </wp:inline>
        </w:drawing>
      </w:r>
      <w:r>
        <w:fldChar w:fldCharType="end"/>
      </w:r>
    </w:p>
    <w:p w14:paraId="59621C31" w14:textId="77777777" w:rsidR="005A60B3" w:rsidRDefault="005A60B3" w:rsidP="005A60B3">
      <w:pPr>
        <w:pStyle w:val="Heading3"/>
      </w:pPr>
      <w:r>
        <w:t>Create the First Admin User</w:t>
      </w:r>
    </w:p>
    <w:p w14:paraId="23E056C0" w14:textId="77777777" w:rsidR="005A60B3" w:rsidRDefault="005A60B3" w:rsidP="005A60B3">
      <w:r>
        <w:t>You will then be presented with a form to create the first admin user.</w:t>
      </w:r>
    </w:p>
    <w:p w14:paraId="706CBA25" w14:textId="77777777" w:rsidR="005A60B3" w:rsidRDefault="005A60B3" w:rsidP="005A60B3">
      <w:r>
        <w:t>You can either fill in the form to have your details saved into the first admin account, or continue as admin.</w:t>
      </w:r>
    </w:p>
    <w:p w14:paraId="162E18B4" w14:textId="77777777" w:rsidR="005A60B3" w:rsidRDefault="005A60B3" w:rsidP="005A60B3">
      <w:r>
        <w:t>If you pick the second option, the admin user account name is admin and the password will remain initial admin password that you entered.</w:t>
      </w:r>
    </w:p>
    <w:p w14:paraId="01765D3A" w14:textId="77777777" w:rsidR="005A60B3" w:rsidRDefault="005A60B3" w:rsidP="005A60B3">
      <w:r>
        <w:t>Be careful not to enter actual passwords and information here, especially if you are connected to a Jenkins instance over the internet with no TLS or SSL configured (HTTPS secure connection).</w:t>
      </w:r>
    </w:p>
    <w:p w14:paraId="34E33783" w14:textId="3A60E1F0" w:rsidR="005A60B3" w:rsidRDefault="005A60B3" w:rsidP="005A60B3">
      <w:r>
        <w:lastRenderedPageBreak/>
        <w:fldChar w:fldCharType="begin"/>
      </w:r>
      <w:r>
        <w:instrText xml:space="preserve"> INCLUDEPICTURE "https://qacommunity.blob.core.windows.net/images/jenkins-installation-wizard-003.PNG" \* MERGEFORMATINET </w:instrText>
      </w:r>
      <w:r>
        <w:fldChar w:fldCharType="separate"/>
      </w:r>
      <w:r>
        <w:rPr>
          <w:noProof/>
        </w:rPr>
        <w:drawing>
          <wp:inline distT="0" distB="0" distL="0" distR="0" wp14:anchorId="61962C2F" wp14:editId="6826FA65">
            <wp:extent cx="6120130" cy="5220970"/>
            <wp:effectExtent l="0" t="0" r="1270" b="0"/>
            <wp:docPr id="17" name="Picture 17" descr="Create First Admi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First Admin Us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220970"/>
                    </a:xfrm>
                    <a:prstGeom prst="rect">
                      <a:avLst/>
                    </a:prstGeom>
                    <a:noFill/>
                    <a:ln>
                      <a:noFill/>
                    </a:ln>
                  </pic:spPr>
                </pic:pic>
              </a:graphicData>
            </a:graphic>
          </wp:inline>
        </w:drawing>
      </w:r>
      <w:r>
        <w:fldChar w:fldCharType="end"/>
      </w:r>
    </w:p>
    <w:p w14:paraId="0BD57456" w14:textId="77777777" w:rsidR="005A60B3" w:rsidRDefault="005A60B3" w:rsidP="005A60B3">
      <w:pPr>
        <w:pStyle w:val="Heading3"/>
      </w:pPr>
      <w:r>
        <w:t>Instance Configuration</w:t>
      </w:r>
    </w:p>
    <w:p w14:paraId="16DCBAC2" w14:textId="77777777" w:rsidR="005A60B3" w:rsidRDefault="005A60B3" w:rsidP="005A60B3">
      <w:r>
        <w:t>All you will need to for this step is to select Save and Finish.</w:t>
      </w:r>
    </w:p>
    <w:p w14:paraId="2CF56674" w14:textId="4B9D0F7A" w:rsidR="005A60B3" w:rsidRDefault="005A60B3" w:rsidP="005A60B3">
      <w:r>
        <w:lastRenderedPageBreak/>
        <w:fldChar w:fldCharType="begin"/>
      </w:r>
      <w:r>
        <w:instrText xml:space="preserve"> INCLUDEPICTURE "https://qacommunity.blob.core.windows.net/images/jenkins-installation-wizard-004.PNG" \* MERGEFORMATINET </w:instrText>
      </w:r>
      <w:r>
        <w:fldChar w:fldCharType="separate"/>
      </w:r>
      <w:r>
        <w:rPr>
          <w:noProof/>
        </w:rPr>
        <w:drawing>
          <wp:inline distT="0" distB="0" distL="0" distR="0" wp14:anchorId="5929F598" wp14:editId="12DD373E">
            <wp:extent cx="6120130" cy="5024755"/>
            <wp:effectExtent l="0" t="0" r="1270" b="4445"/>
            <wp:docPr id="16" name="Picture 16" descr="Instan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e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5024755"/>
                    </a:xfrm>
                    <a:prstGeom prst="rect">
                      <a:avLst/>
                    </a:prstGeom>
                    <a:noFill/>
                    <a:ln>
                      <a:noFill/>
                    </a:ln>
                  </pic:spPr>
                </pic:pic>
              </a:graphicData>
            </a:graphic>
          </wp:inline>
        </w:drawing>
      </w:r>
      <w:r>
        <w:fldChar w:fldCharType="end"/>
      </w:r>
    </w:p>
    <w:p w14:paraId="5D683449" w14:textId="77777777" w:rsidR="005A60B3" w:rsidRDefault="005A60B3" w:rsidP="005A60B3">
      <w:pPr>
        <w:pStyle w:val="Heading3"/>
      </w:pPr>
      <w:r>
        <w:t>Dashboard</w:t>
      </w:r>
    </w:p>
    <w:p w14:paraId="01AAC94D" w14:textId="77777777" w:rsidR="005A60B3" w:rsidRDefault="005A60B3" w:rsidP="005A60B3">
      <w:r>
        <w:t>Now that you have Jenkins set up and installed, you will be presented with the Jenkins dashboard on your screen:</w:t>
      </w:r>
    </w:p>
    <w:p w14:paraId="0FF932A4" w14:textId="10DBD0D4" w:rsidR="005A60B3" w:rsidRDefault="005A60B3" w:rsidP="005A60B3">
      <w:r>
        <w:fldChar w:fldCharType="begin"/>
      </w:r>
      <w:r>
        <w:instrText xml:space="preserve"> INCLUDEPICTURE "https://qacommunity.blob.core.windows.net/images/jenkins-installation-wizard-005.PNG" \* MERGEFORMATINET </w:instrText>
      </w:r>
      <w:r>
        <w:fldChar w:fldCharType="separate"/>
      </w:r>
      <w:r>
        <w:rPr>
          <w:noProof/>
        </w:rPr>
        <w:drawing>
          <wp:inline distT="0" distB="0" distL="0" distR="0" wp14:anchorId="39BF9EFD" wp14:editId="26ED1398">
            <wp:extent cx="5172324" cy="2662368"/>
            <wp:effectExtent l="0" t="0" r="0" b="5080"/>
            <wp:docPr id="15" name="Picture 1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hbo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9104" cy="2696742"/>
                    </a:xfrm>
                    <a:prstGeom prst="rect">
                      <a:avLst/>
                    </a:prstGeom>
                    <a:noFill/>
                    <a:ln>
                      <a:noFill/>
                    </a:ln>
                  </pic:spPr>
                </pic:pic>
              </a:graphicData>
            </a:graphic>
          </wp:inline>
        </w:drawing>
      </w:r>
      <w:r>
        <w:fldChar w:fldCharType="end"/>
      </w:r>
    </w:p>
    <w:p w14:paraId="6154CB6B" w14:textId="77777777" w:rsidR="005A60B3" w:rsidRDefault="005A60B3" w:rsidP="005A60B3">
      <w:r>
        <w:lastRenderedPageBreak/>
        <w:t>Congratulations, you have installed the Jenkins instance on a machine!</w:t>
      </w:r>
    </w:p>
    <w:p w14:paraId="0505F9A4" w14:textId="77777777" w:rsidR="00955E26" w:rsidRDefault="00955E26" w:rsidP="005A60B3"/>
    <w:p w14:paraId="24161AD3" w14:textId="77777777" w:rsidR="00955E26" w:rsidRDefault="00955E26" w:rsidP="005A60B3"/>
    <w:p w14:paraId="1F6783AC" w14:textId="77777777" w:rsidR="00955E26" w:rsidRDefault="00955E26" w:rsidP="005A60B3"/>
    <w:p w14:paraId="03BEC9C3" w14:textId="77777777" w:rsidR="00955E26" w:rsidRDefault="00955E26" w:rsidP="005A60B3"/>
    <w:p w14:paraId="72FFD3F1" w14:textId="77777777" w:rsidR="00955E26" w:rsidRDefault="00955E26" w:rsidP="005A60B3"/>
    <w:p w14:paraId="5BDEFE46" w14:textId="77777777" w:rsidR="00955E26" w:rsidRDefault="00955E26" w:rsidP="005A60B3"/>
    <w:p w14:paraId="31DD31CC" w14:textId="77777777" w:rsidR="00955E26" w:rsidRDefault="00955E26" w:rsidP="005A60B3"/>
    <w:p w14:paraId="6B8F9807" w14:textId="77777777" w:rsidR="00955E26" w:rsidRDefault="00955E26" w:rsidP="005A60B3"/>
    <w:p w14:paraId="63C5C7EC" w14:textId="77777777" w:rsidR="00955E26" w:rsidRDefault="00955E26" w:rsidP="005A60B3"/>
    <w:p w14:paraId="7A85EAB9" w14:textId="77777777" w:rsidR="00955E26" w:rsidRDefault="00955E26" w:rsidP="005A60B3"/>
    <w:p w14:paraId="283C5FD0" w14:textId="77777777" w:rsidR="00955E26" w:rsidRDefault="00955E26" w:rsidP="005A60B3"/>
    <w:p w14:paraId="08A49FAB" w14:textId="77777777" w:rsidR="00955E26" w:rsidRDefault="00955E26" w:rsidP="005A60B3"/>
    <w:p w14:paraId="1DDD280C" w14:textId="77777777" w:rsidR="00955E26" w:rsidRDefault="00955E26" w:rsidP="005A60B3"/>
    <w:p w14:paraId="299995D8" w14:textId="77777777" w:rsidR="00955E26" w:rsidRDefault="00955E26" w:rsidP="005A60B3"/>
    <w:p w14:paraId="6600194E" w14:textId="77777777" w:rsidR="00955E26" w:rsidRDefault="00955E26" w:rsidP="005A60B3"/>
    <w:p w14:paraId="681C0658" w14:textId="77777777" w:rsidR="00955E26" w:rsidRDefault="00955E26" w:rsidP="005A60B3"/>
    <w:p w14:paraId="3C0C335A" w14:textId="77777777" w:rsidR="00955E26" w:rsidRDefault="00955E26" w:rsidP="005A60B3"/>
    <w:p w14:paraId="0E9AFA80" w14:textId="77777777" w:rsidR="00955E26" w:rsidRDefault="00955E26" w:rsidP="005A60B3"/>
    <w:p w14:paraId="193F5190" w14:textId="77777777" w:rsidR="00955E26" w:rsidRDefault="00955E26" w:rsidP="005A60B3"/>
    <w:p w14:paraId="11BD0C3E" w14:textId="77777777" w:rsidR="00955E26" w:rsidRDefault="00955E26" w:rsidP="005A60B3"/>
    <w:p w14:paraId="299DFCF3" w14:textId="77777777" w:rsidR="00955E26" w:rsidRDefault="00955E26" w:rsidP="005A60B3"/>
    <w:p w14:paraId="1CB64825" w14:textId="77777777" w:rsidR="00955E26" w:rsidRDefault="00955E26" w:rsidP="005A60B3"/>
    <w:p w14:paraId="013BDE25" w14:textId="77777777" w:rsidR="00955E26" w:rsidRDefault="00955E26" w:rsidP="005A60B3"/>
    <w:p w14:paraId="7153AF68" w14:textId="77777777" w:rsidR="00955E26" w:rsidRDefault="00955E26" w:rsidP="005A60B3"/>
    <w:p w14:paraId="03F97B8F" w14:textId="77777777" w:rsidR="00955E26" w:rsidRDefault="00955E26" w:rsidP="005A60B3"/>
    <w:p w14:paraId="1CDD02F8" w14:textId="77777777" w:rsidR="00955E26" w:rsidRDefault="00955E26" w:rsidP="005A60B3"/>
    <w:p w14:paraId="35C3A590" w14:textId="77777777" w:rsidR="00955E26" w:rsidRDefault="00955E26" w:rsidP="005A60B3"/>
    <w:p w14:paraId="569AFE3A" w14:textId="77777777" w:rsidR="00955E26" w:rsidRDefault="00955E26" w:rsidP="005A60B3"/>
    <w:p w14:paraId="12D8F647" w14:textId="77777777" w:rsidR="00955E26" w:rsidRDefault="00955E26" w:rsidP="005A60B3"/>
    <w:p w14:paraId="6EF13889" w14:textId="77777777" w:rsidR="00955E26" w:rsidRDefault="00955E26" w:rsidP="005A60B3"/>
    <w:p w14:paraId="686F5910" w14:textId="77777777" w:rsidR="00955E26" w:rsidRDefault="00955E26" w:rsidP="005A60B3"/>
    <w:p w14:paraId="52B20838" w14:textId="77777777" w:rsidR="00955E26" w:rsidRDefault="00955E26" w:rsidP="005A60B3"/>
    <w:p w14:paraId="72B1DC93" w14:textId="77777777" w:rsidR="00955E26" w:rsidRDefault="00955E26" w:rsidP="005A60B3"/>
    <w:p w14:paraId="28E58B0F" w14:textId="77777777" w:rsidR="00955E26" w:rsidRDefault="00955E26" w:rsidP="005A60B3"/>
    <w:p w14:paraId="71ADF3E5" w14:textId="77777777" w:rsidR="00955E26" w:rsidRDefault="00955E26" w:rsidP="005A60B3"/>
    <w:p w14:paraId="7A33A48B" w14:textId="77777777" w:rsidR="00955E26" w:rsidRDefault="00955E26" w:rsidP="005A60B3"/>
    <w:p w14:paraId="6AF987CE" w14:textId="77777777" w:rsidR="00955E26" w:rsidRDefault="00955E26" w:rsidP="005A60B3"/>
    <w:p w14:paraId="5BEE6072" w14:textId="77777777" w:rsidR="00DF00F3" w:rsidRDefault="00DF00F3">
      <w:pPr>
        <w:topLinePunct w:val="0"/>
        <w:adjustRightInd/>
        <w:snapToGrid/>
        <w:spacing w:before="0" w:after="0" w:line="240" w:lineRule="auto"/>
        <w:ind w:left="0"/>
        <w:rPr>
          <w:rFonts w:ascii="Huawai Sans" w:hAnsi="Huawai Sans" w:cs="Arial" w:hint="eastAsia"/>
        </w:rPr>
      </w:pPr>
    </w:p>
    <w:p w14:paraId="340C04AC" w14:textId="77777777" w:rsidR="00DF00F3" w:rsidRDefault="00DF00F3">
      <w:pPr>
        <w:topLinePunct w:val="0"/>
        <w:adjustRightInd/>
        <w:snapToGrid/>
        <w:spacing w:before="0" w:after="0" w:line="240" w:lineRule="auto"/>
        <w:ind w:left="0"/>
        <w:rPr>
          <w:rFonts w:ascii="Huawai Sans" w:hAnsi="Huawai Sans" w:cs="Arial" w:hint="eastAsia"/>
        </w:rPr>
      </w:pPr>
    </w:p>
    <w:p w14:paraId="7CC014E1" w14:textId="0B716512" w:rsidR="00DF00F3" w:rsidRPr="006F7BCA" w:rsidRDefault="00DF00F3">
      <w:pPr>
        <w:topLinePunct w:val="0"/>
        <w:adjustRightInd/>
        <w:snapToGrid/>
        <w:spacing w:before="0" w:after="0" w:line="240" w:lineRule="auto"/>
        <w:ind w:left="0"/>
        <w:rPr>
          <w:rFonts w:ascii="Huawai Sans" w:hAnsi="Huawai Sans" w:cs="Arial" w:hint="eastAsia"/>
        </w:rPr>
        <w:sectPr w:rsidR="00DF00F3" w:rsidRPr="006F7BCA" w:rsidSect="00C35F77">
          <w:headerReference w:type="default" r:id="rId22"/>
          <w:type w:val="continuous"/>
          <w:pgSz w:w="11906" w:h="16838" w:code="9"/>
          <w:pgMar w:top="1701" w:right="1134" w:bottom="1701" w:left="1134" w:header="1134" w:footer="567" w:gutter="0"/>
          <w:pgNumType w:start="1"/>
          <w:cols w:space="425"/>
          <w:docGrid w:linePitch="312"/>
        </w:sectPr>
      </w:pPr>
    </w:p>
    <w:p w14:paraId="512D1D47" w14:textId="21D86A63" w:rsidR="00981854" w:rsidRPr="003E5A40" w:rsidRDefault="00DC4A04" w:rsidP="00B1621F">
      <w:pPr>
        <w:pStyle w:val="Heading1"/>
        <w:rPr>
          <w:rFonts w:hint="eastAsia"/>
        </w:rPr>
      </w:pPr>
      <w:bookmarkStart w:id="19" w:name="_Toc137639854"/>
      <w:r w:rsidRPr="006F7BCA">
        <w:lastRenderedPageBreak/>
        <w:t>Version Control with GitHu</w:t>
      </w:r>
      <w:bookmarkStart w:id="20" w:name="_Toc137639855"/>
      <w:bookmarkStart w:id="21" w:name="_Toc137639856"/>
      <w:bookmarkEnd w:id="19"/>
      <w:bookmarkEnd w:id="20"/>
      <w:bookmarkEnd w:id="21"/>
      <w:r w:rsidR="003E5A40">
        <w:t>b</w:t>
      </w:r>
    </w:p>
    <w:p w14:paraId="54C16994" w14:textId="77777777" w:rsidR="00EE039D" w:rsidRPr="00EE039D" w:rsidRDefault="00EE039D" w:rsidP="00AD192B">
      <w:pPr>
        <w:pStyle w:val="ListParagraph"/>
        <w:keepNext/>
        <w:keepLines/>
        <w:widowControl/>
        <w:numPr>
          <w:ilvl w:val="0"/>
          <w:numId w:val="19"/>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22" w:name="_Toc137639857"/>
    </w:p>
    <w:p w14:paraId="28F9CE3C" w14:textId="342F1186" w:rsidR="00207067" w:rsidRPr="003E5A40" w:rsidRDefault="00CD7A90" w:rsidP="00171A56">
      <w:pPr>
        <w:pStyle w:val="Heading2"/>
      </w:pPr>
      <w:r w:rsidRPr="0014280D">
        <w:t>Introduction</w:t>
      </w:r>
      <w:bookmarkStart w:id="23" w:name="_Toc137639858"/>
      <w:bookmarkStart w:id="24" w:name="_Toc137639863"/>
      <w:bookmarkEnd w:id="22"/>
      <w:bookmarkEnd w:id="23"/>
      <w:bookmarkEnd w:id="24"/>
    </w:p>
    <w:p w14:paraId="0AE7F4A9" w14:textId="77777777" w:rsidR="00DF00F3" w:rsidRPr="00DF00F3" w:rsidRDefault="00DF00F3" w:rsidP="00DF00F3">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bookmarkStart w:id="25" w:name="_Toc137639864"/>
    </w:p>
    <w:p w14:paraId="7616F659" w14:textId="77777777" w:rsidR="00DF00F3" w:rsidRPr="00DF00F3" w:rsidRDefault="00DF00F3" w:rsidP="00DF00F3">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348BAA5D" w14:textId="7FA19D28" w:rsidR="00CD7A90" w:rsidRPr="007E09BD" w:rsidRDefault="00CD7A90" w:rsidP="00DF00F3">
      <w:pPr>
        <w:pStyle w:val="Heading3"/>
        <w:numPr>
          <w:ilvl w:val="2"/>
          <w:numId w:val="21"/>
        </w:numPr>
      </w:pPr>
      <w:r w:rsidRPr="007E09BD">
        <w:t>About this lab</w:t>
      </w:r>
      <w:bookmarkStart w:id="26" w:name="_Toc313000211"/>
      <w:bookmarkStart w:id="27" w:name="_Toc468303088"/>
      <w:bookmarkEnd w:id="25"/>
    </w:p>
    <w:p w14:paraId="5B9CB0ED" w14:textId="056C0197" w:rsidR="000D1825" w:rsidRPr="00D3337A" w:rsidRDefault="004E0A7F" w:rsidP="00D36D58">
      <w:pPr>
        <w:pStyle w:val="1"/>
      </w:pPr>
      <w:r>
        <w:t xml:space="preserve">   </w:t>
      </w:r>
      <w:r w:rsidR="00D84E39">
        <w:tab/>
      </w:r>
      <w:r w:rsidR="00D84E39">
        <w:tab/>
      </w:r>
      <w:r w:rsidR="000D1825" w:rsidRPr="00D3337A">
        <w:t>Upon completion of this task, you will be able to</w:t>
      </w:r>
      <w:r w:rsidR="00607798">
        <w:t xml:space="preserve"> perform</w:t>
      </w:r>
      <w:r w:rsidR="000D1825" w:rsidRPr="00D3337A">
        <w:t>:</w:t>
      </w:r>
    </w:p>
    <w:p w14:paraId="740860F1" w14:textId="660B2C45" w:rsidR="00736DF0" w:rsidRPr="00BA550A" w:rsidRDefault="00607798" w:rsidP="00FC5B2E">
      <w:pPr>
        <w:pStyle w:val="4"/>
      </w:pPr>
      <w:r>
        <w:t>Version Control with GitHub</w:t>
      </w:r>
      <w:r w:rsidR="00736DF0" w:rsidRPr="00BA550A">
        <w:t>.</w:t>
      </w:r>
    </w:p>
    <w:p w14:paraId="12FA4AC7" w14:textId="7DA54E4F" w:rsidR="00A46982" w:rsidRPr="007E09BD" w:rsidRDefault="00A46982" w:rsidP="00AD192B">
      <w:pPr>
        <w:pStyle w:val="Heading3"/>
        <w:numPr>
          <w:ilvl w:val="2"/>
          <w:numId w:val="21"/>
        </w:numPr>
      </w:pPr>
      <w:bookmarkStart w:id="28" w:name="_Toc137639865"/>
      <w:r w:rsidRPr="007E09BD">
        <w:t>Objectives</w:t>
      </w:r>
      <w:bookmarkEnd w:id="26"/>
      <w:bookmarkEnd w:id="27"/>
      <w:bookmarkEnd w:id="28"/>
    </w:p>
    <w:p w14:paraId="1FF0031E" w14:textId="190A2D24" w:rsidR="00CD7A90" w:rsidRPr="00D3337A" w:rsidRDefault="004E0A7F" w:rsidP="00D36D58">
      <w:pPr>
        <w:pStyle w:val="1"/>
      </w:pPr>
      <w:bookmarkStart w:id="29" w:name="_Toc313000212"/>
      <w:bookmarkStart w:id="30" w:name="_Toc468303089"/>
      <w:r>
        <w:t xml:space="preserve">   </w:t>
      </w:r>
      <w:r w:rsidR="00D84E39">
        <w:tab/>
      </w:r>
      <w:r w:rsidR="00D84E39">
        <w:tab/>
      </w:r>
      <w:r w:rsidR="00CD7A90" w:rsidRPr="00D3337A">
        <w:t>Upon completion of this task, you will be able to:</w:t>
      </w:r>
    </w:p>
    <w:p w14:paraId="7BB84E1C" w14:textId="77777777" w:rsidR="00607798" w:rsidRPr="00565F50" w:rsidRDefault="00607798" w:rsidP="00FC584A">
      <w:pPr>
        <w:pStyle w:val="4"/>
        <w:numPr>
          <w:ilvl w:val="0"/>
          <w:numId w:val="73"/>
        </w:numPr>
        <w:rPr>
          <w:lang w:eastAsia="en-GB"/>
        </w:rPr>
      </w:pPr>
      <w:r w:rsidRPr="00565F50">
        <w:rPr>
          <w:lang w:eastAsia="en-GB"/>
        </w:rPr>
        <w:t>Create a branch</w:t>
      </w:r>
    </w:p>
    <w:p w14:paraId="68999171" w14:textId="77777777" w:rsidR="00607798" w:rsidRPr="00565F50" w:rsidRDefault="00607798" w:rsidP="00FC584A">
      <w:pPr>
        <w:pStyle w:val="4"/>
        <w:numPr>
          <w:ilvl w:val="0"/>
          <w:numId w:val="73"/>
        </w:numPr>
        <w:rPr>
          <w:lang w:eastAsia="en-GB"/>
        </w:rPr>
      </w:pPr>
      <w:r w:rsidRPr="00565F50">
        <w:rPr>
          <w:lang w:eastAsia="en-GB"/>
        </w:rPr>
        <w:t>Commit a file</w:t>
      </w:r>
    </w:p>
    <w:p w14:paraId="666D83F9" w14:textId="77777777" w:rsidR="00607798" w:rsidRPr="00565F50" w:rsidRDefault="00607798" w:rsidP="00FC584A">
      <w:pPr>
        <w:pStyle w:val="4"/>
        <w:numPr>
          <w:ilvl w:val="0"/>
          <w:numId w:val="73"/>
        </w:numPr>
        <w:rPr>
          <w:lang w:eastAsia="en-GB"/>
        </w:rPr>
      </w:pPr>
      <w:r w:rsidRPr="00565F50">
        <w:rPr>
          <w:lang w:eastAsia="en-GB"/>
        </w:rPr>
        <w:t>Open a pull request</w:t>
      </w:r>
    </w:p>
    <w:p w14:paraId="057A3199" w14:textId="49180199" w:rsidR="00607798" w:rsidRDefault="00607798" w:rsidP="00FC584A">
      <w:pPr>
        <w:pStyle w:val="4"/>
        <w:numPr>
          <w:ilvl w:val="0"/>
          <w:numId w:val="73"/>
        </w:numPr>
        <w:rPr>
          <w:lang w:eastAsia="en-GB"/>
        </w:rPr>
      </w:pPr>
      <w:r w:rsidRPr="00565F50">
        <w:rPr>
          <w:lang w:eastAsia="en-GB"/>
        </w:rPr>
        <w:t>Merge your pull request</w:t>
      </w:r>
    </w:p>
    <w:p w14:paraId="183ACC47" w14:textId="77777777" w:rsidR="0049027A" w:rsidRPr="00D3337A" w:rsidRDefault="0049027A" w:rsidP="00171A56">
      <w:pPr>
        <w:pStyle w:val="Heading2"/>
      </w:pPr>
      <w:bookmarkStart w:id="31" w:name="_Toc137639867"/>
      <w:bookmarkEnd w:id="29"/>
      <w:bookmarkEnd w:id="30"/>
      <w:r w:rsidRPr="00D3337A">
        <w:t>Configuration Steps</w:t>
      </w:r>
      <w:bookmarkEnd w:id="31"/>
    </w:p>
    <w:p w14:paraId="32114C1D" w14:textId="407EF2B3" w:rsidR="00607798" w:rsidRPr="00607798" w:rsidRDefault="0076467A" w:rsidP="00607798">
      <w:pPr>
        <w:pStyle w:val="ItemListTextinTable"/>
        <w:rPr>
          <w:rFonts w:cs="Arial"/>
        </w:rPr>
      </w:pPr>
      <w:r w:rsidRPr="0076467A">
        <w:rPr>
          <w:rFonts w:cs="Arial"/>
        </w:rPr>
        <w:t>1</w:t>
      </w:r>
      <w:r>
        <w:rPr>
          <w:rFonts w:cs="Arial"/>
        </w:rPr>
        <w:t>.</w:t>
      </w:r>
      <w:r w:rsidRPr="0076467A">
        <w:rPr>
          <w:rFonts w:cs="Arial"/>
        </w:rPr>
        <w:t xml:space="preserve">  </w:t>
      </w:r>
      <w:r w:rsidR="00607798" w:rsidRPr="00607798">
        <w:rPr>
          <w:lang w:eastAsia="en-GB"/>
        </w:rPr>
        <w:t>Please sign in to GitHub and create a repository from the link below and follow the steps:</w:t>
      </w:r>
    </w:p>
    <w:p w14:paraId="5CA1D3EB" w14:textId="77777777" w:rsidR="00607798" w:rsidRPr="00607798" w:rsidRDefault="00607798" w:rsidP="00607798">
      <w:pPr>
        <w:spacing w:before="100" w:beforeAutospacing="1" w:after="100" w:afterAutospacing="1"/>
        <w:outlineLvl w:val="1"/>
        <w:rPr>
          <w:rFonts w:eastAsia="Times New Roman" w:cs="Huawei Sans"/>
          <w:lang w:eastAsia="en-GB"/>
        </w:rPr>
      </w:pPr>
      <w:r w:rsidRPr="00607798">
        <w:rPr>
          <w:rFonts w:eastAsia="Times New Roman" w:cs="Huawei Sans"/>
          <w:lang w:eastAsia="en-GB"/>
        </w:rPr>
        <w:t>https://github.com/new</w:t>
      </w:r>
    </w:p>
    <w:p w14:paraId="474BC0FA" w14:textId="77777777" w:rsidR="00607798" w:rsidRPr="00607798" w:rsidRDefault="00607798" w:rsidP="00607798">
      <w:pPr>
        <w:spacing w:before="100" w:beforeAutospacing="1" w:after="100" w:afterAutospacing="1"/>
        <w:outlineLvl w:val="1"/>
        <w:rPr>
          <w:rFonts w:eastAsia="Times New Roman" w:cs="Huawei Sans"/>
          <w:b/>
          <w:bCs/>
          <w:lang w:eastAsia="en-GB"/>
        </w:rPr>
      </w:pPr>
      <w:r w:rsidRPr="00607798">
        <w:rPr>
          <w:rFonts w:eastAsia="Times New Roman" w:cs="Huawei Sans"/>
          <w:b/>
          <w:bCs/>
          <w:lang w:eastAsia="en-GB"/>
        </w:rPr>
        <w:t>Step 1: Create a branch</w:t>
      </w:r>
    </w:p>
    <w:p w14:paraId="40371229"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i/>
          <w:iCs/>
          <w:lang w:eastAsia="en-GB"/>
        </w:rPr>
        <w:t xml:space="preserve">Welcome to "Introduction to GitHub"! </w:t>
      </w:r>
      <w:r w:rsidRPr="00607798">
        <w:rPr>
          <w:rFonts w:ascii="Segoe UI Emoji" w:eastAsia="Times New Roman" w:hAnsi="Segoe UI Emoji" w:cs="Segoe UI Emoji"/>
          <w:i/>
          <w:iCs/>
          <w:lang w:eastAsia="en-GB"/>
        </w:rPr>
        <w:t>👋</w:t>
      </w:r>
    </w:p>
    <w:p w14:paraId="1BC0727B"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b/>
          <w:bCs/>
          <w:lang w:eastAsia="en-GB"/>
        </w:rPr>
        <w:t>What is GitHub?</w:t>
      </w:r>
      <w:r w:rsidRPr="00607798">
        <w:rPr>
          <w:rFonts w:eastAsia="Times New Roman" w:cs="Huawei Sans"/>
          <w:lang w:eastAsia="en-GB"/>
        </w:rPr>
        <w:t xml:space="preserve">: GitHub is a collaboration platform that uses </w:t>
      </w:r>
      <w:hyperlink r:id="rId23" w:anchor="git" w:history="1">
        <w:r w:rsidRPr="00607798">
          <w:rPr>
            <w:rFonts w:eastAsia="Times New Roman" w:cs="Huawei Sans"/>
            <w:i/>
            <w:iCs/>
            <w:color w:val="0000FF"/>
            <w:u w:val="single"/>
            <w:lang w:eastAsia="en-GB"/>
          </w:rPr>
          <w:t>Git</w:t>
        </w:r>
      </w:hyperlink>
      <w:r w:rsidRPr="00607798">
        <w:rPr>
          <w:rFonts w:eastAsia="Times New Roman" w:cs="Huawei Sans"/>
          <w:lang w:eastAsia="en-GB"/>
        </w:rPr>
        <w:t xml:space="preserve"> for versioning. GitHub is a popular place to share and contribute to </w:t>
      </w:r>
      <w:hyperlink r:id="rId24" w:anchor="open-source" w:history="1">
        <w:r w:rsidRPr="00607798">
          <w:rPr>
            <w:rFonts w:eastAsia="Times New Roman" w:cs="Huawei Sans"/>
            <w:color w:val="0000FF"/>
            <w:u w:val="single"/>
            <w:lang w:eastAsia="en-GB"/>
          </w:rPr>
          <w:t>open-source</w:t>
        </w:r>
      </w:hyperlink>
      <w:r w:rsidRPr="00607798">
        <w:rPr>
          <w:rFonts w:eastAsia="Times New Roman" w:cs="Huawei Sans"/>
          <w:lang w:eastAsia="en-GB"/>
        </w:rPr>
        <w:t xml:space="preserve"> software. </w:t>
      </w:r>
      <w:r w:rsidRPr="00607798">
        <w:rPr>
          <w:rFonts w:eastAsia="Times New Roman" w:cs="Huawei Sans"/>
          <w:lang w:eastAsia="en-GB"/>
        </w:rPr>
        <w:br/>
      </w:r>
      <w:r w:rsidRPr="00607798">
        <w:rPr>
          <w:rFonts w:ascii="Segoe UI Emoji" w:eastAsia="Times New Roman" w:hAnsi="Segoe UI Emoji" w:cs="Segoe UI Emoji"/>
          <w:lang w:eastAsia="en-GB"/>
        </w:rPr>
        <w:t>📺</w:t>
      </w:r>
      <w:r w:rsidRPr="00607798">
        <w:rPr>
          <w:rFonts w:eastAsia="Times New Roman" w:cs="Huawei Sans"/>
          <w:lang w:eastAsia="en-GB"/>
        </w:rPr>
        <w:t xml:space="preserve"> </w:t>
      </w:r>
      <w:hyperlink r:id="rId25" w:history="1">
        <w:r w:rsidRPr="00607798">
          <w:rPr>
            <w:rFonts w:eastAsia="Times New Roman" w:cs="Huawei Sans"/>
            <w:color w:val="0000FF"/>
            <w:u w:val="single"/>
            <w:lang w:eastAsia="en-GB"/>
          </w:rPr>
          <w:t>Video: What is GitHub?</w:t>
        </w:r>
      </w:hyperlink>
    </w:p>
    <w:p w14:paraId="40F4AC61"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b/>
          <w:bCs/>
          <w:lang w:eastAsia="en-GB"/>
        </w:rPr>
        <w:t>What is a repository?</w:t>
      </w:r>
      <w:r w:rsidRPr="00607798">
        <w:rPr>
          <w:rFonts w:eastAsia="Times New Roman" w:cs="Huawei Sans"/>
          <w:lang w:eastAsia="en-GB"/>
        </w:rPr>
        <w:t xml:space="preserve">: A </w:t>
      </w:r>
      <w:hyperlink r:id="rId26" w:anchor="repository" w:history="1">
        <w:r w:rsidRPr="00607798">
          <w:rPr>
            <w:rFonts w:eastAsia="Times New Roman" w:cs="Huawei Sans"/>
            <w:i/>
            <w:iCs/>
            <w:color w:val="0000FF"/>
            <w:u w:val="single"/>
            <w:lang w:eastAsia="en-GB"/>
          </w:rPr>
          <w:t>repository</w:t>
        </w:r>
      </w:hyperlink>
      <w:r w:rsidRPr="00607798">
        <w:rPr>
          <w:rFonts w:eastAsia="Times New Roman" w:cs="Huawei Sans"/>
          <w:lang w:eastAsia="en-GB"/>
        </w:rPr>
        <w:t xml:space="preserve"> is a project containing files and folders. A repository tracks versions of files and folders. For more information, see "</w:t>
      </w:r>
      <w:hyperlink r:id="rId27" w:history="1">
        <w:r w:rsidRPr="00607798">
          <w:rPr>
            <w:rFonts w:eastAsia="Times New Roman" w:cs="Huawei Sans"/>
            <w:color w:val="0000FF"/>
            <w:u w:val="single"/>
            <w:lang w:eastAsia="en-GB"/>
          </w:rPr>
          <w:t>About repositories</w:t>
        </w:r>
      </w:hyperlink>
      <w:r w:rsidRPr="00607798">
        <w:rPr>
          <w:rFonts w:eastAsia="Times New Roman" w:cs="Huawei Sans"/>
          <w:lang w:eastAsia="en-GB"/>
        </w:rPr>
        <w:t>" from GitHub Docs.</w:t>
      </w:r>
    </w:p>
    <w:p w14:paraId="0585DAF6"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b/>
          <w:bCs/>
          <w:lang w:eastAsia="en-GB"/>
        </w:rPr>
        <w:t>What is a branch?</w:t>
      </w:r>
      <w:r w:rsidRPr="00607798">
        <w:rPr>
          <w:rFonts w:eastAsia="Times New Roman" w:cs="Huawei Sans"/>
          <w:lang w:eastAsia="en-GB"/>
        </w:rPr>
        <w:t xml:space="preserve">: A </w:t>
      </w:r>
      <w:hyperlink r:id="rId28" w:anchor="branch" w:history="1">
        <w:r w:rsidRPr="00607798">
          <w:rPr>
            <w:rFonts w:eastAsia="Times New Roman" w:cs="Huawei Sans"/>
            <w:i/>
            <w:iCs/>
            <w:color w:val="0000FF"/>
            <w:u w:val="single"/>
            <w:lang w:eastAsia="en-GB"/>
          </w:rPr>
          <w:t>branch</w:t>
        </w:r>
      </w:hyperlink>
      <w:r w:rsidRPr="00607798">
        <w:rPr>
          <w:rFonts w:eastAsia="Times New Roman" w:cs="Huawei Sans"/>
          <w:lang w:eastAsia="en-GB"/>
        </w:rPr>
        <w:t xml:space="preserve"> is a parallel version of your repository. By default, your repository has one branch named main and it is considered to be the definitive branch. Creating additional branches allows you to copy the main branch of your repository and safely make any changes without disrupting the main project. Many people use branches to work on specific features without affecting any other parts of the project.</w:t>
      </w:r>
    </w:p>
    <w:p w14:paraId="7B2DBB0C"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Branches allow you to separate your work from the main branch. In other words, everyone's work is safe while you contribute. For more information, see "</w:t>
      </w:r>
      <w:hyperlink r:id="rId29" w:history="1">
        <w:r w:rsidRPr="00607798">
          <w:rPr>
            <w:rFonts w:eastAsia="Times New Roman" w:cs="Huawei Sans"/>
            <w:color w:val="0000FF"/>
            <w:u w:val="single"/>
            <w:lang w:eastAsia="en-GB"/>
          </w:rPr>
          <w:t>About branches</w:t>
        </w:r>
      </w:hyperlink>
      <w:r w:rsidRPr="00607798">
        <w:rPr>
          <w:rFonts w:eastAsia="Times New Roman" w:cs="Huawei Sans"/>
          <w:lang w:eastAsia="en-GB"/>
        </w:rPr>
        <w:t>".</w:t>
      </w:r>
    </w:p>
    <w:p w14:paraId="246DB798"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b/>
          <w:bCs/>
          <w:lang w:eastAsia="en-GB"/>
        </w:rPr>
        <w:lastRenderedPageBreak/>
        <w:t>What is a profile README?</w:t>
      </w:r>
      <w:r w:rsidRPr="00607798">
        <w:rPr>
          <w:rFonts w:eastAsia="Times New Roman" w:cs="Huawei Sans"/>
          <w:lang w:eastAsia="en-GB"/>
        </w:rPr>
        <w:t xml:space="preserve">: A </w:t>
      </w:r>
      <w:hyperlink r:id="rId30" w:history="1">
        <w:r w:rsidRPr="00607798">
          <w:rPr>
            <w:rFonts w:eastAsia="Times New Roman" w:cs="Huawei Sans"/>
            <w:i/>
            <w:iCs/>
            <w:color w:val="0000FF"/>
            <w:u w:val="single"/>
            <w:lang w:eastAsia="en-GB"/>
          </w:rPr>
          <w:t>profile README</w:t>
        </w:r>
      </w:hyperlink>
      <w:r w:rsidRPr="00607798">
        <w:rPr>
          <w:rFonts w:eastAsia="Times New Roman" w:cs="Huawei Sans"/>
          <w:lang w:eastAsia="en-GB"/>
        </w:rPr>
        <w:t xml:space="preserve"> is essentially an "About me" section on your GitHub profile where you can share information about yourself with the community on GitHub.com. GitHub shows your profile README at the top of your profile page. For more information, see "</w:t>
      </w:r>
      <w:hyperlink r:id="rId31" w:history="1">
        <w:r w:rsidRPr="00607798">
          <w:rPr>
            <w:rFonts w:eastAsia="Times New Roman" w:cs="Huawei Sans"/>
            <w:color w:val="0000FF"/>
            <w:u w:val="single"/>
            <w:lang w:eastAsia="en-GB"/>
          </w:rPr>
          <w:t>Managing your profile README</w:t>
        </w:r>
      </w:hyperlink>
      <w:r w:rsidRPr="00607798">
        <w:rPr>
          <w:rFonts w:eastAsia="Times New Roman" w:cs="Huawei Sans"/>
          <w:lang w:eastAsia="en-GB"/>
        </w:rPr>
        <w:t>".</w:t>
      </w:r>
    </w:p>
    <w:p w14:paraId="2028FBFE"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noProof/>
          <w:color w:val="0000FF"/>
          <w:lang w:eastAsia="en-GB"/>
        </w:rPr>
        <w:drawing>
          <wp:inline distT="0" distB="0" distL="0" distR="0" wp14:anchorId="7965499F" wp14:editId="79D8F196">
            <wp:extent cx="5731510" cy="3016885"/>
            <wp:effectExtent l="0" t="0" r="0" b="5715"/>
            <wp:docPr id="4" name="Picture 4" descr="profile-readme-exampl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readme-example">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5F57F479" w14:textId="77777777" w:rsidR="00607798" w:rsidRPr="00607798" w:rsidRDefault="00607798" w:rsidP="00607798">
      <w:pPr>
        <w:spacing w:before="100" w:beforeAutospacing="1" w:after="100" w:afterAutospacing="1"/>
        <w:outlineLvl w:val="2"/>
        <w:rPr>
          <w:rFonts w:eastAsia="Times New Roman" w:cs="Huawei Sans"/>
          <w:b/>
          <w:bCs/>
          <w:lang w:eastAsia="en-GB"/>
        </w:rPr>
      </w:pPr>
      <w:r w:rsidRPr="00607798">
        <w:rPr>
          <w:rFonts w:ascii="Segoe UI Emoji" w:eastAsia="Times New Roman" w:hAnsi="Segoe UI Emoji" w:cs="Segoe UI Emoji"/>
          <w:b/>
          <w:bCs/>
          <w:lang w:eastAsia="en-GB"/>
        </w:rPr>
        <w:t>⌨️</w:t>
      </w:r>
      <w:r w:rsidRPr="00607798">
        <w:rPr>
          <w:rFonts w:eastAsia="Times New Roman" w:cs="Huawei Sans"/>
          <w:b/>
          <w:bCs/>
          <w:lang w:eastAsia="en-GB"/>
        </w:rPr>
        <w:t xml:space="preserve"> Activity: Your first branch</w:t>
      </w:r>
    </w:p>
    <w:p w14:paraId="4C4A9E72" w14:textId="77777777" w:rsidR="00607798" w:rsidRPr="00607798" w:rsidRDefault="00607798" w:rsidP="00FC584A">
      <w:pPr>
        <w:numPr>
          <w:ilvl w:val="0"/>
          <w:numId w:val="22"/>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Open a new browser tab and navigate to your newly made repository. Then, work on the steps in your second tab while you read the instructions in this tab.</w:t>
      </w:r>
    </w:p>
    <w:p w14:paraId="65AD691B" w14:textId="77777777" w:rsidR="00607798" w:rsidRPr="00607798" w:rsidRDefault="00607798" w:rsidP="00FC584A">
      <w:pPr>
        <w:numPr>
          <w:ilvl w:val="0"/>
          <w:numId w:val="22"/>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Navigate to the </w:t>
      </w:r>
      <w:r w:rsidRPr="00607798">
        <w:rPr>
          <w:rFonts w:eastAsia="Times New Roman" w:cs="Huawei Sans"/>
          <w:b/>
          <w:bCs/>
          <w:lang w:eastAsia="en-GB"/>
        </w:rPr>
        <w:t>&lt; &gt; Code</w:t>
      </w:r>
      <w:r w:rsidRPr="00607798">
        <w:rPr>
          <w:rFonts w:eastAsia="Times New Roman" w:cs="Huawei Sans"/>
          <w:lang w:eastAsia="en-GB"/>
        </w:rPr>
        <w:t xml:space="preserve"> tab in the header menu of your repository.</w:t>
      </w:r>
    </w:p>
    <w:p w14:paraId="48A62E03" w14:textId="77777777" w:rsidR="00607798" w:rsidRPr="00607798" w:rsidRDefault="00607798" w:rsidP="00607798">
      <w:pPr>
        <w:spacing w:before="100" w:beforeAutospacing="1" w:after="100" w:afterAutospacing="1"/>
        <w:ind w:left="720"/>
        <w:rPr>
          <w:rFonts w:eastAsia="Times New Roman" w:cs="Huawei Sans"/>
          <w:lang w:eastAsia="en-GB"/>
        </w:rPr>
      </w:pPr>
      <w:r w:rsidRPr="00607798">
        <w:rPr>
          <w:rFonts w:eastAsia="Times New Roman" w:cs="Huawei Sans"/>
          <w:noProof/>
          <w:color w:val="0000FF"/>
          <w:lang w:eastAsia="en-GB"/>
        </w:rPr>
        <w:drawing>
          <wp:inline distT="0" distB="0" distL="0" distR="0" wp14:anchorId="7C4199A1" wp14:editId="7BAFBFF4">
            <wp:extent cx="5731510" cy="928370"/>
            <wp:effectExtent l="0" t="0" r="0" b="0"/>
            <wp:docPr id="3" name="Picture 3" descr="code-tab">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tab">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928370"/>
                    </a:xfrm>
                    <a:prstGeom prst="rect">
                      <a:avLst/>
                    </a:prstGeom>
                    <a:noFill/>
                    <a:ln>
                      <a:noFill/>
                    </a:ln>
                  </pic:spPr>
                </pic:pic>
              </a:graphicData>
            </a:graphic>
          </wp:inline>
        </w:drawing>
      </w:r>
    </w:p>
    <w:p w14:paraId="2A4016F0" w14:textId="77777777" w:rsidR="00607798" w:rsidRPr="00607798" w:rsidRDefault="00607798" w:rsidP="00FC584A">
      <w:pPr>
        <w:numPr>
          <w:ilvl w:val="0"/>
          <w:numId w:val="22"/>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Click on the </w:t>
      </w:r>
      <w:r w:rsidRPr="00607798">
        <w:rPr>
          <w:rFonts w:eastAsia="Times New Roman" w:cs="Huawei Sans"/>
          <w:b/>
          <w:bCs/>
          <w:lang w:eastAsia="en-GB"/>
        </w:rPr>
        <w:t>main</w:t>
      </w:r>
      <w:r w:rsidRPr="00607798">
        <w:rPr>
          <w:rFonts w:eastAsia="Times New Roman" w:cs="Huawei Sans"/>
          <w:lang w:eastAsia="en-GB"/>
        </w:rPr>
        <w:t xml:space="preserve"> branch drop-down.</w:t>
      </w:r>
    </w:p>
    <w:p w14:paraId="77BCB39A" w14:textId="77777777" w:rsidR="00607798" w:rsidRPr="00607798" w:rsidRDefault="00607798" w:rsidP="00607798">
      <w:pPr>
        <w:spacing w:before="100" w:beforeAutospacing="1" w:after="100" w:afterAutospacing="1"/>
        <w:ind w:left="720"/>
        <w:rPr>
          <w:rFonts w:eastAsia="Times New Roman" w:cs="Huawei Sans"/>
          <w:lang w:eastAsia="en-GB"/>
        </w:rPr>
      </w:pPr>
      <w:r w:rsidRPr="00607798">
        <w:rPr>
          <w:rFonts w:eastAsia="Times New Roman" w:cs="Huawei Sans"/>
          <w:noProof/>
          <w:color w:val="0000FF"/>
          <w:lang w:eastAsia="en-GB"/>
        </w:rPr>
        <w:lastRenderedPageBreak/>
        <w:drawing>
          <wp:inline distT="0" distB="0" distL="0" distR="0" wp14:anchorId="2063E742" wp14:editId="33AB8CF1">
            <wp:extent cx="5731510" cy="4626610"/>
            <wp:effectExtent l="0" t="0" r="0" b="0"/>
            <wp:docPr id="2" name="Picture 2" descr="main-branch-dropdow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branch-dropdown">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626610"/>
                    </a:xfrm>
                    <a:prstGeom prst="rect">
                      <a:avLst/>
                    </a:prstGeom>
                    <a:noFill/>
                    <a:ln>
                      <a:noFill/>
                    </a:ln>
                  </pic:spPr>
                </pic:pic>
              </a:graphicData>
            </a:graphic>
          </wp:inline>
        </w:drawing>
      </w:r>
    </w:p>
    <w:p w14:paraId="1D43008D" w14:textId="77777777" w:rsidR="00607798" w:rsidRPr="00607798" w:rsidRDefault="00607798" w:rsidP="00FC584A">
      <w:pPr>
        <w:numPr>
          <w:ilvl w:val="0"/>
          <w:numId w:val="22"/>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In the field, name your branch my-first-branch. In this case, the name must be my-first-branch to trigger the course workflow.</w:t>
      </w:r>
    </w:p>
    <w:p w14:paraId="2E78E063" w14:textId="77777777" w:rsidR="00607798" w:rsidRPr="00607798" w:rsidRDefault="00607798" w:rsidP="00FC584A">
      <w:pPr>
        <w:numPr>
          <w:ilvl w:val="0"/>
          <w:numId w:val="22"/>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Click </w:t>
      </w:r>
      <w:r w:rsidRPr="00607798">
        <w:rPr>
          <w:rFonts w:eastAsia="Times New Roman" w:cs="Huawei Sans"/>
          <w:b/>
          <w:bCs/>
          <w:lang w:eastAsia="en-GB"/>
        </w:rPr>
        <w:t>Create branch: my-first-branch</w:t>
      </w:r>
      <w:r w:rsidRPr="00607798">
        <w:rPr>
          <w:rFonts w:eastAsia="Times New Roman" w:cs="Huawei Sans"/>
          <w:lang w:eastAsia="en-GB"/>
        </w:rPr>
        <w:t xml:space="preserve"> to create your branch.</w:t>
      </w:r>
    </w:p>
    <w:p w14:paraId="6E451486" w14:textId="77777777" w:rsidR="00607798" w:rsidRPr="00607798" w:rsidRDefault="00607798" w:rsidP="00607798">
      <w:pPr>
        <w:spacing w:before="100" w:beforeAutospacing="1" w:after="100" w:afterAutospacing="1"/>
        <w:ind w:left="720"/>
        <w:rPr>
          <w:rFonts w:eastAsia="Times New Roman" w:cs="Huawei Sans"/>
          <w:lang w:eastAsia="en-GB"/>
        </w:rPr>
      </w:pPr>
      <w:r w:rsidRPr="00607798">
        <w:rPr>
          <w:rFonts w:eastAsia="Times New Roman" w:cs="Huawei Sans"/>
          <w:noProof/>
          <w:color w:val="0000FF"/>
          <w:lang w:eastAsia="en-GB"/>
        </w:rPr>
        <w:lastRenderedPageBreak/>
        <w:drawing>
          <wp:inline distT="0" distB="0" distL="0" distR="0" wp14:anchorId="574ADBB5" wp14:editId="6DDB86A4">
            <wp:extent cx="5731510" cy="4626610"/>
            <wp:effectExtent l="0" t="0" r="0" b="0"/>
            <wp:docPr id="1007112814" name="Picture 1007112814" descr="create-branch-button">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branch-button">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626610"/>
                    </a:xfrm>
                    <a:prstGeom prst="rect">
                      <a:avLst/>
                    </a:prstGeom>
                    <a:noFill/>
                    <a:ln>
                      <a:noFill/>
                    </a:ln>
                  </pic:spPr>
                </pic:pic>
              </a:graphicData>
            </a:graphic>
          </wp:inline>
        </w:drawing>
      </w:r>
    </w:p>
    <w:p w14:paraId="6B313B5C" w14:textId="77777777" w:rsidR="00607798" w:rsidRPr="00607798" w:rsidRDefault="00607798" w:rsidP="00607798">
      <w:pPr>
        <w:spacing w:before="100" w:beforeAutospacing="1" w:after="100" w:afterAutospacing="1"/>
        <w:ind w:left="720"/>
        <w:rPr>
          <w:rFonts w:eastAsia="Times New Roman" w:cs="Huawei Sans"/>
          <w:lang w:eastAsia="en-GB"/>
        </w:rPr>
      </w:pPr>
      <w:r w:rsidRPr="00607798">
        <w:rPr>
          <w:rFonts w:eastAsia="Times New Roman" w:cs="Huawei Sans"/>
          <w:lang w:eastAsia="en-GB"/>
        </w:rPr>
        <w:t xml:space="preserve">The branch will automatically switch to the one you have just created. The </w:t>
      </w:r>
      <w:r w:rsidRPr="00607798">
        <w:rPr>
          <w:rFonts w:eastAsia="Times New Roman" w:cs="Huawei Sans"/>
          <w:b/>
          <w:bCs/>
          <w:lang w:eastAsia="en-GB"/>
        </w:rPr>
        <w:t>main</w:t>
      </w:r>
      <w:r w:rsidRPr="00607798">
        <w:rPr>
          <w:rFonts w:eastAsia="Times New Roman" w:cs="Huawei Sans"/>
          <w:lang w:eastAsia="en-GB"/>
        </w:rPr>
        <w:t xml:space="preserve"> branch drop-down bar will reflect your new branch and display the new branch name.</w:t>
      </w:r>
    </w:p>
    <w:p w14:paraId="5ABF1ACD" w14:textId="77777777" w:rsidR="00607798" w:rsidRPr="00607798" w:rsidRDefault="00607798" w:rsidP="00607798">
      <w:pPr>
        <w:rPr>
          <w:rFonts w:eastAsia="Times New Roman" w:cs="Huawei Sans"/>
          <w:lang w:eastAsia="en-GB"/>
        </w:rPr>
      </w:pPr>
    </w:p>
    <w:p w14:paraId="70741757" w14:textId="77777777" w:rsidR="00607798" w:rsidRPr="00607798" w:rsidRDefault="00607798" w:rsidP="00607798">
      <w:pPr>
        <w:spacing w:before="100" w:beforeAutospacing="1" w:after="100" w:afterAutospacing="1"/>
        <w:outlineLvl w:val="1"/>
        <w:rPr>
          <w:rFonts w:eastAsia="Times New Roman" w:cs="Huawei Sans"/>
          <w:b/>
          <w:bCs/>
          <w:lang w:eastAsia="en-GB"/>
        </w:rPr>
      </w:pPr>
      <w:r w:rsidRPr="00607798">
        <w:rPr>
          <w:rFonts w:eastAsia="Times New Roman" w:cs="Huawei Sans"/>
          <w:b/>
          <w:bCs/>
          <w:lang w:eastAsia="en-GB"/>
        </w:rPr>
        <w:t>Step 2: Commit a file</w:t>
      </w:r>
    </w:p>
    <w:p w14:paraId="30B061E3"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i/>
          <w:iCs/>
          <w:lang w:eastAsia="en-GB"/>
        </w:rPr>
        <w:t xml:space="preserve">You created a branch! </w:t>
      </w:r>
      <w:r w:rsidRPr="00607798">
        <w:rPr>
          <w:rFonts w:ascii="Segoe UI Emoji" w:eastAsia="Times New Roman" w:hAnsi="Segoe UI Emoji" w:cs="Segoe UI Emoji"/>
          <w:i/>
          <w:iCs/>
          <w:lang w:eastAsia="en-GB"/>
        </w:rPr>
        <w:t>🎉</w:t>
      </w:r>
    </w:p>
    <w:p w14:paraId="79A80FE9"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Creating a branch allows you to edit your project without changing the main branch. Now that you have a branch, it’s time to create a file and make your first commit!</w:t>
      </w:r>
    </w:p>
    <w:p w14:paraId="3F7764AA"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b/>
          <w:bCs/>
          <w:lang w:eastAsia="en-GB"/>
        </w:rPr>
        <w:t>What is a commit?</w:t>
      </w:r>
      <w:r w:rsidRPr="00607798">
        <w:rPr>
          <w:rFonts w:eastAsia="Times New Roman" w:cs="Huawei Sans"/>
          <w:lang w:eastAsia="en-GB"/>
        </w:rPr>
        <w:t xml:space="preserve">: A </w:t>
      </w:r>
      <w:hyperlink r:id="rId40" w:history="1">
        <w:r w:rsidRPr="00607798">
          <w:rPr>
            <w:rFonts w:eastAsia="Times New Roman" w:cs="Huawei Sans"/>
            <w:i/>
            <w:iCs/>
            <w:color w:val="0000FF"/>
            <w:u w:val="single"/>
            <w:lang w:eastAsia="en-GB"/>
          </w:rPr>
          <w:t>commit</w:t>
        </w:r>
      </w:hyperlink>
      <w:r w:rsidRPr="00607798">
        <w:rPr>
          <w:rFonts w:eastAsia="Times New Roman" w:cs="Huawei Sans"/>
          <w:lang w:eastAsia="en-GB"/>
        </w:rPr>
        <w:t xml:space="preserve"> is a set of changes to the files and folders in your project. A commit exists in a branch. For more information, see "</w:t>
      </w:r>
      <w:hyperlink r:id="rId41" w:history="1">
        <w:r w:rsidRPr="00607798">
          <w:rPr>
            <w:rFonts w:eastAsia="Times New Roman" w:cs="Huawei Sans"/>
            <w:color w:val="0000FF"/>
            <w:u w:val="single"/>
            <w:lang w:eastAsia="en-GB"/>
          </w:rPr>
          <w:t>About commits</w:t>
        </w:r>
      </w:hyperlink>
      <w:r w:rsidRPr="00607798">
        <w:rPr>
          <w:rFonts w:eastAsia="Times New Roman" w:cs="Huawei Sans"/>
          <w:lang w:eastAsia="en-GB"/>
        </w:rPr>
        <w:t>".</w:t>
      </w:r>
    </w:p>
    <w:p w14:paraId="625DB3E2" w14:textId="77777777" w:rsidR="00607798" w:rsidRPr="00607798" w:rsidRDefault="00607798" w:rsidP="00607798">
      <w:pPr>
        <w:spacing w:before="100" w:beforeAutospacing="1" w:after="100" w:afterAutospacing="1"/>
        <w:outlineLvl w:val="2"/>
        <w:rPr>
          <w:rFonts w:eastAsia="Times New Roman" w:cs="Huawei Sans"/>
          <w:b/>
          <w:bCs/>
          <w:lang w:eastAsia="en-GB"/>
        </w:rPr>
      </w:pPr>
      <w:r w:rsidRPr="00607798">
        <w:rPr>
          <w:rFonts w:ascii="Segoe UI Emoji" w:eastAsia="Times New Roman" w:hAnsi="Segoe UI Emoji" w:cs="Segoe UI Emoji"/>
          <w:b/>
          <w:bCs/>
          <w:lang w:eastAsia="en-GB"/>
        </w:rPr>
        <w:t>⌨️</w:t>
      </w:r>
      <w:r w:rsidRPr="00607798">
        <w:rPr>
          <w:rFonts w:eastAsia="Times New Roman" w:cs="Huawei Sans"/>
          <w:b/>
          <w:bCs/>
          <w:lang w:eastAsia="en-GB"/>
        </w:rPr>
        <w:t xml:space="preserve"> Activity: Your first commit</w:t>
      </w:r>
    </w:p>
    <w:p w14:paraId="3FCAD50B"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The following steps will guide you through the process of committing a change on GitHub. A commit records changes in renaming, changing content within, creating a new file, and any other changes made to your project. For this exercise, committing a change requires first adding a new file to your new branch.</w:t>
      </w:r>
    </w:p>
    <w:p w14:paraId="635BEF12"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lastRenderedPageBreak/>
        <w:t>Note</w:t>
      </w:r>
    </w:p>
    <w:p w14:paraId="58EF6AD7"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.md is a file extension that creates a Markdown file. You can learn more about Markdown by visiting "</w:t>
      </w:r>
      <w:hyperlink r:id="rId42" w:history="1">
        <w:r w:rsidRPr="00607798">
          <w:rPr>
            <w:rFonts w:eastAsia="Times New Roman" w:cs="Huawei Sans"/>
            <w:color w:val="0000FF"/>
            <w:u w:val="single"/>
            <w:lang w:eastAsia="en-GB"/>
          </w:rPr>
          <w:t>Basic writing and formatting syntax</w:t>
        </w:r>
      </w:hyperlink>
      <w:r w:rsidRPr="00607798">
        <w:rPr>
          <w:rFonts w:eastAsia="Times New Roman" w:cs="Huawei Sans"/>
          <w:lang w:eastAsia="en-GB"/>
        </w:rPr>
        <w:t>" in our docs or by taking the "</w:t>
      </w:r>
      <w:hyperlink r:id="rId43" w:history="1">
        <w:r w:rsidRPr="00607798">
          <w:rPr>
            <w:rFonts w:eastAsia="Times New Roman" w:cs="Huawei Sans"/>
            <w:color w:val="0000FF"/>
            <w:u w:val="single"/>
            <w:lang w:eastAsia="en-GB"/>
          </w:rPr>
          <w:t>Communicating using Markdown</w:t>
        </w:r>
      </w:hyperlink>
      <w:r w:rsidRPr="00607798">
        <w:rPr>
          <w:rFonts w:eastAsia="Times New Roman" w:cs="Huawei Sans"/>
          <w:lang w:eastAsia="en-GB"/>
        </w:rPr>
        <w:t>" Skills course.</w:t>
      </w:r>
    </w:p>
    <w:p w14:paraId="73E2AA1F" w14:textId="77777777" w:rsidR="00607798" w:rsidRPr="00607798" w:rsidRDefault="00607798" w:rsidP="00FC584A">
      <w:pPr>
        <w:numPr>
          <w:ilvl w:val="0"/>
          <w:numId w:val="23"/>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On the </w:t>
      </w:r>
      <w:r w:rsidRPr="00607798">
        <w:rPr>
          <w:rFonts w:eastAsia="Times New Roman" w:cs="Huawei Sans"/>
          <w:b/>
          <w:bCs/>
          <w:lang w:eastAsia="en-GB"/>
        </w:rPr>
        <w:t>&lt; &gt; Code</w:t>
      </w:r>
      <w:r w:rsidRPr="00607798">
        <w:rPr>
          <w:rFonts w:eastAsia="Times New Roman" w:cs="Huawei Sans"/>
          <w:lang w:eastAsia="en-GB"/>
        </w:rPr>
        <w:t xml:space="preserve"> tab in the header menu of your repository, make sure you're on your new branch my-first-branch.</w:t>
      </w:r>
    </w:p>
    <w:p w14:paraId="59A5564E" w14:textId="77777777" w:rsidR="00607798" w:rsidRPr="00607798" w:rsidRDefault="00607798" w:rsidP="00FC584A">
      <w:pPr>
        <w:numPr>
          <w:ilvl w:val="0"/>
          <w:numId w:val="23"/>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Select the </w:t>
      </w:r>
      <w:r w:rsidRPr="00607798">
        <w:rPr>
          <w:rFonts w:eastAsia="Times New Roman" w:cs="Huawei Sans"/>
          <w:b/>
          <w:bCs/>
          <w:lang w:eastAsia="en-GB"/>
        </w:rPr>
        <w:t>Add file</w:t>
      </w:r>
      <w:r w:rsidRPr="00607798">
        <w:rPr>
          <w:rFonts w:eastAsia="Times New Roman" w:cs="Huawei Sans"/>
          <w:lang w:eastAsia="en-GB"/>
        </w:rPr>
        <w:t xml:space="preserve"> drop-down and click </w:t>
      </w:r>
      <w:r w:rsidRPr="00607798">
        <w:rPr>
          <w:rFonts w:eastAsia="Times New Roman" w:cs="Huawei Sans"/>
          <w:b/>
          <w:bCs/>
          <w:lang w:eastAsia="en-GB"/>
        </w:rPr>
        <w:t>Create new file</w:t>
      </w:r>
      <w:r w:rsidRPr="00607798">
        <w:rPr>
          <w:rFonts w:eastAsia="Times New Roman" w:cs="Huawei Sans"/>
          <w:lang w:eastAsia="en-GB"/>
        </w:rPr>
        <w:t>.</w:t>
      </w:r>
    </w:p>
    <w:p w14:paraId="36ECCFAB" w14:textId="77777777" w:rsidR="00607798" w:rsidRPr="00607798" w:rsidRDefault="00607798" w:rsidP="00607798">
      <w:pPr>
        <w:spacing w:before="100" w:beforeAutospacing="1" w:after="100" w:afterAutospacing="1"/>
        <w:ind w:left="720"/>
        <w:rPr>
          <w:rFonts w:eastAsia="Times New Roman" w:cs="Huawei Sans"/>
          <w:lang w:eastAsia="en-GB"/>
        </w:rPr>
      </w:pPr>
      <w:r w:rsidRPr="00607798">
        <w:rPr>
          <w:rFonts w:eastAsia="Times New Roman" w:cs="Huawei Sans"/>
          <w:noProof/>
          <w:color w:val="0000FF"/>
          <w:lang w:eastAsia="en-GB"/>
        </w:rPr>
        <w:drawing>
          <wp:inline distT="0" distB="0" distL="0" distR="0" wp14:anchorId="19C94441" wp14:editId="594C430F">
            <wp:extent cx="5731510" cy="1968500"/>
            <wp:effectExtent l="0" t="0" r="0" b="0"/>
            <wp:docPr id="1804026426" name="Picture 1804026426" descr="create new file option">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new file option">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68500"/>
                    </a:xfrm>
                    <a:prstGeom prst="rect">
                      <a:avLst/>
                    </a:prstGeom>
                    <a:noFill/>
                    <a:ln>
                      <a:noFill/>
                    </a:ln>
                  </pic:spPr>
                </pic:pic>
              </a:graphicData>
            </a:graphic>
          </wp:inline>
        </w:drawing>
      </w:r>
    </w:p>
    <w:p w14:paraId="35E7AB16" w14:textId="77777777" w:rsidR="00607798" w:rsidRPr="00607798" w:rsidRDefault="00607798" w:rsidP="00FC584A">
      <w:pPr>
        <w:numPr>
          <w:ilvl w:val="0"/>
          <w:numId w:val="23"/>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In the </w:t>
      </w:r>
      <w:r w:rsidRPr="00607798">
        <w:rPr>
          <w:rFonts w:eastAsia="Times New Roman" w:cs="Huawei Sans"/>
          <w:b/>
          <w:bCs/>
          <w:lang w:eastAsia="en-GB"/>
        </w:rPr>
        <w:t>Name your file...</w:t>
      </w:r>
      <w:r w:rsidRPr="00607798">
        <w:rPr>
          <w:rFonts w:eastAsia="Times New Roman" w:cs="Huawei Sans"/>
          <w:lang w:eastAsia="en-GB"/>
        </w:rPr>
        <w:t xml:space="preserve"> field, enter PROFILE.md.</w:t>
      </w:r>
    </w:p>
    <w:p w14:paraId="139B4E46" w14:textId="77777777" w:rsidR="00607798" w:rsidRPr="00607798" w:rsidRDefault="00607798" w:rsidP="00FC584A">
      <w:pPr>
        <w:numPr>
          <w:ilvl w:val="0"/>
          <w:numId w:val="23"/>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In the </w:t>
      </w:r>
      <w:r w:rsidRPr="00607798">
        <w:rPr>
          <w:rFonts w:eastAsia="Times New Roman" w:cs="Huawei Sans"/>
          <w:b/>
          <w:bCs/>
          <w:lang w:eastAsia="en-GB"/>
        </w:rPr>
        <w:t>Enter file contents here</w:t>
      </w:r>
      <w:r w:rsidRPr="00607798">
        <w:rPr>
          <w:rFonts w:eastAsia="Times New Roman" w:cs="Huawei Sans"/>
          <w:lang w:eastAsia="en-GB"/>
        </w:rPr>
        <w:t xml:space="preserve"> area, copy the following content to your file:</w:t>
      </w:r>
    </w:p>
    <w:p w14:paraId="4816A0C1" w14:textId="77777777" w:rsidR="00607798" w:rsidRPr="00607798" w:rsidRDefault="00607798" w:rsidP="00FC584A">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rPr>
          <w:rFonts w:eastAsia="Times New Roman" w:cs="Huawei Sans"/>
          <w:lang w:eastAsia="en-GB"/>
        </w:rPr>
      </w:pPr>
      <w:r w:rsidRPr="00607798">
        <w:rPr>
          <w:rFonts w:eastAsia="Times New Roman" w:cs="Huawei Sans"/>
          <w:lang w:eastAsia="en-GB"/>
        </w:rPr>
        <w:t>Welcome to my GitHub profile!</w:t>
      </w:r>
    </w:p>
    <w:p w14:paraId="2721F756" w14:textId="77777777" w:rsidR="00607798" w:rsidRPr="00607798" w:rsidRDefault="00607798" w:rsidP="00607798">
      <w:pPr>
        <w:rPr>
          <w:rFonts w:eastAsia="Times New Roman" w:cs="Huawei Sans"/>
          <w:lang w:eastAsia="en-GB"/>
        </w:rPr>
      </w:pPr>
      <w:r w:rsidRPr="00607798">
        <w:rPr>
          <w:rFonts w:eastAsia="Times New Roman" w:cs="Huawei Sans"/>
          <w:lang w:eastAsia="en-GB"/>
        </w:rPr>
        <w:t xml:space="preserve">  </w:t>
      </w:r>
      <w:r w:rsidRPr="00607798">
        <w:rPr>
          <w:rFonts w:eastAsia="Times New Roman" w:cs="Huawei Sans"/>
          <w:noProof/>
          <w:color w:val="0000FF"/>
          <w:lang w:eastAsia="en-GB"/>
        </w:rPr>
        <w:drawing>
          <wp:inline distT="0" distB="0" distL="0" distR="0" wp14:anchorId="5DB5814C" wp14:editId="172E1B33">
            <wp:extent cx="5731510" cy="1083310"/>
            <wp:effectExtent l="0" t="0" r="0" b="0"/>
            <wp:docPr id="6" name="Picture 6" descr="profile.md file screensho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ile.md file screenshot">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083310"/>
                    </a:xfrm>
                    <a:prstGeom prst="rect">
                      <a:avLst/>
                    </a:prstGeom>
                    <a:noFill/>
                    <a:ln>
                      <a:noFill/>
                    </a:ln>
                  </pic:spPr>
                </pic:pic>
              </a:graphicData>
            </a:graphic>
          </wp:inline>
        </w:drawing>
      </w:r>
    </w:p>
    <w:p w14:paraId="5D1A754F"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 xml:space="preserve">  Click </w:t>
      </w:r>
      <w:r w:rsidRPr="00607798">
        <w:rPr>
          <w:rFonts w:eastAsia="Times New Roman" w:cs="Huawei Sans"/>
          <w:b/>
          <w:bCs/>
          <w:lang w:eastAsia="en-GB"/>
        </w:rPr>
        <w:t>Commit changes...</w:t>
      </w:r>
      <w:r w:rsidRPr="00607798">
        <w:rPr>
          <w:rFonts w:eastAsia="Times New Roman" w:cs="Huawei Sans"/>
          <w:lang w:eastAsia="en-GB"/>
        </w:rPr>
        <w:t xml:space="preserve"> in the upper right corner above the contents box. For commits, you can enter a short commit message that describes what changes you made. This message helps others know what's included in your commit. GitHub offers a simple default message, but let's change it slightly for practice. First, enter Add PROFILE.md in the first text-entry field titled "Commit message".</w:t>
      </w:r>
    </w:p>
    <w:p w14:paraId="5B133416" w14:textId="77777777" w:rsidR="00607798" w:rsidRPr="00607798" w:rsidRDefault="00607798" w:rsidP="00607798">
      <w:pPr>
        <w:rPr>
          <w:rFonts w:eastAsia="Times New Roman" w:cs="Huawei Sans"/>
          <w:lang w:eastAsia="en-GB"/>
        </w:rPr>
      </w:pPr>
      <w:r w:rsidRPr="00607798">
        <w:rPr>
          <w:rFonts w:eastAsia="Times New Roman" w:cs="Huawei Sans"/>
          <w:noProof/>
          <w:color w:val="0000FF"/>
          <w:lang w:eastAsia="en-GB"/>
        </w:rPr>
        <w:lastRenderedPageBreak/>
        <w:drawing>
          <wp:inline distT="0" distB="0" distL="0" distR="0" wp14:anchorId="5ED63E28" wp14:editId="5C1B5B12">
            <wp:extent cx="5731510" cy="5948045"/>
            <wp:effectExtent l="0" t="0" r="0" b="0"/>
            <wp:docPr id="5" name="Picture 5" descr="screenshot of adding a new file with a commit messag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adding a new file with a commit messag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948045"/>
                    </a:xfrm>
                    <a:prstGeom prst="rect">
                      <a:avLst/>
                    </a:prstGeom>
                    <a:noFill/>
                    <a:ln>
                      <a:noFill/>
                    </a:ln>
                  </pic:spPr>
                </pic:pic>
              </a:graphicData>
            </a:graphic>
          </wp:inline>
        </w:drawing>
      </w:r>
    </w:p>
    <w:p w14:paraId="0AC20869"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 xml:space="preserve">  In this lesson, we'll ignore the other fields and click </w:t>
      </w:r>
      <w:r w:rsidRPr="00607798">
        <w:rPr>
          <w:rFonts w:eastAsia="Times New Roman" w:cs="Huawei Sans"/>
          <w:b/>
          <w:bCs/>
          <w:lang w:eastAsia="en-GB"/>
        </w:rPr>
        <w:t>Commit changes</w:t>
      </w:r>
      <w:r w:rsidRPr="00607798">
        <w:rPr>
          <w:rFonts w:eastAsia="Times New Roman" w:cs="Huawei Sans"/>
          <w:lang w:eastAsia="en-GB"/>
        </w:rPr>
        <w:t>.</w:t>
      </w:r>
    </w:p>
    <w:p w14:paraId="50C96482" w14:textId="77777777" w:rsidR="00607798" w:rsidRPr="00607798" w:rsidRDefault="00607798" w:rsidP="00607798">
      <w:pPr>
        <w:rPr>
          <w:rFonts w:eastAsia="Times New Roman" w:cs="Huawei Sans"/>
          <w:lang w:eastAsia="en-GB"/>
        </w:rPr>
      </w:pPr>
    </w:p>
    <w:p w14:paraId="5921AA30" w14:textId="77777777" w:rsidR="00607798" w:rsidRPr="00607798" w:rsidRDefault="00607798" w:rsidP="00607798">
      <w:pPr>
        <w:spacing w:before="100" w:beforeAutospacing="1" w:after="100" w:afterAutospacing="1"/>
        <w:outlineLvl w:val="1"/>
        <w:rPr>
          <w:rFonts w:eastAsia="Times New Roman" w:cs="Huawei Sans"/>
          <w:b/>
          <w:bCs/>
          <w:lang w:eastAsia="en-GB"/>
        </w:rPr>
      </w:pPr>
      <w:r w:rsidRPr="00607798">
        <w:rPr>
          <w:rFonts w:eastAsia="Times New Roman" w:cs="Huawei Sans"/>
          <w:b/>
          <w:bCs/>
          <w:lang w:eastAsia="en-GB"/>
        </w:rPr>
        <w:t>Step 3: Open a pull request</w:t>
      </w:r>
    </w:p>
    <w:p w14:paraId="7B8AE0E8"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i/>
          <w:iCs/>
          <w:lang w:eastAsia="en-GB"/>
        </w:rPr>
        <w:t xml:space="preserve">Nice work making that commit! </w:t>
      </w:r>
      <w:r w:rsidRPr="00607798">
        <w:rPr>
          <w:rFonts w:ascii="Segoe UI Emoji" w:eastAsia="Times New Roman" w:hAnsi="Segoe UI Emoji" w:cs="Segoe UI Emoji"/>
          <w:i/>
          <w:iCs/>
          <w:lang w:eastAsia="en-GB"/>
        </w:rPr>
        <w:t>✨</w:t>
      </w:r>
    </w:p>
    <w:p w14:paraId="19E30C96"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Now that you have made a change to the project and created a commit, it’s time to share your proposed change through a pull request!</w:t>
      </w:r>
    </w:p>
    <w:p w14:paraId="366683F9"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b/>
          <w:bCs/>
          <w:lang w:eastAsia="en-GB"/>
        </w:rPr>
        <w:t>What is a pull request?</w:t>
      </w:r>
      <w:r w:rsidRPr="00607798">
        <w:rPr>
          <w:rFonts w:eastAsia="Times New Roman" w:cs="Huawei Sans"/>
          <w:lang w:eastAsia="en-GB"/>
        </w:rPr>
        <w:t xml:space="preserve">: Collaboration happens on a </w:t>
      </w:r>
      <w:hyperlink r:id="rId50" w:anchor="pull-request" w:history="1">
        <w:r w:rsidRPr="00607798">
          <w:rPr>
            <w:rFonts w:eastAsia="Times New Roman" w:cs="Huawei Sans"/>
            <w:i/>
            <w:iCs/>
            <w:color w:val="0000FF"/>
            <w:u w:val="single"/>
            <w:lang w:eastAsia="en-GB"/>
          </w:rPr>
          <w:t>pull request</w:t>
        </w:r>
      </w:hyperlink>
      <w:r w:rsidRPr="00607798">
        <w:rPr>
          <w:rFonts w:eastAsia="Times New Roman" w:cs="Huawei Sans"/>
          <w:lang w:eastAsia="en-GB"/>
        </w:rPr>
        <w:t xml:space="preserve">. The pull request shows the changes in your branch to other people and allows people to accept, reject, or suggest additional changes to your branch. In a side by side comparison, this pull request is going to keep the changes </w:t>
      </w:r>
      <w:r w:rsidRPr="00607798">
        <w:rPr>
          <w:rFonts w:eastAsia="Times New Roman" w:cs="Huawei Sans"/>
          <w:lang w:eastAsia="en-GB"/>
        </w:rPr>
        <w:lastRenderedPageBreak/>
        <w:t>you just made on your branch and propose applying them to the main project branch. For more information about pull requests, see "</w:t>
      </w:r>
      <w:hyperlink r:id="rId51" w:history="1">
        <w:r w:rsidRPr="00607798">
          <w:rPr>
            <w:rFonts w:eastAsia="Times New Roman" w:cs="Huawei Sans"/>
            <w:color w:val="0000FF"/>
            <w:u w:val="single"/>
            <w:lang w:eastAsia="en-GB"/>
          </w:rPr>
          <w:t>About pull requests</w:t>
        </w:r>
      </w:hyperlink>
      <w:r w:rsidRPr="00607798">
        <w:rPr>
          <w:rFonts w:eastAsia="Times New Roman" w:cs="Huawei Sans"/>
          <w:lang w:eastAsia="en-GB"/>
        </w:rPr>
        <w:t>".</w:t>
      </w:r>
    </w:p>
    <w:p w14:paraId="15E1CB1D" w14:textId="77777777" w:rsidR="00607798" w:rsidRPr="00607798" w:rsidRDefault="00607798" w:rsidP="00607798">
      <w:pPr>
        <w:spacing w:before="100" w:beforeAutospacing="1" w:after="100" w:afterAutospacing="1"/>
        <w:outlineLvl w:val="2"/>
        <w:rPr>
          <w:rFonts w:eastAsia="Times New Roman" w:cs="Huawei Sans"/>
          <w:b/>
          <w:bCs/>
          <w:lang w:eastAsia="en-GB"/>
        </w:rPr>
      </w:pPr>
      <w:r w:rsidRPr="00607798">
        <w:rPr>
          <w:rFonts w:ascii="Segoe UI Emoji" w:eastAsia="Times New Roman" w:hAnsi="Segoe UI Emoji" w:cs="Segoe UI Emoji"/>
          <w:b/>
          <w:bCs/>
          <w:lang w:eastAsia="en-GB"/>
        </w:rPr>
        <w:t>⌨️</w:t>
      </w:r>
      <w:r w:rsidRPr="00607798">
        <w:rPr>
          <w:rFonts w:eastAsia="Times New Roman" w:cs="Huawei Sans"/>
          <w:b/>
          <w:bCs/>
          <w:lang w:eastAsia="en-GB"/>
        </w:rPr>
        <w:t xml:space="preserve"> Activity: Create a pull request</w:t>
      </w:r>
    </w:p>
    <w:p w14:paraId="1239E158"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 xml:space="preserve">You may have noticed after your commit that a message displayed indicating your recent push to your branch and providing a button that says </w:t>
      </w:r>
      <w:r w:rsidRPr="00607798">
        <w:rPr>
          <w:rFonts w:eastAsia="Times New Roman" w:cs="Huawei Sans"/>
          <w:b/>
          <w:bCs/>
          <w:lang w:eastAsia="en-GB"/>
        </w:rPr>
        <w:t>Compare &amp; pull request</w:t>
      </w:r>
      <w:r w:rsidRPr="00607798">
        <w:rPr>
          <w:rFonts w:eastAsia="Times New Roman" w:cs="Huawei Sans"/>
          <w:lang w:eastAsia="en-GB"/>
        </w:rPr>
        <w:t>.</w:t>
      </w:r>
    </w:p>
    <w:p w14:paraId="51869D39"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noProof/>
          <w:color w:val="0000FF"/>
          <w:lang w:eastAsia="en-GB"/>
        </w:rPr>
        <w:drawing>
          <wp:inline distT="0" distB="0" distL="0" distR="0" wp14:anchorId="2081B9E0" wp14:editId="2BC49547">
            <wp:extent cx="5731510" cy="2242185"/>
            <wp:effectExtent l="0" t="0" r="0" b="5715"/>
            <wp:docPr id="11" name="Picture 11" descr="screenshot of message and button">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message and button">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242185"/>
                    </a:xfrm>
                    <a:prstGeom prst="rect">
                      <a:avLst/>
                    </a:prstGeom>
                    <a:noFill/>
                    <a:ln>
                      <a:noFill/>
                    </a:ln>
                  </pic:spPr>
                </pic:pic>
              </a:graphicData>
            </a:graphic>
          </wp:inline>
        </w:drawing>
      </w:r>
    </w:p>
    <w:p w14:paraId="344A6CA6"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 xml:space="preserve">To create a pull request automatically, click </w:t>
      </w:r>
      <w:r w:rsidRPr="00607798">
        <w:rPr>
          <w:rFonts w:eastAsia="Times New Roman" w:cs="Huawei Sans"/>
          <w:b/>
          <w:bCs/>
          <w:lang w:eastAsia="en-GB"/>
        </w:rPr>
        <w:t>Compare &amp; pull request</w:t>
      </w:r>
      <w:r w:rsidRPr="00607798">
        <w:rPr>
          <w:rFonts w:eastAsia="Times New Roman" w:cs="Huawei Sans"/>
          <w:lang w:eastAsia="en-GB"/>
        </w:rPr>
        <w:t>, and then skip to step 6 below. If you don't click the button, the instructions below walk you through manually setting up the pull request.</w:t>
      </w:r>
    </w:p>
    <w:p w14:paraId="2636E716" w14:textId="77777777" w:rsidR="00607798" w:rsidRPr="00607798" w:rsidRDefault="00607798" w:rsidP="00FC584A">
      <w:pPr>
        <w:numPr>
          <w:ilvl w:val="0"/>
          <w:numId w:val="24"/>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Click on the </w:t>
      </w:r>
      <w:r w:rsidRPr="00607798">
        <w:rPr>
          <w:rFonts w:eastAsia="Times New Roman" w:cs="Huawei Sans"/>
          <w:b/>
          <w:bCs/>
          <w:lang w:eastAsia="en-GB"/>
        </w:rPr>
        <w:t>Pull requests</w:t>
      </w:r>
      <w:r w:rsidRPr="00607798">
        <w:rPr>
          <w:rFonts w:eastAsia="Times New Roman" w:cs="Huawei Sans"/>
          <w:lang w:eastAsia="en-GB"/>
        </w:rPr>
        <w:t xml:space="preserve"> tab in the header menu of your repository.</w:t>
      </w:r>
    </w:p>
    <w:p w14:paraId="234BF51C" w14:textId="77777777" w:rsidR="00607798" w:rsidRPr="00607798" w:rsidRDefault="00607798" w:rsidP="00FC584A">
      <w:pPr>
        <w:numPr>
          <w:ilvl w:val="0"/>
          <w:numId w:val="24"/>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Click </w:t>
      </w:r>
      <w:r w:rsidRPr="00607798">
        <w:rPr>
          <w:rFonts w:eastAsia="Times New Roman" w:cs="Huawei Sans"/>
          <w:b/>
          <w:bCs/>
          <w:lang w:eastAsia="en-GB"/>
        </w:rPr>
        <w:t>New pull request</w:t>
      </w:r>
      <w:r w:rsidRPr="00607798">
        <w:rPr>
          <w:rFonts w:eastAsia="Times New Roman" w:cs="Huawei Sans"/>
          <w:lang w:eastAsia="en-GB"/>
        </w:rPr>
        <w:t>.</w:t>
      </w:r>
    </w:p>
    <w:p w14:paraId="3406FCE7" w14:textId="77777777" w:rsidR="00607798" w:rsidRPr="00607798" w:rsidRDefault="00607798" w:rsidP="00FC584A">
      <w:pPr>
        <w:numPr>
          <w:ilvl w:val="0"/>
          <w:numId w:val="24"/>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In the </w:t>
      </w:r>
      <w:r w:rsidRPr="00607798">
        <w:rPr>
          <w:rFonts w:eastAsia="Times New Roman" w:cs="Huawei Sans"/>
          <w:b/>
          <w:bCs/>
          <w:lang w:eastAsia="en-GB"/>
        </w:rPr>
        <w:t>base:</w:t>
      </w:r>
      <w:r w:rsidRPr="00607798">
        <w:rPr>
          <w:rFonts w:eastAsia="Times New Roman" w:cs="Huawei Sans"/>
          <w:lang w:eastAsia="en-GB"/>
        </w:rPr>
        <w:t xml:space="preserve"> dropdown, make sure </w:t>
      </w:r>
      <w:r w:rsidRPr="00607798">
        <w:rPr>
          <w:rFonts w:eastAsia="Times New Roman" w:cs="Huawei Sans"/>
          <w:b/>
          <w:bCs/>
          <w:lang w:eastAsia="en-GB"/>
        </w:rPr>
        <w:t>main</w:t>
      </w:r>
      <w:r w:rsidRPr="00607798">
        <w:rPr>
          <w:rFonts w:eastAsia="Times New Roman" w:cs="Huawei Sans"/>
          <w:lang w:eastAsia="en-GB"/>
        </w:rPr>
        <w:t xml:space="preserve"> is selected.</w:t>
      </w:r>
    </w:p>
    <w:p w14:paraId="0B20F992" w14:textId="77777777" w:rsidR="00607798" w:rsidRPr="00607798" w:rsidRDefault="00607798" w:rsidP="00FC584A">
      <w:pPr>
        <w:numPr>
          <w:ilvl w:val="0"/>
          <w:numId w:val="24"/>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Select the </w:t>
      </w:r>
      <w:r w:rsidRPr="00607798">
        <w:rPr>
          <w:rFonts w:eastAsia="Times New Roman" w:cs="Huawei Sans"/>
          <w:b/>
          <w:bCs/>
          <w:lang w:eastAsia="en-GB"/>
        </w:rPr>
        <w:t>compare:</w:t>
      </w:r>
      <w:r w:rsidRPr="00607798">
        <w:rPr>
          <w:rFonts w:eastAsia="Times New Roman" w:cs="Huawei Sans"/>
          <w:lang w:eastAsia="en-GB"/>
        </w:rPr>
        <w:t xml:space="preserve"> dropdown, and click my-first-branch.</w:t>
      </w:r>
    </w:p>
    <w:p w14:paraId="0B130CBE" w14:textId="77777777" w:rsidR="00607798" w:rsidRPr="00607798" w:rsidRDefault="00607798" w:rsidP="00607798">
      <w:pPr>
        <w:spacing w:beforeAutospacing="1" w:afterAutospacing="1"/>
        <w:ind w:left="720"/>
        <w:rPr>
          <w:rFonts w:eastAsia="Times New Roman" w:cs="Huawei Sans"/>
          <w:lang w:eastAsia="en-GB"/>
        </w:rPr>
      </w:pPr>
      <w:r w:rsidRPr="00607798">
        <w:rPr>
          <w:rFonts w:eastAsia="Times New Roman" w:cs="Huawei Sans"/>
          <w:noProof/>
          <w:color w:val="0000FF"/>
          <w:lang w:eastAsia="en-GB"/>
        </w:rPr>
        <w:drawing>
          <wp:inline distT="0" distB="0" distL="0" distR="0" wp14:anchorId="2F9F8289" wp14:editId="155F8F06">
            <wp:extent cx="5731510" cy="384175"/>
            <wp:effectExtent l="0" t="0" r="0" b="0"/>
            <wp:docPr id="10" name="Picture 10" descr="screenshot showing both branch selections">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showing both branch selections">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4175"/>
                    </a:xfrm>
                    <a:prstGeom prst="rect">
                      <a:avLst/>
                    </a:prstGeom>
                    <a:noFill/>
                    <a:ln>
                      <a:noFill/>
                    </a:ln>
                  </pic:spPr>
                </pic:pic>
              </a:graphicData>
            </a:graphic>
          </wp:inline>
        </w:drawing>
      </w:r>
    </w:p>
    <w:p w14:paraId="74DC7910" w14:textId="77777777" w:rsidR="00607798" w:rsidRPr="00607798" w:rsidRDefault="00607798" w:rsidP="00FC584A">
      <w:pPr>
        <w:numPr>
          <w:ilvl w:val="0"/>
          <w:numId w:val="24"/>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Click </w:t>
      </w:r>
      <w:r w:rsidRPr="00607798">
        <w:rPr>
          <w:rFonts w:eastAsia="Times New Roman" w:cs="Huawei Sans"/>
          <w:b/>
          <w:bCs/>
          <w:lang w:eastAsia="en-GB"/>
        </w:rPr>
        <w:t>Create pull request</w:t>
      </w:r>
      <w:r w:rsidRPr="00607798">
        <w:rPr>
          <w:rFonts w:eastAsia="Times New Roman" w:cs="Huawei Sans"/>
          <w:lang w:eastAsia="en-GB"/>
        </w:rPr>
        <w:t>.</w:t>
      </w:r>
    </w:p>
    <w:p w14:paraId="491D42D0" w14:textId="77777777" w:rsidR="00607798" w:rsidRPr="00607798" w:rsidRDefault="00607798" w:rsidP="00FC584A">
      <w:pPr>
        <w:numPr>
          <w:ilvl w:val="0"/>
          <w:numId w:val="24"/>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Enter a title for your pull request. By default, the title will automatically be the name of your branch. For this exercise, let's edit the field to say Add my first file.</w:t>
      </w:r>
    </w:p>
    <w:p w14:paraId="029903E7" w14:textId="77777777" w:rsidR="00607798" w:rsidRPr="00607798" w:rsidRDefault="00607798" w:rsidP="00FC584A">
      <w:pPr>
        <w:numPr>
          <w:ilvl w:val="0"/>
          <w:numId w:val="24"/>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The next field helps you provide a description of the changes you made. Here, you can add a description of what you’ve accomplished so far. As a reminder, you have: created a new branch, created a file, and made a commit.</w:t>
      </w:r>
    </w:p>
    <w:p w14:paraId="43375C55" w14:textId="77777777" w:rsidR="00607798" w:rsidRPr="00607798" w:rsidRDefault="00607798" w:rsidP="00607798">
      <w:pPr>
        <w:spacing w:beforeAutospacing="1" w:afterAutospacing="1"/>
        <w:ind w:left="720"/>
        <w:rPr>
          <w:rFonts w:eastAsia="Times New Roman" w:cs="Huawei Sans"/>
          <w:lang w:eastAsia="en-GB"/>
        </w:rPr>
      </w:pPr>
      <w:r w:rsidRPr="00607798">
        <w:rPr>
          <w:rFonts w:eastAsia="Times New Roman" w:cs="Huawei Sans"/>
          <w:noProof/>
          <w:color w:val="0000FF"/>
          <w:lang w:eastAsia="en-GB"/>
        </w:rPr>
        <w:lastRenderedPageBreak/>
        <w:drawing>
          <wp:inline distT="0" distB="0" distL="0" distR="0" wp14:anchorId="0DFE9713" wp14:editId="7AF668B9">
            <wp:extent cx="5731510" cy="3607435"/>
            <wp:effectExtent l="0" t="0" r="0" b="0"/>
            <wp:docPr id="9" name="Picture 9" descr="screenshot showing pull request">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showing pull reques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607435"/>
                    </a:xfrm>
                    <a:prstGeom prst="rect">
                      <a:avLst/>
                    </a:prstGeom>
                    <a:noFill/>
                    <a:ln>
                      <a:noFill/>
                    </a:ln>
                  </pic:spPr>
                </pic:pic>
              </a:graphicData>
            </a:graphic>
          </wp:inline>
        </w:drawing>
      </w:r>
    </w:p>
    <w:p w14:paraId="3DDDF130" w14:textId="77777777" w:rsidR="00607798" w:rsidRPr="00607798" w:rsidRDefault="00607798" w:rsidP="00FC584A">
      <w:pPr>
        <w:numPr>
          <w:ilvl w:val="0"/>
          <w:numId w:val="24"/>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Click </w:t>
      </w:r>
      <w:r w:rsidRPr="00607798">
        <w:rPr>
          <w:rFonts w:eastAsia="Times New Roman" w:cs="Huawei Sans"/>
          <w:b/>
          <w:bCs/>
          <w:lang w:eastAsia="en-GB"/>
        </w:rPr>
        <w:t>Create pull request</w:t>
      </w:r>
      <w:r w:rsidRPr="00607798">
        <w:rPr>
          <w:rFonts w:eastAsia="Times New Roman" w:cs="Huawei Sans"/>
          <w:lang w:eastAsia="en-GB"/>
        </w:rPr>
        <w:t>. You will automatically be navigated to your new pull request.</w:t>
      </w:r>
    </w:p>
    <w:p w14:paraId="067A93C9"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Note</w:t>
      </w:r>
    </w:p>
    <w:p w14:paraId="2784353A"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You may see evidence of GitHub Actions running on the tab with the pull request opened! The image below shows a line you might see on your pull request after the Action finishes running.</w:t>
      </w:r>
    </w:p>
    <w:p w14:paraId="15FAB62F" w14:textId="77777777" w:rsidR="00607798" w:rsidRPr="00607798" w:rsidRDefault="00607798" w:rsidP="00607798">
      <w:pPr>
        <w:rPr>
          <w:rFonts w:eastAsia="Times New Roman" w:cs="Huawei Sans"/>
          <w:lang w:eastAsia="en-GB"/>
        </w:rPr>
      </w:pPr>
      <w:r w:rsidRPr="00607798">
        <w:rPr>
          <w:rFonts w:eastAsia="Times New Roman" w:cs="Huawei Sans"/>
          <w:noProof/>
          <w:color w:val="0000FF"/>
          <w:lang w:eastAsia="en-GB"/>
        </w:rPr>
        <w:drawing>
          <wp:inline distT="0" distB="0" distL="0" distR="0" wp14:anchorId="5A1C8395" wp14:editId="12F0C712">
            <wp:extent cx="4533900" cy="520700"/>
            <wp:effectExtent l="0" t="0" r="0" b="0"/>
            <wp:docPr id="8" name="Picture 8" descr="screenshot of an example of an actions line">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an example of an actions lin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3900" cy="520700"/>
                    </a:xfrm>
                    <a:prstGeom prst="rect">
                      <a:avLst/>
                    </a:prstGeom>
                    <a:noFill/>
                    <a:ln>
                      <a:noFill/>
                    </a:ln>
                  </pic:spPr>
                </pic:pic>
              </a:graphicData>
            </a:graphic>
          </wp:inline>
        </w:drawing>
      </w:r>
    </w:p>
    <w:p w14:paraId="4E2BE0D2" w14:textId="77777777" w:rsidR="00607798" w:rsidRPr="00607798" w:rsidRDefault="00607798" w:rsidP="00607798">
      <w:pPr>
        <w:rPr>
          <w:rFonts w:cs="Huawei Sans"/>
        </w:rPr>
      </w:pPr>
    </w:p>
    <w:p w14:paraId="045CB787" w14:textId="77777777" w:rsidR="00607798" w:rsidRPr="00607798" w:rsidRDefault="00607798" w:rsidP="00607798">
      <w:pPr>
        <w:rPr>
          <w:rFonts w:cs="Huawei Sans"/>
        </w:rPr>
      </w:pPr>
    </w:p>
    <w:p w14:paraId="73F96459" w14:textId="77777777" w:rsidR="00607798" w:rsidRPr="00607798" w:rsidRDefault="00607798" w:rsidP="00607798">
      <w:pPr>
        <w:rPr>
          <w:rFonts w:cs="Huawei Sans"/>
        </w:rPr>
      </w:pPr>
    </w:p>
    <w:p w14:paraId="418B8DE9" w14:textId="77777777" w:rsidR="00607798" w:rsidRPr="00607798" w:rsidRDefault="00607798" w:rsidP="00607798">
      <w:pPr>
        <w:spacing w:before="100" w:beforeAutospacing="1" w:after="100" w:afterAutospacing="1"/>
        <w:outlineLvl w:val="1"/>
        <w:rPr>
          <w:rFonts w:eastAsia="Times New Roman" w:cs="Huawei Sans"/>
          <w:b/>
          <w:bCs/>
          <w:lang w:eastAsia="en-GB"/>
        </w:rPr>
      </w:pPr>
      <w:r w:rsidRPr="00607798">
        <w:rPr>
          <w:rFonts w:eastAsia="Times New Roman" w:cs="Huawei Sans"/>
          <w:b/>
          <w:bCs/>
          <w:lang w:eastAsia="en-GB"/>
        </w:rPr>
        <w:t>Step 4: Merge your pull request</w:t>
      </w:r>
    </w:p>
    <w:p w14:paraId="21D00CEC"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i/>
          <w:iCs/>
          <w:lang w:eastAsia="en-GB"/>
        </w:rPr>
        <w:t xml:space="preserve">Nicely done! </w:t>
      </w:r>
      <w:r w:rsidRPr="00607798">
        <w:rPr>
          <w:rFonts w:ascii="Segoe UI Emoji" w:eastAsia="Times New Roman" w:hAnsi="Segoe UI Emoji" w:cs="Segoe UI Emoji"/>
          <w:i/>
          <w:iCs/>
          <w:lang w:eastAsia="en-GB"/>
        </w:rPr>
        <w:t>😎</w:t>
      </w:r>
    </w:p>
    <w:p w14:paraId="458C7514"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You successfully created a pull request. You can now merge your pull request.</w:t>
      </w:r>
    </w:p>
    <w:p w14:paraId="387454B6"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b/>
          <w:bCs/>
          <w:lang w:eastAsia="en-GB"/>
        </w:rPr>
        <w:t>What is a merge?</w:t>
      </w:r>
      <w:r w:rsidRPr="00607798">
        <w:rPr>
          <w:rFonts w:eastAsia="Times New Roman" w:cs="Huawei Sans"/>
          <w:lang w:eastAsia="en-GB"/>
        </w:rPr>
        <w:t xml:space="preserve">: A </w:t>
      </w:r>
      <w:hyperlink r:id="rId60" w:anchor="merge" w:history="1">
        <w:r w:rsidRPr="00607798">
          <w:rPr>
            <w:rFonts w:eastAsia="Times New Roman" w:cs="Huawei Sans"/>
            <w:i/>
            <w:iCs/>
            <w:color w:val="0000FF"/>
            <w:u w:val="single"/>
            <w:lang w:eastAsia="en-GB"/>
          </w:rPr>
          <w:t>merge</w:t>
        </w:r>
      </w:hyperlink>
      <w:r w:rsidRPr="00607798">
        <w:rPr>
          <w:rFonts w:eastAsia="Times New Roman" w:cs="Huawei Sans"/>
          <w:lang w:eastAsia="en-GB"/>
        </w:rPr>
        <w:t xml:space="preserve"> adds the changes in your pull request and branch into the main branch. For more information about merges, see "</w:t>
      </w:r>
      <w:hyperlink r:id="rId61" w:history="1">
        <w:r w:rsidRPr="00607798">
          <w:rPr>
            <w:rFonts w:eastAsia="Times New Roman" w:cs="Huawei Sans"/>
            <w:color w:val="0000FF"/>
            <w:u w:val="single"/>
            <w:lang w:eastAsia="en-GB"/>
          </w:rPr>
          <w:t>Merging a pull request</w:t>
        </w:r>
      </w:hyperlink>
      <w:r w:rsidRPr="00607798">
        <w:rPr>
          <w:rFonts w:eastAsia="Times New Roman" w:cs="Huawei Sans"/>
          <w:lang w:eastAsia="en-GB"/>
        </w:rPr>
        <w:t>."</w:t>
      </w:r>
    </w:p>
    <w:p w14:paraId="61E298CA"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lang w:eastAsia="en-GB"/>
        </w:rPr>
        <w:t>As noted in the previous step, you may have seen evidence of GitHub Actions running which automatically progresses your instructions to the next step. You'll have to wait for it to finish before you can merge your pull request. It will be ready when the merge pull request button is green.</w:t>
      </w:r>
    </w:p>
    <w:p w14:paraId="4D0C72F2" w14:textId="77777777" w:rsidR="00607798" w:rsidRPr="00607798" w:rsidRDefault="00607798" w:rsidP="00607798">
      <w:pPr>
        <w:spacing w:before="100" w:beforeAutospacing="1" w:after="100" w:afterAutospacing="1"/>
        <w:rPr>
          <w:rFonts w:eastAsia="Times New Roman" w:cs="Huawei Sans"/>
          <w:lang w:eastAsia="en-GB"/>
        </w:rPr>
      </w:pPr>
      <w:r w:rsidRPr="00607798">
        <w:rPr>
          <w:rFonts w:eastAsia="Times New Roman" w:cs="Huawei Sans"/>
          <w:noProof/>
          <w:color w:val="0000FF"/>
          <w:lang w:eastAsia="en-GB"/>
        </w:rPr>
        <w:lastRenderedPageBreak/>
        <w:drawing>
          <wp:inline distT="0" distB="0" distL="0" distR="0" wp14:anchorId="3A11AC25" wp14:editId="5305E088">
            <wp:extent cx="5731510" cy="1440815"/>
            <wp:effectExtent l="0" t="0" r="0" b="0"/>
            <wp:docPr id="13" name="Picture 13" descr="screenshot of green merge pull request button">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green merge pull request button">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440815"/>
                    </a:xfrm>
                    <a:prstGeom prst="rect">
                      <a:avLst/>
                    </a:prstGeom>
                    <a:noFill/>
                    <a:ln>
                      <a:noFill/>
                    </a:ln>
                  </pic:spPr>
                </pic:pic>
              </a:graphicData>
            </a:graphic>
          </wp:inline>
        </w:drawing>
      </w:r>
    </w:p>
    <w:p w14:paraId="71A28787" w14:textId="77777777" w:rsidR="00607798" w:rsidRPr="00607798" w:rsidRDefault="00607798" w:rsidP="00607798">
      <w:pPr>
        <w:spacing w:before="100" w:beforeAutospacing="1" w:after="100" w:afterAutospacing="1"/>
        <w:outlineLvl w:val="2"/>
        <w:rPr>
          <w:rFonts w:eastAsia="Times New Roman" w:cs="Huawei Sans"/>
          <w:b/>
          <w:bCs/>
          <w:lang w:eastAsia="en-GB"/>
        </w:rPr>
      </w:pPr>
      <w:r w:rsidRPr="00607798">
        <w:rPr>
          <w:rFonts w:ascii="Segoe UI Emoji" w:eastAsia="Times New Roman" w:hAnsi="Segoe UI Emoji" w:cs="Segoe UI Emoji"/>
          <w:b/>
          <w:bCs/>
          <w:lang w:eastAsia="en-GB"/>
        </w:rPr>
        <w:t>⌨️</w:t>
      </w:r>
      <w:r w:rsidRPr="00607798">
        <w:rPr>
          <w:rFonts w:eastAsia="Times New Roman" w:cs="Huawei Sans"/>
          <w:b/>
          <w:bCs/>
          <w:lang w:eastAsia="en-GB"/>
        </w:rPr>
        <w:t xml:space="preserve"> Activity: Merge the pull request</w:t>
      </w:r>
    </w:p>
    <w:p w14:paraId="0336292D" w14:textId="77777777" w:rsidR="00607798" w:rsidRPr="00607798" w:rsidRDefault="00607798" w:rsidP="00FC584A">
      <w:pPr>
        <w:numPr>
          <w:ilvl w:val="0"/>
          <w:numId w:val="25"/>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Click </w:t>
      </w:r>
      <w:r w:rsidRPr="00607798">
        <w:rPr>
          <w:rFonts w:eastAsia="Times New Roman" w:cs="Huawei Sans"/>
          <w:b/>
          <w:bCs/>
          <w:lang w:eastAsia="en-GB"/>
        </w:rPr>
        <w:t>Merge pull request</w:t>
      </w:r>
      <w:r w:rsidRPr="00607798">
        <w:rPr>
          <w:rFonts w:eastAsia="Times New Roman" w:cs="Huawei Sans"/>
          <w:lang w:eastAsia="en-GB"/>
        </w:rPr>
        <w:t>.</w:t>
      </w:r>
    </w:p>
    <w:p w14:paraId="4FD662D0" w14:textId="77777777" w:rsidR="00607798" w:rsidRPr="00607798" w:rsidRDefault="00607798" w:rsidP="00FC584A">
      <w:pPr>
        <w:numPr>
          <w:ilvl w:val="0"/>
          <w:numId w:val="25"/>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Click </w:t>
      </w:r>
      <w:r w:rsidRPr="00607798">
        <w:rPr>
          <w:rFonts w:eastAsia="Times New Roman" w:cs="Huawei Sans"/>
          <w:b/>
          <w:bCs/>
          <w:lang w:eastAsia="en-GB"/>
        </w:rPr>
        <w:t>Confirm merge</w:t>
      </w:r>
      <w:r w:rsidRPr="00607798">
        <w:rPr>
          <w:rFonts w:eastAsia="Times New Roman" w:cs="Huawei Sans"/>
          <w:lang w:eastAsia="en-GB"/>
        </w:rPr>
        <w:t>.</w:t>
      </w:r>
    </w:p>
    <w:p w14:paraId="6E9999A2" w14:textId="77777777" w:rsidR="00607798" w:rsidRPr="00607798" w:rsidRDefault="00607798" w:rsidP="00FC584A">
      <w:pPr>
        <w:numPr>
          <w:ilvl w:val="0"/>
          <w:numId w:val="25"/>
        </w:numPr>
        <w:topLinePunct w:val="0"/>
        <w:adjustRightInd/>
        <w:snapToGrid/>
        <w:spacing w:before="100" w:beforeAutospacing="1" w:after="100" w:afterAutospacing="1" w:line="240" w:lineRule="auto"/>
        <w:rPr>
          <w:rFonts w:eastAsia="Times New Roman" w:cs="Huawei Sans"/>
          <w:lang w:eastAsia="en-GB"/>
        </w:rPr>
      </w:pPr>
      <w:r w:rsidRPr="00607798">
        <w:rPr>
          <w:rFonts w:eastAsia="Times New Roman" w:cs="Huawei Sans"/>
          <w:lang w:eastAsia="en-GB"/>
        </w:rPr>
        <w:t xml:space="preserve">Once your branch has been merged, you don't need it anymore. To delete this branch, click </w:t>
      </w:r>
      <w:r w:rsidRPr="00607798">
        <w:rPr>
          <w:rFonts w:eastAsia="Times New Roman" w:cs="Huawei Sans"/>
          <w:b/>
          <w:bCs/>
          <w:lang w:eastAsia="en-GB"/>
        </w:rPr>
        <w:t>Delete branch</w:t>
      </w:r>
      <w:r w:rsidRPr="00607798">
        <w:rPr>
          <w:rFonts w:eastAsia="Times New Roman" w:cs="Huawei Sans"/>
          <w:lang w:eastAsia="en-GB"/>
        </w:rPr>
        <w:t>.</w:t>
      </w:r>
    </w:p>
    <w:p w14:paraId="15A7C50E" w14:textId="77777777" w:rsidR="00607798" w:rsidRPr="00607798" w:rsidRDefault="00607798" w:rsidP="00607798">
      <w:pPr>
        <w:spacing w:beforeAutospacing="1" w:afterAutospacing="1"/>
        <w:ind w:left="720"/>
        <w:rPr>
          <w:rFonts w:eastAsia="Times New Roman" w:cs="Huawei Sans"/>
          <w:lang w:eastAsia="en-GB"/>
        </w:rPr>
      </w:pPr>
      <w:r w:rsidRPr="00607798">
        <w:rPr>
          <w:rFonts w:eastAsia="Times New Roman" w:cs="Huawei Sans"/>
          <w:noProof/>
          <w:color w:val="0000FF"/>
          <w:lang w:eastAsia="en-GB"/>
        </w:rPr>
        <w:drawing>
          <wp:inline distT="0" distB="0" distL="0" distR="0" wp14:anchorId="23839A20" wp14:editId="0ABC7381">
            <wp:extent cx="5731510" cy="791845"/>
            <wp:effectExtent l="0" t="0" r="0" b="0"/>
            <wp:docPr id="12" name="Picture 12" descr="screenshot showing delete branch button">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showing delete branch button">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791845"/>
                    </a:xfrm>
                    <a:prstGeom prst="rect">
                      <a:avLst/>
                    </a:prstGeom>
                    <a:noFill/>
                    <a:ln>
                      <a:noFill/>
                    </a:ln>
                  </pic:spPr>
                </pic:pic>
              </a:graphicData>
            </a:graphic>
          </wp:inline>
        </w:drawing>
      </w:r>
    </w:p>
    <w:p w14:paraId="603F5E76" w14:textId="77777777" w:rsidR="00607798" w:rsidRDefault="00607798" w:rsidP="00607798"/>
    <w:p w14:paraId="1072BBE2" w14:textId="77777777" w:rsidR="00DF00F3" w:rsidRDefault="00DF00F3" w:rsidP="00607798"/>
    <w:p w14:paraId="06530F7A" w14:textId="77777777" w:rsidR="00DF00F3" w:rsidRDefault="00DF00F3" w:rsidP="00607798"/>
    <w:p w14:paraId="0ABE855A" w14:textId="77777777" w:rsidR="00DF00F3" w:rsidRDefault="00DF00F3" w:rsidP="00607798"/>
    <w:p w14:paraId="299545A0" w14:textId="77777777" w:rsidR="00DF00F3" w:rsidRDefault="00DF00F3" w:rsidP="00607798"/>
    <w:p w14:paraId="3F06A315" w14:textId="77777777" w:rsidR="00DF00F3" w:rsidRDefault="00DF00F3" w:rsidP="00607798"/>
    <w:p w14:paraId="4EBFF1FD" w14:textId="77777777" w:rsidR="00DF00F3" w:rsidRDefault="00DF00F3" w:rsidP="00607798"/>
    <w:p w14:paraId="61808124" w14:textId="77777777" w:rsidR="00DF00F3" w:rsidRDefault="00DF00F3" w:rsidP="00607798"/>
    <w:p w14:paraId="53408B5E" w14:textId="77777777" w:rsidR="00DF00F3" w:rsidRDefault="00DF00F3" w:rsidP="00607798"/>
    <w:p w14:paraId="2F681310" w14:textId="77777777" w:rsidR="00DF00F3" w:rsidRDefault="00DF00F3" w:rsidP="00607798"/>
    <w:p w14:paraId="6CB6BE22" w14:textId="77777777" w:rsidR="00DF00F3" w:rsidRDefault="00DF00F3" w:rsidP="00607798"/>
    <w:p w14:paraId="269BCFA1" w14:textId="77777777" w:rsidR="00DF00F3" w:rsidRDefault="00DF00F3" w:rsidP="00607798"/>
    <w:p w14:paraId="094144CB" w14:textId="77777777" w:rsidR="00DF00F3" w:rsidRPr="00736DF0" w:rsidRDefault="00DF00F3" w:rsidP="00795F42">
      <w:pPr>
        <w:pStyle w:val="Heading3"/>
      </w:pPr>
    </w:p>
    <w:p w14:paraId="27A1FF53" w14:textId="12AD51DD" w:rsidR="0049027A" w:rsidRPr="006F7BCA" w:rsidRDefault="00F7503B" w:rsidP="00B1621F">
      <w:pPr>
        <w:pStyle w:val="Heading1"/>
        <w:rPr>
          <w:rFonts w:hint="eastAsia"/>
        </w:rPr>
      </w:pPr>
      <w:r w:rsidRPr="006F7BCA">
        <w:t>Manage Git Repository</w:t>
      </w:r>
      <w:r w:rsidR="0049027A" w:rsidRPr="006F7BCA">
        <w:t xml:space="preserve"> </w:t>
      </w:r>
      <w:bookmarkStart w:id="32" w:name="_Toc137639868"/>
      <w:r w:rsidR="0049027A" w:rsidRPr="006F7BCA">
        <w:t>Lab</w:t>
      </w:r>
      <w:bookmarkEnd w:id="32"/>
    </w:p>
    <w:p w14:paraId="646F9F80" w14:textId="77777777" w:rsidR="00EE039D" w:rsidRPr="00EE039D" w:rsidRDefault="00EE039D"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33" w:name="_Toc137639869"/>
      <w:bookmarkStart w:id="34" w:name="_Toc137639870"/>
      <w:bookmarkEnd w:id="33"/>
    </w:p>
    <w:p w14:paraId="27444321" w14:textId="0516DC2C" w:rsidR="0020015B" w:rsidRPr="006F7BCA" w:rsidRDefault="0020015B" w:rsidP="00171A56">
      <w:pPr>
        <w:pStyle w:val="Heading2"/>
      </w:pPr>
      <w:r w:rsidRPr="006F7BCA">
        <w:t>Introduction</w:t>
      </w:r>
      <w:bookmarkEnd w:id="34"/>
    </w:p>
    <w:p w14:paraId="2F901CD8" w14:textId="77777777" w:rsidR="00807007" w:rsidRPr="003E5A40" w:rsidRDefault="00807007" w:rsidP="00EE039D">
      <w:pPr>
        <w:pStyle w:val="ListParagraph"/>
        <w:numPr>
          <w:ilvl w:val="0"/>
          <w:numId w:val="0"/>
        </w:numPr>
        <w:ind w:left="425"/>
        <w:rPr>
          <w:noProof/>
          <w:snapToGrid/>
        </w:rPr>
      </w:pPr>
      <w:bookmarkStart w:id="35" w:name="_Toc137639871"/>
      <w:bookmarkStart w:id="36" w:name="_Toc137639872"/>
      <w:bookmarkEnd w:id="35"/>
      <w:bookmarkEnd w:id="36"/>
    </w:p>
    <w:p w14:paraId="20382EC8" w14:textId="77777777" w:rsidR="00EE039D" w:rsidRPr="00EE039D" w:rsidRDefault="00EE039D"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bookmarkStart w:id="37" w:name="_Toc137639873"/>
    </w:p>
    <w:p w14:paraId="6A823D9D" w14:textId="77777777" w:rsidR="00EE039D" w:rsidRPr="00EE039D" w:rsidRDefault="00EE039D"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00D0162B" w14:textId="2FF0E830" w:rsidR="0020015B" w:rsidRPr="006F7BCA" w:rsidRDefault="0020015B" w:rsidP="00AD192B">
      <w:pPr>
        <w:pStyle w:val="Heading3"/>
        <w:numPr>
          <w:ilvl w:val="2"/>
          <w:numId w:val="21"/>
        </w:numPr>
      </w:pPr>
      <w:r w:rsidRPr="006F7BCA">
        <w:t>About this lab</w:t>
      </w:r>
      <w:bookmarkEnd w:id="37"/>
    </w:p>
    <w:p w14:paraId="49EF268B" w14:textId="5F5F752C" w:rsidR="0020015B" w:rsidRPr="006F7BCA" w:rsidRDefault="004E0A7F" w:rsidP="00D36D58">
      <w:pPr>
        <w:pStyle w:val="1"/>
      </w:pPr>
      <w:r w:rsidRPr="006F7BCA">
        <w:t xml:space="preserve">  </w:t>
      </w:r>
      <w:r w:rsidR="0020015B" w:rsidRPr="006F7BCA">
        <w:t>Upon completion of this task, you will be able to:</w:t>
      </w:r>
    </w:p>
    <w:p w14:paraId="76A681CE" w14:textId="6AD5059C" w:rsidR="0020015B" w:rsidRPr="006F7BCA" w:rsidRDefault="00F7503B" w:rsidP="00FC5B2E">
      <w:pPr>
        <w:pStyle w:val="4"/>
      </w:pPr>
      <w:r w:rsidRPr="006F7BCA">
        <w:t>Manage Git Repository</w:t>
      </w:r>
      <w:r w:rsidR="0020015B" w:rsidRPr="006F7BCA">
        <w:t>.</w:t>
      </w:r>
    </w:p>
    <w:p w14:paraId="6CCEA2EF" w14:textId="77777777" w:rsidR="0020015B" w:rsidRPr="006F7BCA" w:rsidRDefault="0020015B" w:rsidP="00AD192B">
      <w:pPr>
        <w:pStyle w:val="Heading3"/>
        <w:numPr>
          <w:ilvl w:val="2"/>
          <w:numId w:val="21"/>
        </w:numPr>
      </w:pPr>
      <w:bookmarkStart w:id="38" w:name="_Toc137639874"/>
      <w:r w:rsidRPr="006F7BCA">
        <w:t>Objectives</w:t>
      </w:r>
      <w:bookmarkEnd w:id="38"/>
    </w:p>
    <w:p w14:paraId="4E4DA8A1" w14:textId="77777777" w:rsidR="0020015B" w:rsidRPr="006F7BCA" w:rsidRDefault="0020015B" w:rsidP="00D36D58">
      <w:pPr>
        <w:pStyle w:val="1"/>
      </w:pPr>
      <w:r w:rsidRPr="006F7BCA">
        <w:t>Upon completion of this task, you will be able to:</w:t>
      </w:r>
    </w:p>
    <w:p w14:paraId="11C48A8D" w14:textId="77777777" w:rsidR="00514E46" w:rsidRPr="00514E46" w:rsidRDefault="00514E46" w:rsidP="00FC584A">
      <w:pPr>
        <w:pStyle w:val="1"/>
        <w:numPr>
          <w:ilvl w:val="1"/>
          <w:numId w:val="32"/>
        </w:numPr>
        <w:rPr>
          <w:lang w:val="en-IN" w:eastAsia="en-GB"/>
        </w:rPr>
      </w:pPr>
      <w:r w:rsidRPr="00514E46">
        <w:rPr>
          <w:lang w:val="en-IN" w:eastAsia="en-GB"/>
        </w:rPr>
        <w:t>Open a pull request</w:t>
      </w:r>
    </w:p>
    <w:p w14:paraId="3C03FE6B" w14:textId="77777777" w:rsidR="00514E46" w:rsidRPr="00514E46" w:rsidRDefault="00514E46" w:rsidP="00FC584A">
      <w:pPr>
        <w:pStyle w:val="1"/>
        <w:numPr>
          <w:ilvl w:val="1"/>
          <w:numId w:val="32"/>
        </w:numPr>
        <w:rPr>
          <w:lang w:val="en-IN" w:eastAsia="en-GB"/>
        </w:rPr>
      </w:pPr>
      <w:r w:rsidRPr="00514E46">
        <w:rPr>
          <w:lang w:val="en-IN" w:eastAsia="en-GB"/>
        </w:rPr>
        <w:t>Assign yourself</w:t>
      </w:r>
    </w:p>
    <w:p w14:paraId="00441562" w14:textId="77777777" w:rsidR="00514E46" w:rsidRPr="00514E46" w:rsidRDefault="00514E46" w:rsidP="00FC584A">
      <w:pPr>
        <w:pStyle w:val="1"/>
        <w:numPr>
          <w:ilvl w:val="1"/>
          <w:numId w:val="32"/>
        </w:numPr>
        <w:rPr>
          <w:lang w:val="en-IN" w:eastAsia="en-GB"/>
        </w:rPr>
      </w:pPr>
      <w:r w:rsidRPr="00514E46">
        <w:rPr>
          <w:lang w:val="en-IN" w:eastAsia="en-GB"/>
        </w:rPr>
        <w:t>Leave a review</w:t>
      </w:r>
    </w:p>
    <w:p w14:paraId="4EF50128" w14:textId="77777777" w:rsidR="00514E46" w:rsidRPr="00514E46" w:rsidRDefault="00514E46" w:rsidP="00FC584A">
      <w:pPr>
        <w:pStyle w:val="1"/>
        <w:numPr>
          <w:ilvl w:val="1"/>
          <w:numId w:val="32"/>
        </w:numPr>
        <w:rPr>
          <w:lang w:val="en-IN" w:eastAsia="en-GB"/>
        </w:rPr>
      </w:pPr>
      <w:r w:rsidRPr="00514E46">
        <w:rPr>
          <w:lang w:val="en-IN" w:eastAsia="en-GB"/>
        </w:rPr>
        <w:t>Suggest changes</w:t>
      </w:r>
    </w:p>
    <w:p w14:paraId="283A29FC" w14:textId="77777777" w:rsidR="00514E46" w:rsidRPr="00514E46" w:rsidRDefault="00514E46" w:rsidP="00FC584A">
      <w:pPr>
        <w:pStyle w:val="1"/>
        <w:numPr>
          <w:ilvl w:val="1"/>
          <w:numId w:val="32"/>
        </w:numPr>
        <w:rPr>
          <w:lang w:val="en-IN" w:eastAsia="en-GB"/>
        </w:rPr>
      </w:pPr>
      <w:r w:rsidRPr="00514E46">
        <w:rPr>
          <w:lang w:val="en-IN" w:eastAsia="en-GB"/>
        </w:rPr>
        <w:t>Apply changes</w:t>
      </w:r>
    </w:p>
    <w:p w14:paraId="5A69713A" w14:textId="77777777" w:rsidR="00514E46" w:rsidRPr="00514E46" w:rsidRDefault="00514E46" w:rsidP="00FC584A">
      <w:pPr>
        <w:pStyle w:val="1"/>
        <w:numPr>
          <w:ilvl w:val="1"/>
          <w:numId w:val="32"/>
        </w:numPr>
        <w:rPr>
          <w:lang w:val="en-IN" w:eastAsia="en-GB"/>
        </w:rPr>
      </w:pPr>
      <w:r w:rsidRPr="00514E46">
        <w:rPr>
          <w:lang w:val="en-IN" w:eastAsia="en-GB"/>
        </w:rPr>
        <w:t>Merge your pull request</w:t>
      </w:r>
    </w:p>
    <w:p w14:paraId="0593909C" w14:textId="77777777" w:rsidR="00F7503B" w:rsidRPr="006F7BCA" w:rsidRDefault="00F7503B" w:rsidP="00FC5B2E">
      <w:pPr>
        <w:pStyle w:val="4"/>
      </w:pPr>
    </w:p>
    <w:p w14:paraId="161152A4" w14:textId="77777777" w:rsidR="00BF08B3" w:rsidRPr="006F7BCA" w:rsidRDefault="00BF08B3" w:rsidP="00171A56">
      <w:pPr>
        <w:pStyle w:val="Heading2"/>
      </w:pPr>
      <w:bookmarkStart w:id="39" w:name="_Toc137639875"/>
      <w:r w:rsidRPr="006F7BCA">
        <w:t>Configuration Steps</w:t>
      </w:r>
      <w:bookmarkEnd w:id="39"/>
    </w:p>
    <w:p w14:paraId="33E48DDA" w14:textId="77777777" w:rsidR="00743E0D" w:rsidRPr="006F7BCA" w:rsidRDefault="00743E0D" w:rsidP="00743E0D">
      <w:pPr>
        <w:pStyle w:val="ItemListTextinTable"/>
        <w:rPr>
          <w:rFonts w:ascii="Huawai Sans" w:hAnsi="Huawai Sans" w:cs="Arial" w:hint="eastAsia"/>
        </w:rPr>
      </w:pPr>
      <w:r w:rsidRPr="006F7BCA">
        <w:rPr>
          <w:rFonts w:ascii="Huawai Sans" w:hAnsi="Huawai Sans" w:cs="Arial"/>
        </w:rPr>
        <w:t xml:space="preserve">1.  </w:t>
      </w:r>
      <w:r w:rsidRPr="006F7BCA">
        <w:rPr>
          <w:rFonts w:ascii="Huawai Sans" w:hAnsi="Huawai Sans"/>
          <w:lang w:eastAsia="en-GB"/>
        </w:rPr>
        <w:t>Please sign in to GitHub and create a repository from the link below and follow the steps:</w:t>
      </w:r>
    </w:p>
    <w:p w14:paraId="231210A9" w14:textId="77777777" w:rsidR="00743E0D" w:rsidRPr="006F7BCA" w:rsidRDefault="00743E0D" w:rsidP="00743E0D">
      <w:pPr>
        <w:spacing w:before="100" w:beforeAutospacing="1" w:after="100" w:afterAutospacing="1"/>
        <w:outlineLvl w:val="1"/>
        <w:rPr>
          <w:rFonts w:ascii="Huawai Sans" w:eastAsia="Times New Roman" w:hAnsi="Huawai Sans" w:cs="Huawei Sans"/>
          <w:lang w:eastAsia="en-GB"/>
        </w:rPr>
      </w:pPr>
      <w:r w:rsidRPr="006F7BCA">
        <w:rPr>
          <w:rFonts w:ascii="Huawai Sans" w:eastAsia="Times New Roman" w:hAnsi="Huawai Sans" w:cs="Huawei Sans"/>
          <w:lang w:eastAsia="en-GB"/>
        </w:rPr>
        <w:t>https://github.com/new</w:t>
      </w:r>
    </w:p>
    <w:p w14:paraId="0715EFC0" w14:textId="10E645DE" w:rsidR="00743E0D" w:rsidRPr="006F7BCA" w:rsidRDefault="00743E0D" w:rsidP="00743E0D">
      <w:pPr>
        <w:spacing w:before="100" w:beforeAutospacing="1" w:after="100" w:afterAutospacing="1"/>
        <w:outlineLvl w:val="1"/>
        <w:rPr>
          <w:rFonts w:ascii="Huawai Sans" w:eastAsia="Times New Roman" w:hAnsi="Huawai Sans" w:cs="Huawei Sans"/>
          <w:b/>
          <w:bCs/>
          <w:lang w:eastAsia="en-GB"/>
        </w:rPr>
      </w:pPr>
      <w:r w:rsidRPr="006F7BCA">
        <w:rPr>
          <w:rFonts w:ascii="Huawai Sans" w:eastAsia="Times New Roman" w:hAnsi="Huawai Sans" w:cs="Huawei Sans"/>
          <w:b/>
          <w:bCs/>
          <w:lang w:eastAsia="en-GB"/>
        </w:rPr>
        <w:t xml:space="preserve">Step 1: </w:t>
      </w:r>
      <w:r w:rsidR="00160B03" w:rsidRPr="006F7BCA">
        <w:rPr>
          <w:rFonts w:ascii="Huawai Sans" w:eastAsia="Times New Roman" w:hAnsi="Huawai Sans" w:cs="Huawei Sans"/>
          <w:b/>
          <w:bCs/>
          <w:lang w:eastAsia="en-GB"/>
        </w:rPr>
        <w:t>Open Pull Request</w:t>
      </w:r>
    </w:p>
    <w:p w14:paraId="351B44B6" w14:textId="77777777" w:rsidR="00743E0D" w:rsidRPr="00160B03" w:rsidRDefault="00743E0D" w:rsidP="00160B03">
      <w:pPr>
        <w:spacing w:before="100" w:after="100"/>
        <w:rPr>
          <w:rFonts w:eastAsia="Times New Roman"/>
        </w:rPr>
      </w:pPr>
      <w:r w:rsidRPr="00160B03">
        <w:rPr>
          <w:rStyle w:val="Emphasis"/>
          <w:rFonts w:eastAsia="Times New Roman"/>
        </w:rPr>
        <w:t xml:space="preserve">Welcome to "Review pull requests"! </w:t>
      </w:r>
      <w:r w:rsidRPr="00160B03">
        <w:rPr>
          <w:rStyle w:val="Emphasis"/>
          <w:rFonts w:ascii="Segoe UI Emoji" w:eastAsia="Times New Roman" w:hAnsi="Segoe UI Emoji" w:cs="Segoe UI Emoji"/>
        </w:rPr>
        <w:t>👋</w:t>
      </w:r>
    </w:p>
    <w:p w14:paraId="7227D873" w14:textId="77777777" w:rsidR="00743E0D" w:rsidRPr="00160B03" w:rsidRDefault="00743E0D" w:rsidP="00160B03">
      <w:pPr>
        <w:spacing w:before="100" w:after="100"/>
        <w:rPr>
          <w:rFonts w:eastAsia="Times New Roman"/>
        </w:rPr>
      </w:pPr>
      <w:r w:rsidRPr="00160B03">
        <w:rPr>
          <w:rFonts w:eastAsia="Times New Roman"/>
        </w:rPr>
        <w:t>Let's get started by opening a pull request.</w:t>
      </w:r>
    </w:p>
    <w:p w14:paraId="7DA7A7EA" w14:textId="77777777" w:rsidR="00743E0D" w:rsidRPr="00160B03" w:rsidRDefault="00743E0D" w:rsidP="00160B03">
      <w:pPr>
        <w:spacing w:before="100" w:after="100"/>
        <w:rPr>
          <w:rFonts w:eastAsia="Times New Roman"/>
        </w:rPr>
      </w:pPr>
      <w:r w:rsidRPr="00160B03">
        <w:rPr>
          <w:rStyle w:val="Strong"/>
          <w:rFonts w:eastAsia="Times New Roman"/>
        </w:rPr>
        <w:t>What is a pull request?</w:t>
      </w:r>
      <w:r w:rsidRPr="00160B03">
        <w:rPr>
          <w:rFonts w:eastAsia="Times New Roman"/>
        </w:rPr>
        <w:t xml:space="preserve">: Collaboration happens on a pull request. The pull request shows the changes in your branch to other people. This pull request is going to keep the changes you just made on your branch and propose applying them to the </w:t>
      </w:r>
      <w:r w:rsidRPr="00160B03">
        <w:rPr>
          <w:rStyle w:val="HTMLCode"/>
          <w:rFonts w:eastAsia="Times New Roman"/>
        </w:rPr>
        <w:t>main</w:t>
      </w:r>
      <w:r w:rsidRPr="00160B03">
        <w:rPr>
          <w:rFonts w:eastAsia="Times New Roman"/>
        </w:rPr>
        <w:t xml:space="preserve"> branch.</w:t>
      </w:r>
    </w:p>
    <w:p w14:paraId="23E1AAD4" w14:textId="77777777" w:rsidR="00743E0D" w:rsidRPr="00160B03" w:rsidRDefault="00743E0D" w:rsidP="00160B03">
      <w:pPr>
        <w:spacing w:before="100" w:after="100"/>
        <w:rPr>
          <w:rFonts w:eastAsia="Times New Roman"/>
          <w:b/>
          <w:bCs/>
        </w:rPr>
      </w:pPr>
      <w:r w:rsidRPr="00160B03">
        <w:rPr>
          <w:rFonts w:ascii="Segoe UI Emoji" w:eastAsia="Times New Roman" w:hAnsi="Segoe UI Emoji" w:cs="Segoe UI Emoji"/>
          <w:b/>
          <w:bCs/>
        </w:rPr>
        <w:t>⌨️</w:t>
      </w:r>
      <w:r w:rsidRPr="00160B03">
        <w:rPr>
          <w:rFonts w:eastAsia="Times New Roman"/>
          <w:b/>
          <w:bCs/>
        </w:rPr>
        <w:t xml:space="preserve"> Activity: Create a pull request</w:t>
      </w:r>
    </w:p>
    <w:p w14:paraId="2363535F" w14:textId="4FCBFCC4" w:rsidR="00743E0D" w:rsidRPr="00160B03" w:rsidRDefault="00743E0D" w:rsidP="00FC5B2E">
      <w:pPr>
        <w:pStyle w:val="4"/>
      </w:pPr>
      <w:r w:rsidRPr="00160B03">
        <w:t xml:space="preserve">Click on the </w:t>
      </w:r>
      <w:r w:rsidRPr="00160B03">
        <w:rPr>
          <w:rStyle w:val="Strong"/>
          <w:rFonts w:eastAsia="Times New Roman"/>
        </w:rPr>
        <w:t>Pull requests</w:t>
      </w:r>
      <w:r w:rsidRPr="00160B03">
        <w:t xml:space="preserve"> tab in your repository. </w:t>
      </w:r>
    </w:p>
    <w:p w14:paraId="34821A83" w14:textId="4078E2D8" w:rsidR="00743E0D" w:rsidRPr="00160B03" w:rsidRDefault="00743E0D" w:rsidP="00FC5B2E">
      <w:pPr>
        <w:pStyle w:val="4"/>
      </w:pPr>
      <w:r w:rsidRPr="00160B03">
        <w:t xml:space="preserve">Click </w:t>
      </w:r>
      <w:r w:rsidRPr="00160B03">
        <w:rPr>
          <w:rStyle w:val="Strong"/>
          <w:rFonts w:eastAsia="Times New Roman"/>
        </w:rPr>
        <w:t>New pull request</w:t>
      </w:r>
      <w:r w:rsidRPr="00160B03">
        <w:t xml:space="preserve">. </w:t>
      </w:r>
    </w:p>
    <w:p w14:paraId="7E3FD380" w14:textId="35627EED" w:rsidR="00743E0D" w:rsidRPr="00160B03" w:rsidRDefault="00743E0D" w:rsidP="00FC5B2E">
      <w:pPr>
        <w:pStyle w:val="4"/>
      </w:pPr>
      <w:r w:rsidRPr="00160B03">
        <w:t xml:space="preserve">In the </w:t>
      </w:r>
      <w:r w:rsidRPr="00160B03">
        <w:rPr>
          <w:rStyle w:val="Strong"/>
          <w:rFonts w:eastAsia="Times New Roman"/>
        </w:rPr>
        <w:t>base:</w:t>
      </w:r>
      <w:r w:rsidRPr="00160B03">
        <w:t xml:space="preserve"> dropdown, make sure </w:t>
      </w:r>
      <w:r w:rsidRPr="00160B03">
        <w:rPr>
          <w:rStyle w:val="Strong"/>
          <w:rFonts w:eastAsia="Times New Roman"/>
        </w:rPr>
        <w:t>main</w:t>
      </w:r>
      <w:r w:rsidRPr="00160B03">
        <w:t xml:space="preserve"> is selected. </w:t>
      </w:r>
    </w:p>
    <w:p w14:paraId="71A1D360" w14:textId="061F61E9" w:rsidR="00743E0D" w:rsidRPr="00160B03" w:rsidRDefault="00743E0D" w:rsidP="00FC5B2E">
      <w:pPr>
        <w:pStyle w:val="4"/>
      </w:pPr>
      <w:r w:rsidRPr="00160B03">
        <w:lastRenderedPageBreak/>
        <w:t xml:space="preserve">Select the </w:t>
      </w:r>
      <w:r w:rsidRPr="00160B03">
        <w:rPr>
          <w:rStyle w:val="Strong"/>
          <w:rFonts w:eastAsia="Times New Roman"/>
        </w:rPr>
        <w:t>compare:</w:t>
      </w:r>
      <w:r w:rsidRPr="00160B03">
        <w:t xml:space="preserve"> dropdown, and click </w:t>
      </w:r>
      <w:r w:rsidRPr="00160B03">
        <w:rPr>
          <w:rStyle w:val="HTMLCode"/>
          <w:rFonts w:eastAsia="Times New Roman"/>
        </w:rPr>
        <w:t>update-game</w:t>
      </w:r>
      <w:r w:rsidRPr="00160B03">
        <w:t xml:space="preserve">. </w:t>
      </w:r>
    </w:p>
    <w:p w14:paraId="68371012" w14:textId="40913845" w:rsidR="00743E0D" w:rsidRPr="00160B03" w:rsidRDefault="00743E0D" w:rsidP="00FC5B2E">
      <w:pPr>
        <w:pStyle w:val="4"/>
      </w:pPr>
      <w:r w:rsidRPr="00160B03">
        <w:t xml:space="preserve">Click </w:t>
      </w:r>
      <w:r w:rsidRPr="00160B03">
        <w:rPr>
          <w:rStyle w:val="Strong"/>
          <w:rFonts w:eastAsia="Times New Roman"/>
        </w:rPr>
        <w:t>Create pull request</w:t>
      </w:r>
      <w:r w:rsidRPr="00160B03">
        <w:t xml:space="preserve">. </w:t>
      </w:r>
    </w:p>
    <w:p w14:paraId="237068AB" w14:textId="42B1010F" w:rsidR="00743E0D" w:rsidRPr="00160B03" w:rsidRDefault="00743E0D" w:rsidP="00FC5B2E">
      <w:pPr>
        <w:pStyle w:val="4"/>
      </w:pPr>
      <w:r w:rsidRPr="00160B03">
        <w:t xml:space="preserve">Enter a title for your pull request: </w:t>
      </w:r>
      <w:r w:rsidRPr="00160B03">
        <w:rPr>
          <w:rStyle w:val="HTMLCode"/>
          <w:rFonts w:eastAsia="Times New Roman"/>
        </w:rPr>
        <w:t>Update the game over message</w:t>
      </w:r>
      <w:r w:rsidRPr="00160B03">
        <w:t xml:space="preserve">. </w:t>
      </w:r>
    </w:p>
    <w:p w14:paraId="2A6C31B4" w14:textId="38631E64" w:rsidR="00743E0D" w:rsidRPr="00160B03" w:rsidRDefault="00743E0D" w:rsidP="00FC5B2E">
      <w:pPr>
        <w:pStyle w:val="4"/>
      </w:pPr>
      <w:r w:rsidRPr="00160B03">
        <w:t xml:space="preserve">Enter a description for your pull request: </w:t>
      </w:r>
      <w:r w:rsidRPr="00160B03">
        <w:rPr>
          <w:rStyle w:val="HTMLCode"/>
          <w:rFonts w:eastAsia="Times New Roman"/>
        </w:rPr>
        <w:t>Update the game over message so people know how to play again!</w:t>
      </w:r>
      <w:r w:rsidRPr="00160B03">
        <w:t xml:space="preserve"> </w:t>
      </w:r>
    </w:p>
    <w:p w14:paraId="13BB881B" w14:textId="1331DFE7" w:rsidR="00743E0D" w:rsidRPr="00160B03" w:rsidRDefault="00743E0D" w:rsidP="00FC5B2E">
      <w:pPr>
        <w:pStyle w:val="4"/>
      </w:pPr>
      <w:r w:rsidRPr="00160B03">
        <w:t xml:space="preserve">Click </w:t>
      </w:r>
      <w:r w:rsidRPr="00160B03">
        <w:rPr>
          <w:rStyle w:val="Strong"/>
          <w:rFonts w:eastAsia="Times New Roman"/>
        </w:rPr>
        <w:t>Create pull request</w:t>
      </w:r>
      <w:r w:rsidRPr="00160B03">
        <w:t>.</w:t>
      </w:r>
    </w:p>
    <w:p w14:paraId="220AC3D9" w14:textId="77777777" w:rsidR="00743E0D" w:rsidRPr="00607798" w:rsidRDefault="00743E0D" w:rsidP="00743E0D">
      <w:pPr>
        <w:rPr>
          <w:rFonts w:eastAsia="Times New Roman" w:cs="Huawei Sans"/>
          <w:lang w:eastAsia="en-GB"/>
        </w:rPr>
      </w:pPr>
    </w:p>
    <w:p w14:paraId="12083394" w14:textId="37D52E98" w:rsidR="00743E0D" w:rsidRPr="006F7BCA" w:rsidRDefault="00743E0D" w:rsidP="00743E0D">
      <w:pPr>
        <w:spacing w:before="100" w:beforeAutospacing="1" w:after="100" w:afterAutospacing="1"/>
        <w:outlineLvl w:val="1"/>
        <w:rPr>
          <w:rFonts w:ascii="Huawai Sans" w:eastAsia="Times New Roman" w:hAnsi="Huawai Sans" w:cs="Huawei Sans"/>
          <w:b/>
          <w:bCs/>
          <w:lang w:eastAsia="en-GB"/>
        </w:rPr>
      </w:pPr>
      <w:r w:rsidRPr="006F7BCA">
        <w:rPr>
          <w:rFonts w:ascii="Huawai Sans" w:eastAsia="Times New Roman" w:hAnsi="Huawai Sans" w:cs="Huawei Sans"/>
          <w:b/>
          <w:bCs/>
          <w:lang w:eastAsia="en-GB"/>
        </w:rPr>
        <w:t xml:space="preserve">Step 2: </w:t>
      </w:r>
      <w:r w:rsidR="00160B03" w:rsidRPr="006F7BCA">
        <w:rPr>
          <w:rFonts w:ascii="Huawai Sans" w:eastAsia="Times New Roman" w:hAnsi="Huawai Sans" w:cs="Huawei Sans"/>
          <w:b/>
          <w:bCs/>
          <w:lang w:eastAsia="en-GB"/>
        </w:rPr>
        <w:t>Assign yourself</w:t>
      </w:r>
    </w:p>
    <w:p w14:paraId="08695650" w14:textId="77777777" w:rsidR="00160B03" w:rsidRDefault="00160B03" w:rsidP="00160B03">
      <w:pPr>
        <w:pStyle w:val="NormalWeb"/>
      </w:pPr>
      <w:r>
        <w:rPr>
          <w:rStyle w:val="Emphasis"/>
        </w:rPr>
        <w:t xml:space="preserve">Great job opening that pull request! </w:t>
      </w:r>
      <w:r>
        <w:rPr>
          <w:rStyle w:val="Emphasis"/>
          <w:rFonts w:ascii="Apple Color Emoji" w:hAnsi="Apple Color Emoji" w:cs="Apple Color Emoji"/>
        </w:rPr>
        <w:t>👋</w:t>
      </w:r>
    </w:p>
    <w:p w14:paraId="4C20ED6A" w14:textId="77777777" w:rsidR="00160B03" w:rsidRDefault="00160B03" w:rsidP="00160B03">
      <w:pPr>
        <w:pStyle w:val="NormalWeb"/>
      </w:pPr>
      <w:r>
        <w:rPr>
          <w:rStyle w:val="Strong"/>
        </w:rPr>
        <w:t xml:space="preserve">What is a </w:t>
      </w:r>
      <w:r>
        <w:rPr>
          <w:rStyle w:val="Emphasis"/>
          <w:b/>
          <w:bCs/>
        </w:rPr>
        <w:t>pull request review</w:t>
      </w:r>
      <w:r>
        <w:rPr>
          <w:rStyle w:val="Strong"/>
        </w:rPr>
        <w:t>?</w:t>
      </w:r>
      <w:r>
        <w:t>: Reviewing a pull request is an opportunity to examine another contributor's changes and give them feedback. It's an awesome opportunity to learn more about how the project works and how others solve problems.</w:t>
      </w:r>
    </w:p>
    <w:p w14:paraId="2640D7BF" w14:textId="77777777" w:rsidR="00160B03" w:rsidRDefault="00160B03" w:rsidP="00160B03">
      <w:pPr>
        <w:pStyle w:val="NormalWeb"/>
      </w:pPr>
      <w:r>
        <w:t xml:space="preserve">The best way to get a review is to ask for one. On GitHub, you can ask someone to review a pull request by assigning them as a reviewer or assignee. If you are not ready for review, consider </w:t>
      </w:r>
      <w:hyperlink r:id="rId66" w:history="1">
        <w:r>
          <w:rPr>
            <w:rStyle w:val="Hyperlink"/>
          </w:rPr>
          <w:t>creating a draft pull request</w:t>
        </w:r>
      </w:hyperlink>
      <w:r>
        <w:t xml:space="preserve"> instead.</w:t>
      </w:r>
    </w:p>
    <w:p w14:paraId="18F06C3D" w14:textId="77777777" w:rsidR="00160B03" w:rsidRDefault="00160B03" w:rsidP="00160B03">
      <w:pPr>
        <w:pStyle w:val="NormalWeb"/>
      </w:pPr>
    </w:p>
    <w:p w14:paraId="20A184DE" w14:textId="16D8275E" w:rsidR="00160B03" w:rsidRDefault="00160B03" w:rsidP="00160B03">
      <w:pPr>
        <w:pStyle w:val="ItemListTextinTable"/>
      </w:pPr>
      <w:r>
        <w:rPr>
          <w:rFonts w:ascii="Segoe UI Emoji" w:hAnsi="Segoe UI Emoji" w:cs="Segoe UI Emoji"/>
        </w:rPr>
        <w:t xml:space="preserve">        ⌨️</w:t>
      </w:r>
      <w:r>
        <w:t xml:space="preserve"> </w:t>
      </w:r>
      <w:r w:rsidRPr="00160B03">
        <w:rPr>
          <w:b w:val="0"/>
          <w:bCs w:val="0"/>
        </w:rPr>
        <w:t>Activity: Assign yourself</w:t>
      </w:r>
    </w:p>
    <w:p w14:paraId="6F730140" w14:textId="4084ABCC" w:rsidR="00160B03" w:rsidRDefault="00160B03" w:rsidP="00FC5B2E">
      <w:pPr>
        <w:pStyle w:val="4"/>
      </w:pPr>
      <w:r>
        <w:t>Open the pull request you just created.</w:t>
      </w:r>
    </w:p>
    <w:p w14:paraId="2A03F4D4" w14:textId="3A634735" w:rsidR="00160B03" w:rsidRDefault="00160B03" w:rsidP="00FC5B2E">
      <w:pPr>
        <w:pStyle w:val="4"/>
      </w:pPr>
      <w:r>
        <w:t xml:space="preserve">Under </w:t>
      </w:r>
      <w:r>
        <w:rPr>
          <w:rStyle w:val="Strong"/>
        </w:rPr>
        <w:t>Assignees</w:t>
      </w:r>
      <w:r>
        <w:t xml:space="preserve"> on the right side of the screen, add yourself.</w:t>
      </w:r>
    </w:p>
    <w:p w14:paraId="74D4372A" w14:textId="77777777" w:rsidR="00160B03" w:rsidRDefault="00160B03" w:rsidP="00160B03">
      <w:pPr>
        <w:pStyle w:val="NormalWeb"/>
      </w:pPr>
      <w:r>
        <w:t xml:space="preserve">Because you created the pull request, you can't assign yourself as a reviewer, but feel free to assign a friend as a reviewer instead to see how it works </w:t>
      </w:r>
      <w:r>
        <w:rPr>
          <w:rFonts w:ascii="Apple Color Emoji" w:hAnsi="Apple Color Emoji" w:cs="Apple Color Emoji"/>
        </w:rPr>
        <w:t>😄</w:t>
      </w:r>
    </w:p>
    <w:p w14:paraId="61519501" w14:textId="77777777" w:rsidR="00743E0D" w:rsidRPr="00607798" w:rsidRDefault="00743E0D" w:rsidP="00743E0D">
      <w:pPr>
        <w:rPr>
          <w:rFonts w:eastAsia="Times New Roman" w:cs="Huawei Sans"/>
          <w:lang w:eastAsia="en-GB"/>
        </w:rPr>
      </w:pPr>
    </w:p>
    <w:p w14:paraId="11CE2DDE" w14:textId="47363BD5" w:rsidR="00743E0D" w:rsidRPr="006F7BCA" w:rsidRDefault="00743E0D" w:rsidP="00743E0D">
      <w:pPr>
        <w:spacing w:before="100" w:beforeAutospacing="1" w:after="100" w:afterAutospacing="1"/>
        <w:outlineLvl w:val="1"/>
        <w:rPr>
          <w:rFonts w:ascii="Huawai Sans" w:eastAsia="Times New Roman" w:hAnsi="Huawai Sans" w:cs="Huawei Sans"/>
          <w:b/>
          <w:bCs/>
          <w:lang w:eastAsia="en-GB"/>
        </w:rPr>
      </w:pPr>
      <w:r w:rsidRPr="006F7BCA">
        <w:rPr>
          <w:rFonts w:ascii="Huawai Sans" w:eastAsia="Times New Roman" w:hAnsi="Huawai Sans" w:cs="Huawei Sans"/>
          <w:b/>
          <w:bCs/>
          <w:lang w:eastAsia="en-GB"/>
        </w:rPr>
        <w:t xml:space="preserve">Step 3: </w:t>
      </w:r>
      <w:r w:rsidR="00160B03" w:rsidRPr="006F7BCA">
        <w:rPr>
          <w:rFonts w:ascii="Huawai Sans" w:eastAsia="Times New Roman" w:hAnsi="Huawai Sans" w:cs="Huawei Sans"/>
          <w:b/>
          <w:bCs/>
          <w:lang w:eastAsia="en-GB"/>
        </w:rPr>
        <w:t>Leave a Review</w:t>
      </w:r>
    </w:p>
    <w:p w14:paraId="06A2412F" w14:textId="77777777" w:rsidR="00160B03" w:rsidRPr="00160B03" w:rsidRDefault="00160B03" w:rsidP="00160B03">
      <w:pPr>
        <w:spacing w:before="100" w:after="100"/>
        <w:rPr>
          <w:rFonts w:eastAsia="Times New Roman"/>
        </w:rPr>
      </w:pPr>
      <w:r w:rsidRPr="00160B03">
        <w:rPr>
          <w:rStyle w:val="Emphasis"/>
          <w:rFonts w:eastAsia="Times New Roman"/>
        </w:rPr>
        <w:t xml:space="preserve">You assigned yourself! </w:t>
      </w:r>
      <w:r w:rsidRPr="00160B03">
        <w:rPr>
          <w:rStyle w:val="Emphasis"/>
          <w:rFonts w:ascii="Apple Color Emoji" w:eastAsia="Times New Roman" w:hAnsi="Apple Color Emoji" w:cs="Apple Color Emoji"/>
        </w:rPr>
        <w:t>🎉</w:t>
      </w:r>
    </w:p>
    <w:p w14:paraId="19AB63A5" w14:textId="77777777" w:rsidR="00160B03" w:rsidRPr="00160B03" w:rsidRDefault="00160B03" w:rsidP="00160B03">
      <w:pPr>
        <w:spacing w:before="100" w:after="100"/>
        <w:rPr>
          <w:rFonts w:eastAsia="Times New Roman"/>
        </w:rPr>
      </w:pPr>
      <w:r w:rsidRPr="00160B03">
        <w:rPr>
          <w:rFonts w:eastAsia="Times New Roman"/>
        </w:rPr>
        <w:t>Pull request reviews ensure quality and maintain momentum of changes to your project.</w:t>
      </w:r>
    </w:p>
    <w:p w14:paraId="5F1A73ED" w14:textId="77777777" w:rsidR="00160B03" w:rsidRPr="00160B03" w:rsidRDefault="00160B03" w:rsidP="00160B03">
      <w:pPr>
        <w:spacing w:before="100" w:after="100"/>
        <w:rPr>
          <w:rFonts w:eastAsia="Times New Roman"/>
        </w:rPr>
      </w:pPr>
      <w:r w:rsidRPr="00160B03">
        <w:rPr>
          <w:rFonts w:eastAsia="Times New Roman"/>
        </w:rPr>
        <w:t>When reviewing a pull request:</w:t>
      </w:r>
    </w:p>
    <w:p w14:paraId="14DE33C7" w14:textId="77777777" w:rsidR="00160B03" w:rsidRPr="00160B03" w:rsidRDefault="00160B03" w:rsidP="00FC584A">
      <w:pPr>
        <w:pStyle w:val="4"/>
        <w:numPr>
          <w:ilvl w:val="0"/>
          <w:numId w:val="26"/>
        </w:numPr>
      </w:pPr>
      <w:r w:rsidRPr="00160B03">
        <w:t xml:space="preserve">Review the </w:t>
      </w:r>
      <w:r w:rsidRPr="00160B03">
        <w:rPr>
          <w:rStyle w:val="Emphasis"/>
          <w:rFonts w:eastAsia="Times New Roman"/>
        </w:rPr>
        <w:t>title</w:t>
      </w:r>
      <w:r w:rsidRPr="00160B03">
        <w:t xml:space="preserve"> and </w:t>
      </w:r>
      <w:r w:rsidRPr="00160B03">
        <w:rPr>
          <w:rStyle w:val="Emphasis"/>
          <w:rFonts w:eastAsia="Times New Roman"/>
        </w:rPr>
        <w:t>body</w:t>
      </w:r>
      <w:r w:rsidRPr="00160B03">
        <w:t xml:space="preserve"> of the pull request, and possibly any associated issue, to understand the intended change.</w:t>
      </w:r>
    </w:p>
    <w:p w14:paraId="2B750341" w14:textId="77777777" w:rsidR="00160B03" w:rsidRPr="00160B03" w:rsidRDefault="00160B03" w:rsidP="00FC584A">
      <w:pPr>
        <w:pStyle w:val="4"/>
        <w:numPr>
          <w:ilvl w:val="0"/>
          <w:numId w:val="26"/>
        </w:numPr>
      </w:pPr>
      <w:r w:rsidRPr="00160B03">
        <w:t xml:space="preserve">Review the </w:t>
      </w:r>
      <w:hyperlink r:id="rId67" w:anchor="diff" w:history="1">
        <w:r w:rsidRPr="00160B03">
          <w:rPr>
            <w:rStyle w:val="Hyperlink"/>
            <w:rFonts w:eastAsia="Times New Roman"/>
          </w:rPr>
          <w:t>diff</w:t>
        </w:r>
      </w:hyperlink>
      <w:r w:rsidRPr="00160B03">
        <w:t>, the comparison of the proposed code, in the context of the whole project.</w:t>
      </w:r>
    </w:p>
    <w:p w14:paraId="430AA3AA" w14:textId="77777777" w:rsidR="00160B03" w:rsidRPr="00160B03" w:rsidRDefault="00160B03" w:rsidP="00FC584A">
      <w:pPr>
        <w:pStyle w:val="4"/>
        <w:numPr>
          <w:ilvl w:val="0"/>
          <w:numId w:val="26"/>
        </w:numPr>
      </w:pPr>
      <w:r w:rsidRPr="00160B03">
        <w:t xml:space="preserve">For most things, try out the proposed change. Check if the actual change matches the intention. Find the repository's </w:t>
      </w:r>
      <w:hyperlink r:id="rId68" w:history="1">
        <w:r w:rsidRPr="00160B03">
          <w:rPr>
            <w:rStyle w:val="Hyperlink"/>
            <w:rFonts w:eastAsia="Times New Roman"/>
          </w:rPr>
          <w:t>contributing guide</w:t>
        </w:r>
      </w:hyperlink>
      <w:r w:rsidRPr="00160B03">
        <w:t xml:space="preserve"> to find out how to review the changes.</w:t>
      </w:r>
    </w:p>
    <w:p w14:paraId="0A357C70" w14:textId="77777777" w:rsidR="00160B03" w:rsidRPr="00160B03" w:rsidRDefault="00160B03" w:rsidP="00160B03">
      <w:pPr>
        <w:spacing w:before="100" w:after="100"/>
        <w:rPr>
          <w:rFonts w:eastAsia="Times New Roman"/>
        </w:rPr>
      </w:pPr>
      <w:r w:rsidRPr="00160B03">
        <w:rPr>
          <w:rFonts w:eastAsia="Times New Roman"/>
        </w:rPr>
        <w:t>In your review comments:</w:t>
      </w:r>
    </w:p>
    <w:p w14:paraId="40F399B2" w14:textId="77777777" w:rsidR="00160B03" w:rsidRPr="00160B03" w:rsidRDefault="00160B03" w:rsidP="00FC5B2E">
      <w:pPr>
        <w:pStyle w:val="4"/>
      </w:pPr>
      <w:r w:rsidRPr="00160B03">
        <w:t>Identify potential issues, risks, and limitations.</w:t>
      </w:r>
    </w:p>
    <w:p w14:paraId="5C5C26AA" w14:textId="77777777" w:rsidR="00160B03" w:rsidRPr="00160B03" w:rsidRDefault="00160B03" w:rsidP="00FC5B2E">
      <w:pPr>
        <w:pStyle w:val="4"/>
      </w:pPr>
      <w:r w:rsidRPr="00160B03">
        <w:t>Suggest changes and improvements.</w:t>
      </w:r>
    </w:p>
    <w:p w14:paraId="56444244" w14:textId="77777777" w:rsidR="00160B03" w:rsidRPr="00160B03" w:rsidRDefault="00160B03" w:rsidP="00FC5B2E">
      <w:pPr>
        <w:pStyle w:val="4"/>
      </w:pPr>
      <w:r w:rsidRPr="00160B03">
        <w:t>Share awareness of upcoming changes that the pull request doesn't account for.</w:t>
      </w:r>
    </w:p>
    <w:p w14:paraId="13AF03DF" w14:textId="77777777" w:rsidR="00160B03" w:rsidRPr="00160B03" w:rsidRDefault="00160B03" w:rsidP="00FC5B2E">
      <w:pPr>
        <w:pStyle w:val="4"/>
      </w:pPr>
      <w:r w:rsidRPr="00160B03">
        <w:t>Ask questions to verify shared understanding.</w:t>
      </w:r>
    </w:p>
    <w:p w14:paraId="3C343B55" w14:textId="77777777" w:rsidR="00160B03" w:rsidRPr="00160B03" w:rsidRDefault="00160B03" w:rsidP="00FC5B2E">
      <w:pPr>
        <w:pStyle w:val="4"/>
      </w:pPr>
      <w:r w:rsidRPr="00160B03">
        <w:t>Highlight what the author did well and should keep doing.</w:t>
      </w:r>
    </w:p>
    <w:p w14:paraId="3AD503FF" w14:textId="77777777" w:rsidR="00160B03" w:rsidRPr="00160B03" w:rsidRDefault="00160B03" w:rsidP="00FC5B2E">
      <w:pPr>
        <w:pStyle w:val="4"/>
      </w:pPr>
      <w:r w:rsidRPr="00160B03">
        <w:t>Prioritize the most important feedback.</w:t>
      </w:r>
    </w:p>
    <w:p w14:paraId="1907187E" w14:textId="77777777" w:rsidR="00160B03" w:rsidRPr="00160B03" w:rsidRDefault="00160B03" w:rsidP="00FC5B2E">
      <w:pPr>
        <w:pStyle w:val="4"/>
      </w:pPr>
      <w:r w:rsidRPr="00160B03">
        <w:lastRenderedPageBreak/>
        <w:t xml:space="preserve">Be concise </w:t>
      </w:r>
      <w:r w:rsidRPr="00160B03">
        <w:rPr>
          <w:rStyle w:val="Emphasis"/>
          <w:rFonts w:eastAsia="Times New Roman"/>
        </w:rPr>
        <w:t>and</w:t>
      </w:r>
      <w:r w:rsidRPr="00160B03">
        <w:t xml:space="preserve"> provide meaningful detail.</w:t>
      </w:r>
    </w:p>
    <w:p w14:paraId="40435EDC" w14:textId="77777777" w:rsidR="00160B03" w:rsidRPr="00160B03" w:rsidRDefault="00160B03" w:rsidP="00FC5B2E">
      <w:pPr>
        <w:pStyle w:val="4"/>
      </w:pPr>
      <w:r w:rsidRPr="00160B03">
        <w:t>Treat the pull request author with kindness and empathy.</w:t>
      </w:r>
    </w:p>
    <w:p w14:paraId="739AE387" w14:textId="77777777" w:rsidR="00160B03" w:rsidRPr="00160B03" w:rsidRDefault="00160B03" w:rsidP="00160B03">
      <w:pPr>
        <w:spacing w:before="100" w:after="100"/>
        <w:rPr>
          <w:rFonts w:eastAsia="Times New Roman"/>
        </w:rPr>
      </w:pPr>
      <w:r w:rsidRPr="00160B03">
        <w:rPr>
          <w:rFonts w:eastAsia="Times New Roman"/>
        </w:rPr>
        <w:t xml:space="preserve">When an approval or request for changes is not yet needed, consider using </w:t>
      </w:r>
      <w:r w:rsidRPr="00160B03">
        <w:rPr>
          <w:rStyle w:val="Strong"/>
          <w:rFonts w:eastAsia="Times New Roman"/>
        </w:rPr>
        <w:t>comments</w:t>
      </w:r>
      <w:r w:rsidRPr="00160B03">
        <w:rPr>
          <w:rFonts w:eastAsia="Times New Roman"/>
        </w:rPr>
        <w:t xml:space="preserve">. An </w:t>
      </w:r>
      <w:r w:rsidRPr="00160B03">
        <w:rPr>
          <w:rStyle w:val="Strong"/>
          <w:rFonts w:eastAsia="Times New Roman"/>
        </w:rPr>
        <w:t>approval</w:t>
      </w:r>
      <w:r w:rsidRPr="00160B03">
        <w:rPr>
          <w:rFonts w:eastAsia="Times New Roman"/>
        </w:rPr>
        <w:t xml:space="preserve"> lets the author know you believe the pull request is safe to merge. </w:t>
      </w:r>
      <w:r w:rsidRPr="00160B03">
        <w:rPr>
          <w:rStyle w:val="Strong"/>
          <w:rFonts w:eastAsia="Times New Roman"/>
        </w:rPr>
        <w:t>Requesting changes</w:t>
      </w:r>
      <w:r w:rsidRPr="00160B03">
        <w:rPr>
          <w:rFonts w:eastAsia="Times New Roman"/>
        </w:rPr>
        <w:t xml:space="preserve"> lets the author know you believe the pull request is not ready to merge.</w:t>
      </w:r>
    </w:p>
    <w:p w14:paraId="1817A86F" w14:textId="77777777" w:rsidR="00160B03" w:rsidRPr="00160B03" w:rsidRDefault="00160B03" w:rsidP="00160B03">
      <w:pPr>
        <w:spacing w:before="100" w:after="100"/>
        <w:rPr>
          <w:rFonts w:eastAsia="Times New Roman"/>
          <w:b/>
          <w:bCs/>
        </w:rPr>
      </w:pPr>
      <w:r w:rsidRPr="00160B03">
        <w:rPr>
          <w:rFonts w:ascii="Apple Color Emoji" w:eastAsia="Times New Roman" w:hAnsi="Apple Color Emoji" w:cs="Apple Color Emoji"/>
          <w:b/>
          <w:bCs/>
        </w:rPr>
        <w:t>⌨️</w:t>
      </w:r>
      <w:r w:rsidRPr="00160B03">
        <w:rPr>
          <w:rFonts w:eastAsia="Times New Roman"/>
          <w:b/>
          <w:bCs/>
        </w:rPr>
        <w:t xml:space="preserve"> Activity: Leave a review</w:t>
      </w:r>
    </w:p>
    <w:p w14:paraId="5EA55D80" w14:textId="4AE0F645" w:rsidR="00160B03" w:rsidRPr="00160B03" w:rsidRDefault="00160B03" w:rsidP="00FC5B2E">
      <w:pPr>
        <w:pStyle w:val="4"/>
      </w:pPr>
      <w:r w:rsidRPr="00160B03">
        <w:t xml:space="preserve">On the pull request, click </w:t>
      </w:r>
      <w:r w:rsidRPr="00160B03">
        <w:rPr>
          <w:rStyle w:val="Strong"/>
          <w:rFonts w:eastAsia="Times New Roman"/>
        </w:rPr>
        <w:t>Files changed</w:t>
      </w:r>
      <w:r w:rsidRPr="00160B03">
        <w:t xml:space="preserve">. </w:t>
      </w:r>
    </w:p>
    <w:p w14:paraId="0900D3AA" w14:textId="64F979E2" w:rsidR="00160B03" w:rsidRPr="00160B03" w:rsidRDefault="00160B03" w:rsidP="00FC5B2E">
      <w:pPr>
        <w:pStyle w:val="4"/>
      </w:pPr>
      <w:r w:rsidRPr="00160B03">
        <w:t xml:space="preserve">Click </w:t>
      </w:r>
      <w:r w:rsidRPr="00160B03">
        <w:rPr>
          <w:rStyle w:val="Strong"/>
          <w:rFonts w:eastAsia="Times New Roman"/>
        </w:rPr>
        <w:t>Review changes</w:t>
      </w:r>
      <w:r w:rsidRPr="00160B03">
        <w:t xml:space="preserve">. </w:t>
      </w:r>
    </w:p>
    <w:p w14:paraId="7FC4E444" w14:textId="4DB3EEA6" w:rsidR="00160B03" w:rsidRPr="00160B03" w:rsidRDefault="00160B03" w:rsidP="00FC5B2E">
      <w:pPr>
        <w:pStyle w:val="4"/>
      </w:pPr>
      <w:r w:rsidRPr="00160B03">
        <w:t xml:space="preserve">Add a comment with your initial thoughts on the pull request. </w:t>
      </w:r>
    </w:p>
    <w:p w14:paraId="3F75F7CB" w14:textId="4EF78634" w:rsidR="00160B03" w:rsidRPr="00160B03" w:rsidRDefault="00160B03" w:rsidP="00FC5B2E">
      <w:pPr>
        <w:pStyle w:val="4"/>
      </w:pPr>
      <w:r w:rsidRPr="00160B03">
        <w:t xml:space="preserve">Select </w:t>
      </w:r>
      <w:r w:rsidRPr="00160B03">
        <w:rPr>
          <w:rStyle w:val="Emphasis"/>
          <w:rFonts w:eastAsia="Times New Roman"/>
        </w:rPr>
        <w:t>comment</w:t>
      </w:r>
      <w:r w:rsidRPr="00160B03">
        <w:t xml:space="preserve">. You won't be able to </w:t>
      </w:r>
      <w:r w:rsidRPr="00160B03">
        <w:rPr>
          <w:rStyle w:val="Emphasis"/>
          <w:rFonts w:eastAsia="Times New Roman"/>
        </w:rPr>
        <w:t>approve</w:t>
      </w:r>
      <w:r w:rsidRPr="00160B03">
        <w:t xml:space="preserve"> or </w:t>
      </w:r>
      <w:r w:rsidRPr="00160B03">
        <w:rPr>
          <w:rStyle w:val="Emphasis"/>
          <w:rFonts w:eastAsia="Times New Roman"/>
        </w:rPr>
        <w:t>request changes</w:t>
      </w:r>
      <w:r w:rsidRPr="00160B03">
        <w:t xml:space="preserve"> to your own pull request. </w:t>
      </w:r>
    </w:p>
    <w:p w14:paraId="2BB00096" w14:textId="4CC2D68C" w:rsidR="00160B03" w:rsidRPr="00160B03" w:rsidRDefault="00160B03" w:rsidP="00FC5B2E">
      <w:pPr>
        <w:pStyle w:val="4"/>
      </w:pPr>
      <w:r w:rsidRPr="00160B03">
        <w:t xml:space="preserve">Click </w:t>
      </w:r>
      <w:r w:rsidRPr="00160B03">
        <w:rPr>
          <w:rStyle w:val="Strong"/>
          <w:rFonts w:eastAsia="Times New Roman"/>
        </w:rPr>
        <w:t>Submit review</w:t>
      </w:r>
      <w:r w:rsidRPr="00160B03">
        <w:t>.</w:t>
      </w:r>
    </w:p>
    <w:p w14:paraId="4FBF0710" w14:textId="77777777" w:rsidR="00743E0D" w:rsidRPr="00607798" w:rsidRDefault="00743E0D" w:rsidP="00743E0D">
      <w:pPr>
        <w:rPr>
          <w:rFonts w:cs="Huawei Sans"/>
        </w:rPr>
      </w:pPr>
    </w:p>
    <w:p w14:paraId="6E7EC4E1" w14:textId="77777777" w:rsidR="00743E0D" w:rsidRPr="00607798" w:rsidRDefault="00743E0D" w:rsidP="00743E0D">
      <w:pPr>
        <w:rPr>
          <w:rFonts w:cs="Huawei Sans"/>
        </w:rPr>
      </w:pPr>
    </w:p>
    <w:p w14:paraId="72312A24" w14:textId="77777777" w:rsidR="005F5A90" w:rsidRPr="006F7BCA" w:rsidRDefault="005F5A90" w:rsidP="005F5A90">
      <w:pPr>
        <w:spacing w:before="100" w:beforeAutospacing="1" w:after="100" w:afterAutospacing="1"/>
        <w:outlineLvl w:val="1"/>
        <w:rPr>
          <w:rFonts w:ascii="Huawai Sans" w:eastAsia="Times New Roman" w:hAnsi="Huawai Sans" w:cs="Huawei Sans"/>
          <w:b/>
          <w:bCs/>
          <w:lang w:eastAsia="en-GB"/>
        </w:rPr>
      </w:pPr>
      <w:r w:rsidRPr="006F7BCA">
        <w:rPr>
          <w:rFonts w:ascii="Huawai Sans" w:eastAsia="Times New Roman" w:hAnsi="Huawai Sans" w:cs="Huawei Sans"/>
          <w:b/>
          <w:bCs/>
          <w:lang w:eastAsia="en-GB"/>
        </w:rPr>
        <w:t>Step 4: Suggest Changes</w:t>
      </w:r>
    </w:p>
    <w:p w14:paraId="632A9AC4" w14:textId="77777777" w:rsidR="005F5A90" w:rsidRPr="00160B03" w:rsidRDefault="005F5A90" w:rsidP="005F5A90">
      <w:pPr>
        <w:spacing w:before="100" w:after="100"/>
        <w:rPr>
          <w:rFonts w:eastAsia="Times New Roman"/>
        </w:rPr>
      </w:pPr>
      <w:r w:rsidRPr="00160B03">
        <w:rPr>
          <w:rStyle w:val="Emphasis"/>
          <w:rFonts w:eastAsia="Times New Roman"/>
        </w:rPr>
        <w:t xml:space="preserve">Nice work reviewing that pull request </w:t>
      </w:r>
      <w:r w:rsidRPr="00160B03">
        <w:rPr>
          <w:rStyle w:val="Emphasis"/>
          <w:rFonts w:ascii="Apple Color Emoji" w:eastAsia="Times New Roman" w:hAnsi="Apple Color Emoji" w:cs="Apple Color Emoji"/>
        </w:rPr>
        <w:t>✨</w:t>
      </w:r>
    </w:p>
    <w:p w14:paraId="74803C6C" w14:textId="77777777" w:rsidR="005F5A90" w:rsidRPr="00160B03" w:rsidRDefault="005F5A90" w:rsidP="005F5A90">
      <w:pPr>
        <w:spacing w:before="100" w:after="100"/>
        <w:rPr>
          <w:rFonts w:eastAsia="Times New Roman"/>
        </w:rPr>
      </w:pPr>
      <w:r w:rsidRPr="00160B03">
        <w:rPr>
          <w:rFonts w:eastAsia="Times New Roman"/>
        </w:rPr>
        <w:t xml:space="preserve">Now that you have explored the different ways you can review a pull request it is time to learn how to use </w:t>
      </w:r>
      <w:r w:rsidRPr="00160B03">
        <w:rPr>
          <w:rStyle w:val="Emphasis"/>
          <w:rFonts w:eastAsia="Times New Roman"/>
        </w:rPr>
        <w:t>suggest changes</w:t>
      </w:r>
      <w:r w:rsidRPr="00160B03">
        <w:rPr>
          <w:rFonts w:eastAsia="Times New Roman"/>
        </w:rPr>
        <w:t>.</w:t>
      </w:r>
    </w:p>
    <w:p w14:paraId="769AF8A9" w14:textId="77777777" w:rsidR="005F5A90" w:rsidRPr="00160B03" w:rsidRDefault="005F5A90" w:rsidP="005F5A90">
      <w:pPr>
        <w:spacing w:before="100" w:after="100"/>
        <w:rPr>
          <w:rFonts w:eastAsia="Times New Roman"/>
        </w:rPr>
      </w:pPr>
      <w:r w:rsidRPr="00160B03">
        <w:rPr>
          <w:rStyle w:val="Strong"/>
          <w:rFonts w:eastAsia="Times New Roman"/>
        </w:rPr>
        <w:t xml:space="preserve">What is </w:t>
      </w:r>
      <w:r w:rsidRPr="00160B03">
        <w:rPr>
          <w:rStyle w:val="Emphasis"/>
          <w:rFonts w:eastAsia="Times New Roman"/>
          <w:b/>
          <w:bCs/>
        </w:rPr>
        <w:t>suggest changes</w:t>
      </w:r>
      <w:r w:rsidRPr="00160B03">
        <w:rPr>
          <w:rStyle w:val="Strong"/>
          <w:rFonts w:eastAsia="Times New Roman"/>
        </w:rPr>
        <w:t>?</w:t>
      </w:r>
      <w:r w:rsidRPr="00160B03">
        <w:rPr>
          <w:rFonts w:eastAsia="Times New Roman"/>
        </w:rPr>
        <w:t>: This feature enables you to recommend a change to a pull request that the author can commit with the push of a button.</w:t>
      </w:r>
    </w:p>
    <w:p w14:paraId="32426E4C" w14:textId="77777777" w:rsidR="005F5A90" w:rsidRPr="00160B03" w:rsidRDefault="005F5A90" w:rsidP="005F5A90">
      <w:pPr>
        <w:spacing w:before="100" w:after="100"/>
        <w:rPr>
          <w:rFonts w:eastAsia="Times New Roman"/>
        </w:rPr>
      </w:pPr>
      <w:r w:rsidRPr="00160B03">
        <w:rPr>
          <w:rFonts w:ascii="Apple Color Emoji" w:eastAsia="Times New Roman" w:hAnsi="Apple Color Emoji" w:cs="Apple Color Emoji"/>
        </w:rPr>
        <w:t>⌨️</w:t>
      </w:r>
      <w:r w:rsidRPr="00160B03">
        <w:rPr>
          <w:rFonts w:eastAsia="Times New Roman"/>
        </w:rPr>
        <w:t xml:space="preserve"> Activity: Suggest changes</w:t>
      </w:r>
    </w:p>
    <w:p w14:paraId="398E19AC" w14:textId="77777777" w:rsidR="005F5A90" w:rsidRPr="00160B03" w:rsidRDefault="005F5A90" w:rsidP="00FC5B2E">
      <w:pPr>
        <w:pStyle w:val="4"/>
      </w:pPr>
      <w:r w:rsidRPr="00160B03">
        <w:t xml:space="preserve">On the pull request, click </w:t>
      </w:r>
      <w:r w:rsidRPr="00160B03">
        <w:rPr>
          <w:rStyle w:val="Strong"/>
          <w:rFonts w:eastAsia="Times New Roman"/>
        </w:rPr>
        <w:t>Files changed</w:t>
      </w:r>
      <w:r w:rsidRPr="00160B03">
        <w:t xml:space="preserve">. </w:t>
      </w:r>
    </w:p>
    <w:p w14:paraId="1B7BC0F1" w14:textId="77777777" w:rsidR="005F5A90" w:rsidRPr="00160B03" w:rsidRDefault="005F5A90" w:rsidP="00FC5B2E">
      <w:pPr>
        <w:pStyle w:val="4"/>
      </w:pPr>
      <w:r w:rsidRPr="00160B03">
        <w:t xml:space="preserve">Find the </w:t>
      </w:r>
      <w:r w:rsidRPr="00160B03">
        <w:rPr>
          <w:rStyle w:val="HTMLCode"/>
          <w:rFonts w:eastAsia="Times New Roman"/>
        </w:rPr>
        <w:t>index.html</w:t>
      </w:r>
      <w:r w:rsidRPr="00160B03">
        <w:t xml:space="preserve"> changes. </w:t>
      </w:r>
    </w:p>
    <w:p w14:paraId="75A58EC7" w14:textId="77777777" w:rsidR="005F5A90" w:rsidRPr="00160B03" w:rsidRDefault="005F5A90" w:rsidP="00FC5B2E">
      <w:pPr>
        <w:pStyle w:val="4"/>
      </w:pPr>
      <w:r w:rsidRPr="00160B03">
        <w:t xml:space="preserve">Hover your cursor next to the line numbers on the left side of the page. </w:t>
      </w:r>
    </w:p>
    <w:p w14:paraId="6B634F18" w14:textId="77777777" w:rsidR="005F5A90" w:rsidRPr="00160B03" w:rsidRDefault="005F5A90" w:rsidP="00FC5B2E">
      <w:pPr>
        <w:pStyle w:val="4"/>
      </w:pPr>
      <w:r w:rsidRPr="00160B03">
        <w:t xml:space="preserve">Click the blue plus icon. </w:t>
      </w:r>
    </w:p>
    <w:p w14:paraId="5BDE2DA6" w14:textId="77777777" w:rsidR="005F5A90" w:rsidRPr="00160B03" w:rsidRDefault="005F5A90" w:rsidP="00FC5B2E">
      <w:pPr>
        <w:pStyle w:val="4"/>
      </w:pPr>
      <w:r w:rsidRPr="00160B03">
        <w:t xml:space="preserve">After the comment form appears, click the </w:t>
      </w:r>
      <w:r w:rsidRPr="00160B03">
        <w:rPr>
          <w:rStyle w:val="Strong"/>
          <w:rFonts w:eastAsia="Times New Roman"/>
        </w:rPr>
        <w:t>Add a suggestion</w:t>
      </w:r>
      <w:r w:rsidRPr="00160B03">
        <w:t xml:space="preserve"> button. </w:t>
      </w:r>
      <w:r w:rsidRPr="00160B03">
        <w:br/>
      </w:r>
      <w:r w:rsidRPr="00160B03">
        <w:rPr>
          <w:noProof/>
          <w:color w:val="0000FF"/>
        </w:rPr>
        <w:drawing>
          <wp:inline distT="0" distB="0" distL="0" distR="0" wp14:anchorId="4556A050" wp14:editId="2751006B">
            <wp:extent cx="2844800" cy="1358900"/>
            <wp:effectExtent l="0" t="0" r="0" b="0"/>
            <wp:docPr id="14" name="Picture 14" descr="add-a-suggestion-button">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a-suggestion-button">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4800" cy="1358900"/>
                    </a:xfrm>
                    <a:prstGeom prst="rect">
                      <a:avLst/>
                    </a:prstGeom>
                    <a:noFill/>
                    <a:ln>
                      <a:noFill/>
                    </a:ln>
                  </pic:spPr>
                </pic:pic>
              </a:graphicData>
            </a:graphic>
          </wp:inline>
        </w:drawing>
      </w:r>
    </w:p>
    <w:p w14:paraId="758A22BA" w14:textId="77777777" w:rsidR="005F5A90" w:rsidRPr="00160B03" w:rsidRDefault="005F5A90" w:rsidP="00FC5B2E">
      <w:pPr>
        <w:pStyle w:val="4"/>
      </w:pPr>
      <w:r w:rsidRPr="00160B03">
        <w:t xml:space="preserve">Edit the suggestion. </w:t>
      </w:r>
    </w:p>
    <w:p w14:paraId="6420B1A4" w14:textId="0623EFCE" w:rsidR="005F5A90" w:rsidRPr="00736DF0" w:rsidRDefault="005F5A90" w:rsidP="00FC5B2E">
      <w:pPr>
        <w:pStyle w:val="4"/>
      </w:pPr>
      <w:r w:rsidRPr="00160B03">
        <w:t xml:space="preserve">Click </w:t>
      </w:r>
      <w:r w:rsidRPr="00160B03">
        <w:rPr>
          <w:rStyle w:val="Strong"/>
          <w:rFonts w:eastAsia="Times New Roman"/>
        </w:rPr>
        <w:t>Add a single comment</w:t>
      </w:r>
      <w:r w:rsidRPr="00160B03">
        <w:t>.</w:t>
      </w:r>
    </w:p>
    <w:p w14:paraId="33DAD550" w14:textId="1903CB17" w:rsidR="005F5A90" w:rsidRPr="006F7BCA" w:rsidRDefault="005F5A90" w:rsidP="00160B03">
      <w:pPr>
        <w:spacing w:before="100" w:beforeAutospacing="1" w:after="100" w:afterAutospacing="1"/>
        <w:outlineLvl w:val="1"/>
        <w:rPr>
          <w:rFonts w:ascii="Huawai Sans" w:eastAsia="Times New Roman" w:hAnsi="Huawai Sans" w:cs="Huawei Sans"/>
          <w:b/>
          <w:bCs/>
          <w:lang w:eastAsia="en-GB"/>
        </w:rPr>
      </w:pPr>
      <w:r w:rsidRPr="006F7BCA">
        <w:rPr>
          <w:rFonts w:ascii="Huawai Sans" w:eastAsia="Times New Roman" w:hAnsi="Huawai Sans" w:cs="Huawei Sans"/>
          <w:b/>
          <w:bCs/>
          <w:lang w:eastAsia="en-GB"/>
        </w:rPr>
        <w:t>Step 5: Apply Suggested Changes</w:t>
      </w:r>
    </w:p>
    <w:p w14:paraId="0B09BEE0" w14:textId="77777777" w:rsidR="005F5A90" w:rsidRPr="005F5A90" w:rsidRDefault="005F5A90" w:rsidP="005F5A90">
      <w:pPr>
        <w:spacing w:before="100" w:after="100"/>
        <w:rPr>
          <w:rFonts w:eastAsia="Times New Roman"/>
        </w:rPr>
      </w:pPr>
      <w:r w:rsidRPr="005F5A90">
        <w:rPr>
          <w:rStyle w:val="Emphasis"/>
          <w:rFonts w:eastAsia="Times New Roman"/>
        </w:rPr>
        <w:t>Nicely done suggesting changes! 🥳</w:t>
      </w:r>
    </w:p>
    <w:p w14:paraId="0FEC4C6D" w14:textId="77777777" w:rsidR="005F5A90" w:rsidRPr="005F5A90" w:rsidRDefault="005F5A90" w:rsidP="005F5A90">
      <w:pPr>
        <w:spacing w:before="100" w:after="100"/>
        <w:rPr>
          <w:rFonts w:eastAsia="Times New Roman"/>
        </w:rPr>
      </w:pPr>
      <w:r w:rsidRPr="005F5A90">
        <w:rPr>
          <w:rFonts w:eastAsia="Times New Roman"/>
        </w:rPr>
        <w:t xml:space="preserve">Now let's see how easy it is to </w:t>
      </w:r>
      <w:hyperlink r:id="rId71" w:history="1">
        <w:r w:rsidRPr="005F5A90">
          <w:rPr>
            <w:rStyle w:val="Hyperlink"/>
            <w:rFonts w:eastAsia="Times New Roman"/>
          </w:rPr>
          <w:t>apply your suggestion</w:t>
        </w:r>
      </w:hyperlink>
      <w:r w:rsidRPr="005F5A90">
        <w:rPr>
          <w:rFonts w:eastAsia="Times New Roman"/>
        </w:rPr>
        <w:t>.</w:t>
      </w:r>
    </w:p>
    <w:p w14:paraId="773CBC26" w14:textId="77777777" w:rsidR="005F5A90" w:rsidRPr="005F5A90" w:rsidRDefault="005F5A90" w:rsidP="005F5A90">
      <w:pPr>
        <w:spacing w:before="100" w:after="100"/>
        <w:rPr>
          <w:rFonts w:eastAsia="Times New Roman"/>
          <w:b/>
          <w:bCs/>
        </w:rPr>
      </w:pPr>
      <w:r w:rsidRPr="005F5A90">
        <w:rPr>
          <w:rFonts w:ascii="Apple Color Emoji" w:eastAsia="Times New Roman" w:hAnsi="Apple Color Emoji" w:cs="Apple Color Emoji"/>
          <w:b/>
          <w:bCs/>
        </w:rPr>
        <w:t>⌨️</w:t>
      </w:r>
      <w:r w:rsidRPr="005F5A90">
        <w:rPr>
          <w:rFonts w:eastAsia="Times New Roman"/>
          <w:b/>
          <w:bCs/>
        </w:rPr>
        <w:t xml:space="preserve"> Activity: Apply suggested changes</w:t>
      </w:r>
    </w:p>
    <w:p w14:paraId="700AF3BD" w14:textId="77BA914A" w:rsidR="005F5A90" w:rsidRPr="005F5A90" w:rsidRDefault="005F5A90" w:rsidP="00FC5B2E">
      <w:pPr>
        <w:pStyle w:val="4"/>
      </w:pPr>
      <w:r w:rsidRPr="005F5A90">
        <w:lastRenderedPageBreak/>
        <w:t xml:space="preserve">Click </w:t>
      </w:r>
      <w:r w:rsidRPr="005F5A90">
        <w:rPr>
          <w:rStyle w:val="Strong"/>
          <w:rFonts w:eastAsia="Times New Roman"/>
        </w:rPr>
        <w:t>Commit suggestion</w:t>
      </w:r>
      <w:r w:rsidRPr="005F5A90">
        <w:t xml:space="preserve">. </w:t>
      </w:r>
    </w:p>
    <w:p w14:paraId="6F359643" w14:textId="7CD4B632" w:rsidR="005F5A90" w:rsidRPr="005F5A90" w:rsidRDefault="005F5A90" w:rsidP="00FC5B2E">
      <w:pPr>
        <w:pStyle w:val="4"/>
      </w:pPr>
      <w:r w:rsidRPr="005F5A90">
        <w:t xml:space="preserve">Type a commit message. </w:t>
      </w:r>
    </w:p>
    <w:p w14:paraId="3E137203" w14:textId="75E9CE06" w:rsidR="005F5A90" w:rsidRPr="005F5A90" w:rsidRDefault="005F5A90" w:rsidP="00FC5B2E">
      <w:pPr>
        <w:pStyle w:val="4"/>
      </w:pPr>
      <w:r w:rsidRPr="005F5A90">
        <w:t xml:space="preserve">Click </w:t>
      </w:r>
      <w:r w:rsidRPr="005F5A90">
        <w:rPr>
          <w:rStyle w:val="Strong"/>
          <w:rFonts w:eastAsia="Times New Roman"/>
        </w:rPr>
        <w:t>Commit changes</w:t>
      </w:r>
      <w:r w:rsidRPr="005F5A90">
        <w:t>.</w:t>
      </w:r>
    </w:p>
    <w:p w14:paraId="7D42BA97" w14:textId="042A85AA" w:rsidR="007D0754" w:rsidRPr="006F7BCA" w:rsidRDefault="005F5A90" w:rsidP="007D0754">
      <w:pPr>
        <w:spacing w:before="100" w:beforeAutospacing="1" w:after="100" w:afterAutospacing="1"/>
        <w:outlineLvl w:val="1"/>
        <w:rPr>
          <w:rFonts w:ascii="Huawai Sans" w:eastAsia="Times New Roman" w:hAnsi="Huawai Sans" w:cs="Huawei Sans"/>
          <w:b/>
          <w:bCs/>
          <w:lang w:eastAsia="en-GB"/>
        </w:rPr>
      </w:pPr>
      <w:r w:rsidRPr="006F7BCA">
        <w:rPr>
          <w:rFonts w:ascii="Huawai Sans" w:eastAsia="Times New Roman" w:hAnsi="Huawai Sans" w:cs="Huawei Sans"/>
          <w:b/>
          <w:bCs/>
          <w:lang w:eastAsia="en-GB"/>
        </w:rPr>
        <w:t>Step 6:</w:t>
      </w:r>
      <w:r w:rsidR="007D0754" w:rsidRPr="006F7BCA">
        <w:rPr>
          <w:rFonts w:ascii="Huawai Sans" w:eastAsia="Times New Roman" w:hAnsi="Huawai Sans" w:cs="Huawei Sans"/>
          <w:b/>
          <w:bCs/>
          <w:lang w:eastAsia="en-GB"/>
        </w:rPr>
        <w:t xml:space="preserve"> Merge Pull Request</w:t>
      </w:r>
    </w:p>
    <w:p w14:paraId="28E1564F" w14:textId="77777777" w:rsidR="007D0754" w:rsidRPr="007D0754" w:rsidRDefault="007D0754" w:rsidP="007D0754">
      <w:pPr>
        <w:spacing w:before="100" w:after="100"/>
        <w:rPr>
          <w:rFonts w:eastAsia="Times New Roman"/>
        </w:rPr>
      </w:pPr>
      <w:r w:rsidRPr="007D0754">
        <w:rPr>
          <w:rFonts w:eastAsia="Times New Roman"/>
        </w:rPr>
        <w:t xml:space="preserve">You can now </w:t>
      </w:r>
      <w:hyperlink r:id="rId72" w:anchor="merge" w:history="1">
        <w:r w:rsidRPr="007D0754">
          <w:rPr>
            <w:rStyle w:val="Hyperlink"/>
            <w:rFonts w:eastAsia="Times New Roman"/>
          </w:rPr>
          <w:t>merge</w:t>
        </w:r>
      </w:hyperlink>
      <w:r w:rsidRPr="007D0754">
        <w:rPr>
          <w:rFonts w:eastAsia="Times New Roman"/>
        </w:rPr>
        <w:t xml:space="preserve"> your pull request!</w:t>
      </w:r>
    </w:p>
    <w:p w14:paraId="67B8E625" w14:textId="77777777" w:rsidR="007D0754" w:rsidRPr="007D0754" w:rsidRDefault="007D0754" w:rsidP="007D0754">
      <w:pPr>
        <w:spacing w:before="100" w:after="100"/>
        <w:rPr>
          <w:rFonts w:eastAsia="Times New Roman"/>
          <w:b/>
          <w:bCs/>
        </w:rPr>
      </w:pPr>
      <w:r w:rsidRPr="007D0754">
        <w:rPr>
          <w:rFonts w:ascii="Apple Color Emoji" w:eastAsia="Times New Roman" w:hAnsi="Apple Color Emoji" w:cs="Apple Color Emoji"/>
          <w:b/>
          <w:bCs/>
        </w:rPr>
        <w:t>⌨️</w:t>
      </w:r>
      <w:r w:rsidRPr="007D0754">
        <w:rPr>
          <w:rFonts w:eastAsia="Times New Roman"/>
          <w:b/>
          <w:bCs/>
        </w:rPr>
        <w:t xml:space="preserve"> Activity: Merge your pull request</w:t>
      </w:r>
    </w:p>
    <w:p w14:paraId="3B62044A" w14:textId="504EB2EB" w:rsidR="007D0754" w:rsidRPr="007D0754" w:rsidRDefault="007D0754" w:rsidP="00FC5B2E">
      <w:pPr>
        <w:pStyle w:val="4"/>
      </w:pPr>
      <w:r w:rsidRPr="007D0754">
        <w:t xml:space="preserve">Click </w:t>
      </w:r>
      <w:r w:rsidRPr="007D0754">
        <w:rPr>
          <w:rStyle w:val="Strong"/>
          <w:rFonts w:eastAsia="Times New Roman"/>
        </w:rPr>
        <w:t>Merge pull request</w:t>
      </w:r>
      <w:r w:rsidRPr="007D0754">
        <w:t xml:space="preserve">. </w:t>
      </w:r>
    </w:p>
    <w:p w14:paraId="3A4B6579" w14:textId="6E2176B0" w:rsidR="007D0754" w:rsidRDefault="007D0754" w:rsidP="00FC5B2E">
      <w:pPr>
        <w:pStyle w:val="4"/>
      </w:pPr>
      <w:r w:rsidRPr="007D0754">
        <w:t xml:space="preserve">Delete the branch </w:t>
      </w:r>
      <w:r w:rsidRPr="007D0754">
        <w:rPr>
          <w:rStyle w:val="HTMLCode"/>
          <w:rFonts w:eastAsia="Times New Roman"/>
        </w:rPr>
        <w:t>update-game</w:t>
      </w:r>
      <w:r w:rsidRPr="007D0754">
        <w:t xml:space="preserve"> (optional).</w:t>
      </w:r>
    </w:p>
    <w:p w14:paraId="1AD4FA2D" w14:textId="77777777" w:rsidR="009413D8" w:rsidRDefault="009413D8" w:rsidP="00FC5B2E">
      <w:pPr>
        <w:pStyle w:val="4"/>
      </w:pPr>
    </w:p>
    <w:p w14:paraId="27F225A5" w14:textId="77777777" w:rsidR="009413D8" w:rsidRDefault="009413D8" w:rsidP="00FC5B2E">
      <w:pPr>
        <w:pStyle w:val="4"/>
      </w:pPr>
    </w:p>
    <w:p w14:paraId="46BD593A" w14:textId="77777777" w:rsidR="009413D8" w:rsidRDefault="009413D8" w:rsidP="00FC5B2E">
      <w:pPr>
        <w:pStyle w:val="4"/>
      </w:pPr>
    </w:p>
    <w:p w14:paraId="62C76954" w14:textId="77777777" w:rsidR="009413D8" w:rsidRDefault="009413D8" w:rsidP="00FC5B2E">
      <w:pPr>
        <w:pStyle w:val="4"/>
      </w:pPr>
    </w:p>
    <w:p w14:paraId="5C3BE59F" w14:textId="77777777" w:rsidR="009413D8" w:rsidRDefault="009413D8" w:rsidP="00FC5B2E">
      <w:pPr>
        <w:pStyle w:val="4"/>
      </w:pPr>
    </w:p>
    <w:p w14:paraId="6764C9CE" w14:textId="77777777" w:rsidR="009413D8" w:rsidRDefault="009413D8" w:rsidP="00FC5B2E">
      <w:pPr>
        <w:pStyle w:val="4"/>
      </w:pPr>
    </w:p>
    <w:p w14:paraId="07A852EA" w14:textId="77777777" w:rsidR="009413D8" w:rsidRDefault="009413D8" w:rsidP="00FC5B2E">
      <w:pPr>
        <w:pStyle w:val="4"/>
      </w:pPr>
    </w:p>
    <w:p w14:paraId="0910138A" w14:textId="77777777" w:rsidR="009413D8" w:rsidRDefault="009413D8" w:rsidP="00FC5B2E">
      <w:pPr>
        <w:pStyle w:val="4"/>
      </w:pPr>
    </w:p>
    <w:p w14:paraId="1564226C" w14:textId="77777777" w:rsidR="009413D8" w:rsidRDefault="009413D8" w:rsidP="00FC5B2E">
      <w:pPr>
        <w:pStyle w:val="4"/>
      </w:pPr>
    </w:p>
    <w:p w14:paraId="55947C28" w14:textId="77777777" w:rsidR="009413D8" w:rsidRDefault="009413D8" w:rsidP="00FC5B2E">
      <w:pPr>
        <w:pStyle w:val="4"/>
      </w:pPr>
    </w:p>
    <w:p w14:paraId="15E2171F" w14:textId="77777777" w:rsidR="009413D8" w:rsidRDefault="009413D8" w:rsidP="00FC5B2E">
      <w:pPr>
        <w:pStyle w:val="4"/>
      </w:pPr>
    </w:p>
    <w:p w14:paraId="47443CFA" w14:textId="77777777" w:rsidR="009413D8" w:rsidRDefault="009413D8" w:rsidP="00FC5B2E">
      <w:pPr>
        <w:pStyle w:val="4"/>
      </w:pPr>
    </w:p>
    <w:p w14:paraId="0D8B2CCD" w14:textId="77777777" w:rsidR="009413D8" w:rsidRDefault="009413D8" w:rsidP="00FC5B2E">
      <w:pPr>
        <w:pStyle w:val="4"/>
      </w:pPr>
    </w:p>
    <w:p w14:paraId="24272998" w14:textId="77777777" w:rsidR="009413D8" w:rsidRDefault="009413D8" w:rsidP="00FC5B2E">
      <w:pPr>
        <w:pStyle w:val="4"/>
      </w:pPr>
    </w:p>
    <w:p w14:paraId="21A33960" w14:textId="77777777" w:rsidR="009413D8" w:rsidRDefault="009413D8" w:rsidP="00FC5B2E">
      <w:pPr>
        <w:pStyle w:val="4"/>
      </w:pPr>
    </w:p>
    <w:p w14:paraId="6F03F8BB" w14:textId="77777777" w:rsidR="009413D8" w:rsidRDefault="009413D8" w:rsidP="00FC5B2E">
      <w:pPr>
        <w:pStyle w:val="4"/>
      </w:pPr>
    </w:p>
    <w:p w14:paraId="2BDD06E3" w14:textId="77777777" w:rsidR="009413D8" w:rsidRDefault="009413D8" w:rsidP="00FC5B2E">
      <w:pPr>
        <w:pStyle w:val="4"/>
      </w:pPr>
    </w:p>
    <w:p w14:paraId="03DAAE40" w14:textId="77777777" w:rsidR="009413D8" w:rsidRDefault="009413D8" w:rsidP="00FC5B2E">
      <w:pPr>
        <w:pStyle w:val="4"/>
      </w:pPr>
    </w:p>
    <w:p w14:paraId="0CB98D7F" w14:textId="77777777" w:rsidR="009413D8" w:rsidRDefault="009413D8" w:rsidP="00FC5B2E">
      <w:pPr>
        <w:pStyle w:val="4"/>
      </w:pPr>
    </w:p>
    <w:p w14:paraId="587E04FC" w14:textId="77777777" w:rsidR="009413D8" w:rsidRDefault="009413D8" w:rsidP="00FC5B2E">
      <w:pPr>
        <w:pStyle w:val="4"/>
      </w:pPr>
    </w:p>
    <w:p w14:paraId="7EE89DB0" w14:textId="77777777" w:rsidR="009413D8" w:rsidRDefault="009413D8" w:rsidP="00FC5B2E">
      <w:pPr>
        <w:pStyle w:val="4"/>
      </w:pPr>
    </w:p>
    <w:p w14:paraId="5157FC6A" w14:textId="77777777" w:rsidR="009413D8" w:rsidRPr="007D0754" w:rsidRDefault="009413D8" w:rsidP="00FC5B2E">
      <w:pPr>
        <w:pStyle w:val="4"/>
      </w:pPr>
    </w:p>
    <w:p w14:paraId="0FC8E40C" w14:textId="77777777" w:rsidR="007D0754" w:rsidRPr="006F7BCA" w:rsidRDefault="007D0754" w:rsidP="007D0754">
      <w:pPr>
        <w:spacing w:before="100" w:beforeAutospacing="1" w:after="100" w:afterAutospacing="1"/>
        <w:outlineLvl w:val="1"/>
        <w:rPr>
          <w:rFonts w:ascii="Huawai Sans" w:eastAsia="Times New Roman" w:hAnsi="Huawai Sans" w:cs="Huawei Sans"/>
          <w:b/>
          <w:bCs/>
          <w:lang w:eastAsia="en-GB"/>
        </w:rPr>
      </w:pPr>
    </w:p>
    <w:p w14:paraId="305E48A6" w14:textId="77777777" w:rsidR="005F5A90" w:rsidRPr="006F7BCA" w:rsidRDefault="005F5A90" w:rsidP="00160B03">
      <w:pPr>
        <w:spacing w:before="100" w:beforeAutospacing="1" w:after="100" w:afterAutospacing="1"/>
        <w:outlineLvl w:val="1"/>
        <w:rPr>
          <w:rFonts w:ascii="Huawai Sans" w:eastAsia="Times New Roman" w:hAnsi="Huawai Sans" w:cs="Huawei Sans"/>
          <w:b/>
          <w:bCs/>
          <w:lang w:eastAsia="en-GB"/>
        </w:rPr>
      </w:pPr>
    </w:p>
    <w:p w14:paraId="4916A17E" w14:textId="489FE9B0" w:rsidR="00807007" w:rsidRPr="003E5A40" w:rsidRDefault="00E94D8F" w:rsidP="00FC584A">
      <w:pPr>
        <w:pStyle w:val="Heading1"/>
        <w:numPr>
          <w:ilvl w:val="0"/>
          <w:numId w:val="70"/>
        </w:numPr>
        <w:rPr>
          <w:rFonts w:hint="eastAsia"/>
        </w:rPr>
      </w:pPr>
      <w:r w:rsidRPr="006F7BCA">
        <w:lastRenderedPageBreak/>
        <w:t>Create your first job and enter some simple configuration</w:t>
      </w:r>
    </w:p>
    <w:p w14:paraId="766A1EC5" w14:textId="77777777" w:rsidR="00547D11" w:rsidRPr="00547D11" w:rsidRDefault="00547D11" w:rsidP="00FC584A">
      <w:pPr>
        <w:pStyle w:val="ListParagraph"/>
        <w:keepNext/>
        <w:keepLines/>
        <w:widowControl/>
        <w:numPr>
          <w:ilvl w:val="0"/>
          <w:numId w:val="34"/>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40" w:name="_Toc137639878"/>
    </w:p>
    <w:p w14:paraId="3A5CC316" w14:textId="7954F0EC" w:rsidR="00207067" w:rsidRPr="00547D11" w:rsidRDefault="00DF00F3" w:rsidP="00171A56">
      <w:pPr>
        <w:pStyle w:val="Heading2"/>
        <w:numPr>
          <w:ilvl w:val="0"/>
          <w:numId w:val="0"/>
        </w:numPr>
      </w:pPr>
      <w:r>
        <w:t>5</w:t>
      </w:r>
      <w:r w:rsidR="00547D11">
        <w:t>.1</w:t>
      </w:r>
      <w:r w:rsidR="00850F2B" w:rsidRPr="00D3337A">
        <w:t>Introduction</w:t>
      </w:r>
      <w:bookmarkStart w:id="41" w:name="_Toc137639879"/>
      <w:bookmarkStart w:id="42" w:name="_Toc137639880"/>
      <w:bookmarkStart w:id="43" w:name="_Toc137639881"/>
      <w:bookmarkStart w:id="44" w:name="_Toc137639882"/>
      <w:bookmarkStart w:id="45" w:name="_Toc137639883"/>
      <w:bookmarkEnd w:id="40"/>
      <w:bookmarkEnd w:id="41"/>
      <w:bookmarkEnd w:id="42"/>
      <w:bookmarkEnd w:id="43"/>
      <w:bookmarkEnd w:id="44"/>
      <w:bookmarkEnd w:id="45"/>
    </w:p>
    <w:p w14:paraId="68E65276" w14:textId="77777777" w:rsidR="00547D11" w:rsidRPr="00547D11" w:rsidRDefault="00547D11"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noProof/>
          <w:snapToGrid/>
          <w:vanish/>
          <w:sz w:val="32"/>
          <w:szCs w:val="32"/>
        </w:rPr>
      </w:pPr>
      <w:bookmarkStart w:id="46" w:name="_Toc137639884"/>
    </w:p>
    <w:p w14:paraId="1844BC93" w14:textId="77777777" w:rsidR="00547D11" w:rsidRPr="00547D11" w:rsidRDefault="00547D11"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noProof/>
          <w:snapToGrid/>
          <w:vanish/>
          <w:sz w:val="32"/>
          <w:szCs w:val="32"/>
        </w:rPr>
      </w:pPr>
    </w:p>
    <w:p w14:paraId="400DBCB7" w14:textId="6DB980F9" w:rsidR="00850F2B" w:rsidRPr="007E09BD" w:rsidRDefault="00850F2B" w:rsidP="00AD192B">
      <w:pPr>
        <w:pStyle w:val="Heading3"/>
        <w:numPr>
          <w:ilvl w:val="2"/>
          <w:numId w:val="21"/>
        </w:numPr>
      </w:pPr>
      <w:r w:rsidRPr="007E09BD">
        <w:t>About this lab</w:t>
      </w:r>
      <w:bookmarkEnd w:id="46"/>
    </w:p>
    <w:p w14:paraId="6A0D9218" w14:textId="1973AAA0" w:rsidR="00850F2B" w:rsidRDefault="00B65BD6" w:rsidP="00D36D58">
      <w:pPr>
        <w:pStyle w:val="1"/>
      </w:pPr>
      <w:r>
        <w:t xml:space="preserve">    </w:t>
      </w:r>
      <w:r w:rsidR="00850F2B" w:rsidRPr="00D3337A">
        <w:t>Upon completion of this task, you will be able to:</w:t>
      </w:r>
    </w:p>
    <w:p w14:paraId="056580D7" w14:textId="6A4D0F7C" w:rsidR="005A7FC9" w:rsidRPr="00D3337A" w:rsidRDefault="005A7FC9" w:rsidP="005A7FC9">
      <w:pPr>
        <w:pStyle w:val="1"/>
        <w:numPr>
          <w:ilvl w:val="0"/>
          <w:numId w:val="0"/>
        </w:numPr>
        <w:ind w:left="425"/>
      </w:pPr>
      <w:r>
        <w:t>Create and execute a job in Jenkins</w:t>
      </w:r>
    </w:p>
    <w:p w14:paraId="6A723697" w14:textId="77777777" w:rsidR="00850F2B" w:rsidRPr="007E09BD" w:rsidRDefault="00850F2B" w:rsidP="00AD192B">
      <w:pPr>
        <w:pStyle w:val="Heading3"/>
        <w:numPr>
          <w:ilvl w:val="2"/>
          <w:numId w:val="21"/>
        </w:numPr>
      </w:pPr>
      <w:bookmarkStart w:id="47" w:name="_Toc137639885"/>
      <w:r w:rsidRPr="007E09BD">
        <w:t>Objectives</w:t>
      </w:r>
      <w:bookmarkEnd w:id="47"/>
    </w:p>
    <w:p w14:paraId="3AA53B89" w14:textId="65B7BCB0" w:rsidR="00850F2B" w:rsidRPr="00D3337A" w:rsidRDefault="00B65BD6" w:rsidP="00D36D58">
      <w:pPr>
        <w:pStyle w:val="1"/>
      </w:pPr>
      <w:r>
        <w:t xml:space="preserve">    </w:t>
      </w:r>
      <w:r w:rsidR="005A7FC9">
        <w:t>Create a Jenkins Job</w:t>
      </w:r>
    </w:p>
    <w:p w14:paraId="28BBE4E7" w14:textId="77777777" w:rsidR="00547D11" w:rsidRPr="00547D11" w:rsidRDefault="00547D11"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48" w:name="_Toc137639886"/>
    </w:p>
    <w:p w14:paraId="54AD1181" w14:textId="77777777" w:rsidR="00547D11" w:rsidRPr="00547D11" w:rsidRDefault="00547D11"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2C9A7FE2" w14:textId="77777777" w:rsidR="00547D11" w:rsidRPr="00547D11" w:rsidRDefault="00547D11"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3FA1C4F1" w14:textId="6C306787" w:rsidR="00850F2B" w:rsidRPr="00D3337A" w:rsidRDefault="00DF00F3" w:rsidP="00171A56">
      <w:pPr>
        <w:pStyle w:val="Heading2"/>
        <w:numPr>
          <w:ilvl w:val="0"/>
          <w:numId w:val="0"/>
        </w:numPr>
      </w:pPr>
      <w:r>
        <w:t>5</w:t>
      </w:r>
      <w:r w:rsidR="00547D11">
        <w:t xml:space="preserve">.2 </w:t>
      </w:r>
      <w:r w:rsidR="00850F2B" w:rsidRPr="00D3337A">
        <w:t>Configuration Steps</w:t>
      </w:r>
      <w:bookmarkEnd w:id="48"/>
    </w:p>
    <w:p w14:paraId="1F34F198" w14:textId="77777777" w:rsidR="00A01AD8" w:rsidRDefault="00A01AD8" w:rsidP="00A01AD8">
      <w:pPr>
        <w:pStyle w:val="PlainText"/>
        <w:ind w:left="0"/>
        <w:rPr>
          <w:rFonts w:ascii="Huawei Sans" w:hAnsi="Huawei Sans" w:cs="Arial"/>
          <w:b/>
          <w:bCs/>
        </w:rPr>
      </w:pPr>
    </w:p>
    <w:p w14:paraId="7C38CAC0" w14:textId="77777777" w:rsidR="000F42F3" w:rsidRDefault="000F42F3" w:rsidP="00FC584A">
      <w:pPr>
        <w:numPr>
          <w:ilvl w:val="0"/>
          <w:numId w:val="54"/>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rPr>
      </w:pPr>
      <w:r>
        <w:t xml:space="preserve">Choose any project from </w:t>
      </w:r>
      <w:hyperlink r:id="rId73" w:history="1">
        <w:r>
          <w:rPr>
            <w:rStyle w:val="Hyperlink"/>
          </w:rPr>
          <w:t>GitHub</w:t>
        </w:r>
      </w:hyperlink>
    </w:p>
    <w:p w14:paraId="29C7191E" w14:textId="77777777" w:rsidR="000F42F3" w:rsidRDefault="000F42F3" w:rsidP="00FC584A">
      <w:pPr>
        <w:numPr>
          <w:ilvl w:val="0"/>
          <w:numId w:val="54"/>
        </w:numPr>
        <w:topLinePunct w:val="0"/>
        <w:adjustRightInd/>
        <w:snapToGrid/>
        <w:spacing w:before="100" w:beforeAutospacing="1" w:after="100" w:afterAutospacing="1" w:line="240" w:lineRule="auto"/>
      </w:pPr>
      <w:r>
        <w:t xml:space="preserve">Enter some information about the project into the </w:t>
      </w:r>
      <w:r>
        <w:rPr>
          <w:rStyle w:val="HTMLCode"/>
        </w:rPr>
        <w:t>Project url</w:t>
      </w:r>
      <w:r>
        <w:t xml:space="preserve"> field, for the </w:t>
      </w:r>
      <w:r>
        <w:rPr>
          <w:rStyle w:val="HTMLCode"/>
        </w:rPr>
        <w:t>GitHub project</w:t>
      </w:r>
      <w:r>
        <w:t xml:space="preserve"> option</w:t>
      </w:r>
    </w:p>
    <w:p w14:paraId="561B66FE" w14:textId="77777777" w:rsidR="000F42F3" w:rsidRDefault="000F42F3" w:rsidP="00FC584A">
      <w:pPr>
        <w:numPr>
          <w:ilvl w:val="0"/>
          <w:numId w:val="54"/>
        </w:numPr>
        <w:topLinePunct w:val="0"/>
        <w:adjustRightInd/>
        <w:snapToGrid/>
        <w:spacing w:before="100" w:beforeAutospacing="1" w:after="100" w:afterAutospacing="1" w:line="240" w:lineRule="auto"/>
      </w:pPr>
      <w:r>
        <w:t xml:space="preserve">Set a </w:t>
      </w:r>
      <w:r>
        <w:rPr>
          <w:rStyle w:val="HTMLCode"/>
        </w:rPr>
        <w:t>String Parameter</w:t>
      </w:r>
      <w:r>
        <w:t xml:space="preserve"> for the job:</w:t>
      </w:r>
    </w:p>
    <w:p w14:paraId="744B08F8" w14:textId="77777777" w:rsidR="000F42F3" w:rsidRDefault="000F42F3" w:rsidP="00FC584A">
      <w:pPr>
        <w:numPr>
          <w:ilvl w:val="1"/>
          <w:numId w:val="54"/>
        </w:numPr>
        <w:topLinePunct w:val="0"/>
        <w:adjustRightInd/>
        <w:snapToGrid/>
        <w:spacing w:before="100" w:beforeAutospacing="1" w:after="100" w:afterAutospacing="1" w:line="240" w:lineRule="auto"/>
      </w:pPr>
      <w:r>
        <w:t xml:space="preserve">Set the </w:t>
      </w:r>
      <w:r>
        <w:rPr>
          <w:rStyle w:val="HTMLCode"/>
        </w:rPr>
        <w:t>NAME</w:t>
      </w:r>
      <w:r>
        <w:t xml:space="preserve"> field to be </w:t>
      </w:r>
      <w:r>
        <w:rPr>
          <w:rStyle w:val="HTMLCode"/>
        </w:rPr>
        <w:t>VERSION</w:t>
      </w:r>
    </w:p>
    <w:p w14:paraId="7DA4051B" w14:textId="77777777" w:rsidR="000F42F3" w:rsidRDefault="000F42F3" w:rsidP="00FC584A">
      <w:pPr>
        <w:numPr>
          <w:ilvl w:val="1"/>
          <w:numId w:val="54"/>
        </w:numPr>
        <w:topLinePunct w:val="0"/>
        <w:adjustRightInd/>
        <w:snapToGrid/>
        <w:spacing w:before="100" w:beforeAutospacing="1" w:after="100" w:afterAutospacing="1" w:line="240" w:lineRule="auto"/>
      </w:pPr>
      <w:r>
        <w:t xml:space="preserve">Set the </w:t>
      </w:r>
      <w:r>
        <w:rPr>
          <w:rStyle w:val="HTMLCode"/>
        </w:rPr>
        <w:t>Default Value</w:t>
      </w:r>
      <w:r>
        <w:t xml:space="preserve"> field to be </w:t>
      </w:r>
      <w:r>
        <w:rPr>
          <w:rStyle w:val="HTMLCode"/>
        </w:rPr>
        <w:t>0.1.0</w:t>
      </w:r>
    </w:p>
    <w:p w14:paraId="1864D61F" w14:textId="77777777" w:rsidR="000F42F3" w:rsidRDefault="000F42F3" w:rsidP="00FC584A">
      <w:pPr>
        <w:numPr>
          <w:ilvl w:val="1"/>
          <w:numId w:val="54"/>
        </w:numPr>
        <w:topLinePunct w:val="0"/>
        <w:adjustRightInd/>
        <w:snapToGrid/>
        <w:spacing w:before="100" w:beforeAutospacing="1" w:after="100" w:afterAutospacing="1" w:line="240" w:lineRule="auto"/>
      </w:pPr>
      <w:r>
        <w:t xml:space="preserve">Set the </w:t>
      </w:r>
      <w:r>
        <w:rPr>
          <w:rStyle w:val="HTMLCode"/>
        </w:rPr>
        <w:t>Description</w:t>
      </w:r>
      <w:r>
        <w:t xml:space="preserve"> field to be </w:t>
      </w:r>
      <w:r>
        <w:rPr>
          <w:rStyle w:val="HTMLCode"/>
        </w:rPr>
        <w:t>Version of the application to build</w:t>
      </w:r>
      <w:r>
        <w:t xml:space="preserve"> </w:t>
      </w:r>
    </w:p>
    <w:p w14:paraId="6F7719BB" w14:textId="77777777" w:rsidR="000F42F3" w:rsidRDefault="000F42F3" w:rsidP="00FC584A">
      <w:pPr>
        <w:numPr>
          <w:ilvl w:val="0"/>
          <w:numId w:val="54"/>
        </w:numPr>
        <w:topLinePunct w:val="0"/>
        <w:adjustRightInd/>
        <w:snapToGrid/>
        <w:spacing w:before="100" w:beforeAutospacing="1" w:after="100" w:afterAutospacing="1" w:line="240" w:lineRule="auto"/>
      </w:pPr>
      <w:r>
        <w:t xml:space="preserve">Select the </w:t>
      </w:r>
      <w:r>
        <w:rPr>
          <w:rStyle w:val="HTMLCode"/>
        </w:rPr>
        <w:t>Save</w:t>
      </w:r>
      <w:r>
        <w:t xml:space="preserve"> button (you will be redirected to the job's page)</w:t>
      </w:r>
    </w:p>
    <w:p w14:paraId="47231D29" w14:textId="77777777" w:rsidR="000F42F3" w:rsidRDefault="000F42F3" w:rsidP="00FC584A">
      <w:pPr>
        <w:numPr>
          <w:ilvl w:val="0"/>
          <w:numId w:val="54"/>
        </w:numPr>
        <w:topLinePunct w:val="0"/>
        <w:adjustRightInd/>
        <w:snapToGrid/>
        <w:spacing w:before="100" w:beforeAutospacing="1" w:after="100" w:afterAutospacing="1" w:line="240" w:lineRule="auto"/>
      </w:pPr>
      <w:r>
        <w:t xml:space="preserve">Select </w:t>
      </w:r>
      <w:r>
        <w:rPr>
          <w:rStyle w:val="HTMLCode"/>
        </w:rPr>
        <w:t>Build with Parameters</w:t>
      </w:r>
      <w:r>
        <w:t>. You should then see the parameter that you configured</w:t>
      </w:r>
    </w:p>
    <w:p w14:paraId="281A1EB4" w14:textId="751468D4" w:rsidR="00807007" w:rsidRPr="00DF00F3" w:rsidRDefault="000F42F3" w:rsidP="00FC584A">
      <w:pPr>
        <w:numPr>
          <w:ilvl w:val="0"/>
          <w:numId w:val="54"/>
        </w:numPr>
        <w:topLinePunct w:val="0"/>
        <w:adjustRightInd/>
        <w:snapToGrid/>
        <w:spacing w:before="100" w:beforeAutospacing="1" w:after="100" w:afterAutospacing="1" w:line="240" w:lineRule="auto"/>
      </w:pPr>
      <w:r>
        <w:t xml:space="preserve">Select </w:t>
      </w:r>
      <w:r>
        <w:rPr>
          <w:rStyle w:val="HTMLCode"/>
        </w:rPr>
        <w:t>Delete Project</w:t>
      </w:r>
      <w:r>
        <w:t xml:space="preserve"> and confirm the deletion</w:t>
      </w:r>
      <w:r w:rsidR="00807007" w:rsidRPr="00DF00F3">
        <w:rPr>
          <w:rFonts w:cs="Arial"/>
        </w:rPr>
        <w:br w:type="page"/>
      </w:r>
    </w:p>
    <w:p w14:paraId="6617F1DD" w14:textId="6273BEC2" w:rsidR="00CD40BC" w:rsidRPr="00EE039D" w:rsidRDefault="00E94D8F" w:rsidP="009413D8">
      <w:pPr>
        <w:pStyle w:val="Heading1"/>
        <w:rPr>
          <w:rFonts w:hint="eastAsia"/>
        </w:rPr>
      </w:pPr>
      <w:bookmarkStart w:id="49" w:name="_Toc137639887"/>
      <w:r w:rsidRPr="006F7BCA">
        <w:lastRenderedPageBreak/>
        <w:t>Configuring a Freestyle Project</w:t>
      </w:r>
      <w:bookmarkStart w:id="50" w:name="_Toc137639888"/>
      <w:bookmarkEnd w:id="49"/>
      <w:bookmarkEnd w:id="50"/>
    </w:p>
    <w:p w14:paraId="4B61222F" w14:textId="77777777" w:rsidR="00B1621F" w:rsidRPr="00B1621F" w:rsidRDefault="00B1621F" w:rsidP="00B1621F">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51" w:name="_Toc137639889"/>
    </w:p>
    <w:p w14:paraId="26EA7C57" w14:textId="77777777" w:rsidR="00B1621F" w:rsidRPr="00B1621F" w:rsidRDefault="00B1621F" w:rsidP="00B1621F">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63AA452B" w14:textId="76A25B7D" w:rsidR="00CB0BEB" w:rsidRDefault="00CB0BEB" w:rsidP="00B1621F">
      <w:pPr>
        <w:pStyle w:val="Heading2"/>
      </w:pPr>
      <w:r w:rsidRPr="00D3337A">
        <w:t>Introduction</w:t>
      </w:r>
      <w:bookmarkEnd w:id="51"/>
    </w:p>
    <w:p w14:paraId="02083195" w14:textId="77777777" w:rsidR="00207067" w:rsidRPr="00207067" w:rsidRDefault="00207067" w:rsidP="00547D11">
      <w:pPr>
        <w:pStyle w:val="ListParagraph"/>
        <w:numPr>
          <w:ilvl w:val="0"/>
          <w:numId w:val="0"/>
        </w:numPr>
        <w:ind w:left="1418"/>
        <w:rPr>
          <w:noProof/>
          <w:snapToGrid/>
        </w:rPr>
      </w:pPr>
      <w:bookmarkStart w:id="52" w:name="_Toc137639890"/>
      <w:bookmarkStart w:id="53" w:name="_Toc137639895"/>
      <w:bookmarkEnd w:id="52"/>
      <w:bookmarkEnd w:id="53"/>
    </w:p>
    <w:p w14:paraId="04A886F6" w14:textId="77777777" w:rsidR="00547D11" w:rsidRPr="00547D11" w:rsidRDefault="00547D11"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noProof/>
          <w:snapToGrid/>
          <w:vanish/>
          <w:sz w:val="32"/>
          <w:szCs w:val="32"/>
        </w:rPr>
      </w:pPr>
      <w:bookmarkStart w:id="54" w:name="_Toc137639896"/>
    </w:p>
    <w:p w14:paraId="633B483F" w14:textId="77777777" w:rsidR="00547D11" w:rsidRPr="00547D11" w:rsidRDefault="00547D11"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noProof/>
          <w:snapToGrid/>
          <w:vanish/>
          <w:sz w:val="32"/>
          <w:szCs w:val="32"/>
        </w:rPr>
      </w:pPr>
    </w:p>
    <w:p w14:paraId="4236C642" w14:textId="6D7ADBF0" w:rsidR="00CB0BEB" w:rsidRPr="007E09BD" w:rsidRDefault="00CB0BEB" w:rsidP="00AD192B">
      <w:pPr>
        <w:pStyle w:val="Heading3"/>
        <w:numPr>
          <w:ilvl w:val="2"/>
          <w:numId w:val="21"/>
        </w:numPr>
      </w:pPr>
      <w:r w:rsidRPr="007E09BD">
        <w:t>About this lab</w:t>
      </w:r>
      <w:bookmarkEnd w:id="54"/>
    </w:p>
    <w:p w14:paraId="4A60B329" w14:textId="0C86EF09" w:rsidR="00CB0BEB" w:rsidRDefault="002F4885" w:rsidP="00D36D58">
      <w:pPr>
        <w:pStyle w:val="1"/>
      </w:pPr>
      <w:r>
        <w:t xml:space="preserve">   </w:t>
      </w:r>
      <w:r w:rsidR="00CB0BEB" w:rsidRPr="00D3337A">
        <w:t>Upon completion of this task, you will be able to:</w:t>
      </w:r>
    </w:p>
    <w:p w14:paraId="2F8CEA50" w14:textId="46464E16" w:rsidR="00CE5827" w:rsidRPr="00D3337A" w:rsidRDefault="00CE5827" w:rsidP="00FC584A">
      <w:pPr>
        <w:pStyle w:val="1"/>
        <w:numPr>
          <w:ilvl w:val="1"/>
          <w:numId w:val="32"/>
        </w:numPr>
      </w:pPr>
      <w:r>
        <w:t>Configure a Freestyle Project</w:t>
      </w:r>
    </w:p>
    <w:p w14:paraId="7CC592A0" w14:textId="77777777" w:rsidR="00CB0BEB" w:rsidRPr="007E09BD" w:rsidRDefault="00CB0BEB" w:rsidP="00AD192B">
      <w:pPr>
        <w:pStyle w:val="Heading3"/>
        <w:numPr>
          <w:ilvl w:val="2"/>
          <w:numId w:val="21"/>
        </w:numPr>
      </w:pPr>
      <w:bookmarkStart w:id="55" w:name="_Toc137639897"/>
      <w:r w:rsidRPr="007E09BD">
        <w:t>Objectives</w:t>
      </w:r>
      <w:bookmarkEnd w:id="55"/>
    </w:p>
    <w:p w14:paraId="4296FD5C" w14:textId="1C5C55F7" w:rsidR="00CB0BEB" w:rsidRDefault="002F4885" w:rsidP="00D36D58">
      <w:pPr>
        <w:pStyle w:val="1"/>
      </w:pPr>
      <w:r>
        <w:t xml:space="preserve">   </w:t>
      </w:r>
      <w:r w:rsidR="00CE5827">
        <w:t>Create and Execute a Freestyle project in Jenkins</w:t>
      </w:r>
    </w:p>
    <w:p w14:paraId="27FD5E69" w14:textId="77777777" w:rsidR="000F42F3" w:rsidRPr="00D3337A" w:rsidRDefault="000F42F3" w:rsidP="000F42F3">
      <w:pPr>
        <w:pStyle w:val="1"/>
        <w:numPr>
          <w:ilvl w:val="0"/>
          <w:numId w:val="0"/>
        </w:numPr>
      </w:pPr>
    </w:p>
    <w:p w14:paraId="082620A2" w14:textId="0D03EC62" w:rsidR="000F42F3" w:rsidRDefault="000F42F3" w:rsidP="00171A56">
      <w:pPr>
        <w:pStyle w:val="Heading2"/>
      </w:pPr>
      <w:bookmarkStart w:id="56" w:name="_Toc137639898"/>
      <w:r>
        <w:t>Prerequisites</w:t>
      </w:r>
    </w:p>
    <w:p w14:paraId="6A9034CE" w14:textId="4C19FE33" w:rsidR="000F42F3" w:rsidRDefault="000F42F3" w:rsidP="00FC584A">
      <w:pPr>
        <w:pStyle w:val="Heading3"/>
        <w:numPr>
          <w:ilvl w:val="6"/>
          <w:numId w:val="59"/>
        </w:numPr>
        <w:rPr>
          <w:lang w:val="en-US" w:eastAsia="en-US"/>
        </w:rPr>
      </w:pPr>
      <w:r>
        <w:rPr>
          <w:lang w:val="en-US" w:eastAsia="en-US"/>
        </w:rPr>
        <w:t>GitHub Account</w:t>
      </w:r>
    </w:p>
    <w:p w14:paraId="1C39D946" w14:textId="36C9F417" w:rsidR="000F42F3" w:rsidRPr="000F42F3" w:rsidRDefault="000F42F3" w:rsidP="00FC584A">
      <w:pPr>
        <w:pStyle w:val="Heading3"/>
        <w:numPr>
          <w:ilvl w:val="6"/>
          <w:numId w:val="59"/>
        </w:numPr>
        <w:rPr>
          <w:lang w:val="en-US" w:eastAsia="en-US"/>
        </w:rPr>
      </w:pPr>
      <w:r>
        <w:rPr>
          <w:lang w:val="en-US" w:eastAsia="en-US"/>
        </w:rPr>
        <w:t>Jenkins account</w:t>
      </w:r>
    </w:p>
    <w:p w14:paraId="6F8EE714" w14:textId="1B0E2174" w:rsidR="00CB0BEB" w:rsidRPr="00D3337A" w:rsidRDefault="00CB0BEB" w:rsidP="00171A56">
      <w:pPr>
        <w:pStyle w:val="Heading2"/>
      </w:pPr>
      <w:r w:rsidRPr="00D3337A">
        <w:t>Configuration Steps</w:t>
      </w:r>
      <w:bookmarkEnd w:id="56"/>
    </w:p>
    <w:p w14:paraId="7DD67A5C" w14:textId="77777777" w:rsidR="004A5CE3" w:rsidRDefault="004A5CE3" w:rsidP="00646E05">
      <w:pPr>
        <w:pStyle w:val="PlainText"/>
        <w:ind w:left="426"/>
        <w:rPr>
          <w:rFonts w:ascii="Huawei Sans" w:hAnsi="Huawei Sans" w:cs="Arial"/>
        </w:rPr>
      </w:pPr>
    </w:p>
    <w:p w14:paraId="0F538B5D" w14:textId="77777777" w:rsidR="000F42F3" w:rsidRDefault="000F42F3" w:rsidP="000F42F3">
      <w:pPr>
        <w:pStyle w:val="Heading3"/>
        <w:rPr>
          <w:rFonts w:ascii="Times New Roman" w:eastAsia="Times New Roman" w:hAnsi="Times New Roman" w:cs="Times New Roman"/>
          <w:sz w:val="27"/>
          <w:szCs w:val="27"/>
        </w:rPr>
      </w:pPr>
      <w:r>
        <w:t>Create a New GitHub Repository</w:t>
      </w:r>
    </w:p>
    <w:p w14:paraId="13161C58" w14:textId="77777777" w:rsidR="000F42F3" w:rsidRDefault="000F42F3" w:rsidP="000F42F3">
      <w:pPr>
        <w:pStyle w:val="NormalWeb"/>
      </w:pPr>
      <w:r>
        <w:t>GitHub is, of course, where our code will be! Therefore, we will need to allow Jenkins to download the code frmo that repository and access it in the Job.</w:t>
      </w:r>
    </w:p>
    <w:p w14:paraId="524A203A" w14:textId="77777777" w:rsidR="000F42F3" w:rsidRDefault="000F42F3" w:rsidP="000F42F3">
      <w:pPr>
        <w:pStyle w:val="NormalWeb"/>
      </w:pPr>
      <w:r>
        <w:t>Set up a repository so we can configure a Jenkins job to access and use it in later steps:</w:t>
      </w:r>
    </w:p>
    <w:p w14:paraId="00C33D1F" w14:textId="77777777" w:rsidR="000F42F3" w:rsidRDefault="000F42F3" w:rsidP="00FC584A">
      <w:pPr>
        <w:numPr>
          <w:ilvl w:val="0"/>
          <w:numId w:val="55"/>
        </w:numPr>
        <w:topLinePunct w:val="0"/>
        <w:adjustRightInd/>
        <w:snapToGrid/>
        <w:spacing w:before="100" w:beforeAutospacing="1" w:after="100" w:afterAutospacing="1" w:line="240" w:lineRule="auto"/>
      </w:pPr>
      <w:r>
        <w:t xml:space="preserve">Create a </w:t>
      </w:r>
      <w:r>
        <w:rPr>
          <w:rStyle w:val="Emphasis"/>
        </w:rPr>
        <w:t>public</w:t>
      </w:r>
      <w:r>
        <w:t xml:space="preserve"> GitHub repository for this exercise, you can call it </w:t>
      </w:r>
      <w:r>
        <w:rPr>
          <w:rStyle w:val="HTMLCode"/>
        </w:rPr>
        <w:t>jenkins-freestyle-project</w:t>
      </w:r>
      <w:r>
        <w:t>.</w:t>
      </w:r>
    </w:p>
    <w:p w14:paraId="5D0C7EE4" w14:textId="77777777" w:rsidR="000F42F3" w:rsidRDefault="000F42F3" w:rsidP="00FC584A">
      <w:pPr>
        <w:numPr>
          <w:ilvl w:val="0"/>
          <w:numId w:val="55"/>
        </w:numPr>
        <w:topLinePunct w:val="0"/>
        <w:adjustRightInd/>
        <w:snapToGrid/>
        <w:spacing w:before="100" w:beforeAutospacing="1" w:after="100" w:afterAutospacing="1" w:line="240" w:lineRule="auto"/>
      </w:pPr>
      <w:r>
        <w:t xml:space="preserve">Add a script to the repository called </w:t>
      </w:r>
      <w:r>
        <w:rPr>
          <w:rStyle w:val="HTMLCode"/>
        </w:rPr>
        <w:t>run.sh</w:t>
      </w:r>
      <w:r>
        <w:t>, with the contents:</w:t>
      </w:r>
    </w:p>
    <w:p w14:paraId="436CC63F" w14:textId="77777777" w:rsidR="000F42F3" w:rsidRDefault="000F42F3" w:rsidP="000F42F3">
      <w:pPr>
        <w:pStyle w:val="HTMLPreformatted"/>
      </w:pPr>
      <w:r>
        <w:rPr>
          <w:rStyle w:val="HTMLCode"/>
        </w:rPr>
        <w:t xml:space="preserve">echo 'Hello </w:t>
      </w:r>
      <w:r>
        <w:rPr>
          <w:rStyle w:val="hljs-keyword"/>
        </w:rPr>
        <w:t>from</w:t>
      </w:r>
      <w:r>
        <w:rPr>
          <w:rStyle w:val="HTMLCode"/>
        </w:rPr>
        <w:t xml:space="preserve"> </w:t>
      </w:r>
      <w:r>
        <w:rPr>
          <w:rStyle w:val="hljs-builtin"/>
        </w:rPr>
        <w:t>run</w:t>
      </w:r>
      <w:r>
        <w:rPr>
          <w:rStyle w:val="HTMLCode"/>
        </w:rPr>
        <w:t>.sh!'</w:t>
      </w:r>
    </w:p>
    <w:p w14:paraId="3EFE46E3" w14:textId="77777777" w:rsidR="000F42F3" w:rsidRDefault="000F42F3" w:rsidP="000F42F3">
      <w:pPr>
        <w:pStyle w:val="Heading3"/>
      </w:pPr>
      <w:r>
        <w:t>Create a Jenkins Job</w:t>
      </w:r>
    </w:p>
    <w:p w14:paraId="3BF250CD" w14:textId="77777777" w:rsidR="000F42F3" w:rsidRDefault="000F42F3" w:rsidP="000F42F3">
      <w:pPr>
        <w:pStyle w:val="NormalWeb"/>
      </w:pPr>
      <w:r>
        <w:t>The Jenkins job is going to be able to:</w:t>
      </w:r>
    </w:p>
    <w:p w14:paraId="5A12963F" w14:textId="77777777" w:rsidR="000F42F3" w:rsidRDefault="000F42F3" w:rsidP="00FC584A">
      <w:pPr>
        <w:numPr>
          <w:ilvl w:val="0"/>
          <w:numId w:val="56"/>
        </w:numPr>
        <w:topLinePunct w:val="0"/>
        <w:adjustRightInd/>
        <w:snapToGrid/>
        <w:spacing w:before="100" w:beforeAutospacing="1" w:after="100" w:afterAutospacing="1" w:line="240" w:lineRule="auto"/>
      </w:pPr>
      <w:r>
        <w:t>download the repository that we created</w:t>
      </w:r>
    </w:p>
    <w:p w14:paraId="161ADD8F" w14:textId="77777777" w:rsidR="000F42F3" w:rsidRDefault="000F42F3" w:rsidP="00FC584A">
      <w:pPr>
        <w:numPr>
          <w:ilvl w:val="0"/>
          <w:numId w:val="56"/>
        </w:numPr>
        <w:topLinePunct w:val="0"/>
        <w:adjustRightInd/>
        <w:snapToGrid/>
        <w:spacing w:before="100" w:beforeAutospacing="1" w:after="100" w:afterAutospacing="1" w:line="240" w:lineRule="auto"/>
      </w:pPr>
      <w:r>
        <w:t xml:space="preserve">run the </w:t>
      </w:r>
      <w:r>
        <w:rPr>
          <w:rStyle w:val="HTMLCode"/>
        </w:rPr>
        <w:t>run.sh</w:t>
      </w:r>
      <w:r>
        <w:t xml:space="preserve"> script</w:t>
      </w:r>
    </w:p>
    <w:p w14:paraId="1FB2754B" w14:textId="77777777" w:rsidR="000F42F3" w:rsidRDefault="000F42F3" w:rsidP="00FC584A">
      <w:pPr>
        <w:pStyle w:val="NormalWeb"/>
        <w:numPr>
          <w:ilvl w:val="0"/>
          <w:numId w:val="57"/>
        </w:numPr>
        <w:topLinePunct w:val="0"/>
        <w:adjustRightInd/>
        <w:snapToGrid/>
        <w:spacing w:before="100" w:beforeAutospacing="1" w:after="100" w:afterAutospacing="1" w:line="240" w:lineRule="auto"/>
      </w:pPr>
      <w:r>
        <w:lastRenderedPageBreak/>
        <w:t>Create a new Freestyle Project on Jenkins. You can call this job whatever you like!</w:t>
      </w:r>
    </w:p>
    <w:p w14:paraId="1C4A7685" w14:textId="77777777" w:rsidR="000F42F3" w:rsidRDefault="000F42F3" w:rsidP="00FC584A">
      <w:pPr>
        <w:pStyle w:val="NormalWeb"/>
        <w:numPr>
          <w:ilvl w:val="0"/>
          <w:numId w:val="57"/>
        </w:numPr>
        <w:topLinePunct w:val="0"/>
        <w:adjustRightInd/>
        <w:snapToGrid/>
        <w:spacing w:before="100" w:beforeAutospacing="1" w:after="100" w:afterAutospacing="1" w:line="240" w:lineRule="auto"/>
      </w:pPr>
      <w:r>
        <w:t>Configure the Job to download the repository:</w:t>
      </w:r>
    </w:p>
    <w:p w14:paraId="6FB18F99" w14:textId="77777777" w:rsidR="000F42F3" w:rsidRDefault="000F42F3" w:rsidP="00FC584A">
      <w:pPr>
        <w:numPr>
          <w:ilvl w:val="1"/>
          <w:numId w:val="57"/>
        </w:numPr>
        <w:topLinePunct w:val="0"/>
        <w:adjustRightInd/>
        <w:snapToGrid/>
        <w:spacing w:before="100" w:beforeAutospacing="1" w:after="100" w:afterAutospacing="1" w:line="240" w:lineRule="auto"/>
      </w:pPr>
      <w:r>
        <w:t xml:space="preserve">Under </w:t>
      </w:r>
      <w:r>
        <w:rPr>
          <w:rStyle w:val="Emphasis"/>
        </w:rPr>
        <w:t>Source Code Management</w:t>
      </w:r>
      <w:r>
        <w:t xml:space="preserve">, select </w:t>
      </w:r>
      <w:r>
        <w:rPr>
          <w:rStyle w:val="Emphasis"/>
        </w:rPr>
        <w:t>Git</w:t>
      </w:r>
    </w:p>
    <w:p w14:paraId="09DEE522" w14:textId="77777777" w:rsidR="000F42F3" w:rsidRDefault="000F42F3" w:rsidP="00FC584A">
      <w:pPr>
        <w:numPr>
          <w:ilvl w:val="1"/>
          <w:numId w:val="57"/>
        </w:numPr>
        <w:topLinePunct w:val="0"/>
        <w:adjustRightInd/>
        <w:snapToGrid/>
        <w:spacing w:before="100" w:beforeAutospacing="1" w:after="100" w:afterAutospacing="1" w:line="240" w:lineRule="auto"/>
      </w:pPr>
      <w:r>
        <w:t xml:space="preserve">Enter </w:t>
      </w:r>
      <w:r>
        <w:rPr>
          <w:rStyle w:val="HTMLCode"/>
        </w:rPr>
        <w:t>https://github.com/[YOUR_USERNAME]/jenkins-freestyle-project</w:t>
      </w:r>
      <w:r>
        <w:t xml:space="preserve">, replacing </w:t>
      </w:r>
      <w:r>
        <w:rPr>
          <w:rStyle w:val="HTMLCode"/>
        </w:rPr>
        <w:t>[YOUR_USERNAME]</w:t>
      </w:r>
      <w:r>
        <w:t xml:space="preserve"> with your GitHub username.</w:t>
      </w:r>
    </w:p>
    <w:p w14:paraId="47090944" w14:textId="77777777" w:rsidR="000F42F3" w:rsidRDefault="000F42F3" w:rsidP="00FC584A">
      <w:pPr>
        <w:numPr>
          <w:ilvl w:val="1"/>
          <w:numId w:val="57"/>
        </w:numPr>
        <w:topLinePunct w:val="0"/>
        <w:adjustRightInd/>
        <w:snapToGrid/>
        <w:spacing w:before="100" w:beforeAutospacing="1" w:after="100" w:afterAutospacing="1" w:line="240" w:lineRule="auto"/>
      </w:pPr>
      <w:r>
        <w:t xml:space="preserve">If your Git Repository has a main branch, then you will need to change the branch specifier from </w:t>
      </w:r>
      <w:r>
        <w:rPr>
          <w:rStyle w:val="HTMLCode"/>
        </w:rPr>
        <w:t>*/master</w:t>
      </w:r>
      <w:r>
        <w:t xml:space="preserve"> to </w:t>
      </w:r>
      <w:r>
        <w:rPr>
          <w:rStyle w:val="HTMLCode"/>
        </w:rPr>
        <w:t>*/main</w:t>
      </w:r>
      <w:r>
        <w:t>.</w:t>
      </w:r>
    </w:p>
    <w:p w14:paraId="40B54D38" w14:textId="77777777" w:rsidR="000F42F3" w:rsidRDefault="000F42F3" w:rsidP="00FC584A">
      <w:pPr>
        <w:pStyle w:val="NormalWeb"/>
        <w:numPr>
          <w:ilvl w:val="0"/>
          <w:numId w:val="57"/>
        </w:numPr>
        <w:topLinePunct w:val="0"/>
        <w:adjustRightInd/>
        <w:snapToGrid/>
        <w:spacing w:before="100" w:beforeAutospacing="1" w:after="100" w:afterAutospacing="1" w:line="240" w:lineRule="auto"/>
      </w:pPr>
      <w:r>
        <w:t xml:space="preserve">In the </w:t>
      </w:r>
      <w:r>
        <w:rPr>
          <w:rStyle w:val="Emphasis"/>
        </w:rPr>
        <w:t>Build</w:t>
      </w:r>
      <w:r>
        <w:t xml:space="preserve"> section, create a build step to </w:t>
      </w:r>
      <w:r>
        <w:rPr>
          <w:rStyle w:val="Emphasis"/>
        </w:rPr>
        <w:t>Execute shell</w:t>
      </w:r>
      <w:r>
        <w:t xml:space="preserve"> and enter the following:</w:t>
      </w:r>
    </w:p>
    <w:p w14:paraId="06603D2E" w14:textId="77777777" w:rsidR="000F42F3" w:rsidRDefault="000F42F3" w:rsidP="000F42F3">
      <w:pPr>
        <w:pStyle w:val="HTMLPreformatted"/>
        <w:ind w:left="720"/>
      </w:pPr>
      <w:r>
        <w:rPr>
          <w:rStyle w:val="hljs-keyword"/>
        </w:rPr>
        <w:t>sh</w:t>
      </w:r>
      <w:r>
        <w:rPr>
          <w:rStyle w:val="HTMLCode"/>
        </w:rPr>
        <w:t xml:space="preserve"> </w:t>
      </w:r>
      <w:r>
        <w:rPr>
          <w:rStyle w:val="hljs-keyword"/>
        </w:rPr>
        <w:t>run</w:t>
      </w:r>
      <w:r>
        <w:rPr>
          <w:rStyle w:val="HTMLCode"/>
        </w:rPr>
        <w:t>.</w:t>
      </w:r>
      <w:r>
        <w:rPr>
          <w:rStyle w:val="hljs-keyword"/>
        </w:rPr>
        <w:t>sh</w:t>
      </w:r>
    </w:p>
    <w:p w14:paraId="3517CD67" w14:textId="77777777" w:rsidR="000F42F3" w:rsidRDefault="000F42F3" w:rsidP="000F42F3">
      <w:pPr>
        <w:pStyle w:val="Heading3"/>
      </w:pPr>
      <w:r>
        <w:t>Run the Job</w:t>
      </w:r>
    </w:p>
    <w:p w14:paraId="6D2FAB07" w14:textId="77777777" w:rsidR="000F42F3" w:rsidRDefault="000F42F3" w:rsidP="000F42F3">
      <w:pPr>
        <w:pStyle w:val="NormalWeb"/>
      </w:pPr>
      <w:r>
        <w:t xml:space="preserve">Now that everything is set up, </w:t>
      </w:r>
      <w:r>
        <w:rPr>
          <w:rStyle w:val="Emphasis"/>
        </w:rPr>
        <w:t>Save</w:t>
      </w:r>
      <w:r>
        <w:t xml:space="preserve"> the changes that were made and the </w:t>
      </w:r>
      <w:r>
        <w:rPr>
          <w:rStyle w:val="Emphasis"/>
        </w:rPr>
        <w:t>Build</w:t>
      </w:r>
      <w:r>
        <w:t xml:space="preserve"> the job.</w:t>
      </w:r>
    </w:p>
    <w:p w14:paraId="58C117BD" w14:textId="77777777" w:rsidR="000F42F3" w:rsidRDefault="000F42F3" w:rsidP="000F42F3">
      <w:pPr>
        <w:pStyle w:val="NormalWeb"/>
      </w:pPr>
      <w:r>
        <w:t>Check the console output of the build to see that the job has executed. The end of the output will show that the script on the repository has run correctly:</w:t>
      </w:r>
    </w:p>
    <w:p w14:paraId="02B89298" w14:textId="77777777" w:rsidR="000F42F3" w:rsidRDefault="000F42F3" w:rsidP="000F42F3">
      <w:pPr>
        <w:pStyle w:val="HTMLPreformatted"/>
        <w:rPr>
          <w:rStyle w:val="HTMLCode"/>
        </w:rPr>
      </w:pPr>
      <w:r>
        <w:rPr>
          <w:rStyle w:val="HTMLCode"/>
        </w:rPr>
        <w:t xml:space="preserve">+ sh </w:t>
      </w:r>
      <w:r>
        <w:rPr>
          <w:rStyle w:val="hljs-keyword"/>
        </w:rPr>
        <w:t>run</w:t>
      </w:r>
      <w:r>
        <w:rPr>
          <w:rStyle w:val="HTMLCode"/>
        </w:rPr>
        <w:t>.</w:t>
      </w:r>
      <w:r>
        <w:rPr>
          <w:rStyle w:val="bash"/>
        </w:rPr>
        <w:t>sh</w:t>
      </w:r>
    </w:p>
    <w:p w14:paraId="7DDC7807" w14:textId="77777777" w:rsidR="000F42F3" w:rsidRDefault="000F42F3" w:rsidP="000F42F3">
      <w:pPr>
        <w:pStyle w:val="HTMLPreformatted"/>
        <w:rPr>
          <w:rStyle w:val="HTMLCode"/>
        </w:rPr>
      </w:pPr>
      <w:r>
        <w:rPr>
          <w:rStyle w:val="HTMLCode"/>
        </w:rPr>
        <w:t xml:space="preserve">+ Hello </w:t>
      </w:r>
      <w:r>
        <w:rPr>
          <w:rStyle w:val="hljs-keyword"/>
        </w:rPr>
        <w:t>from</w:t>
      </w:r>
      <w:r>
        <w:rPr>
          <w:rStyle w:val="HTMLCode"/>
        </w:rPr>
        <w:t xml:space="preserve"> </w:t>
      </w:r>
      <w:r>
        <w:rPr>
          <w:rStyle w:val="hljs-keyword"/>
        </w:rPr>
        <w:t>run</w:t>
      </w:r>
      <w:r>
        <w:rPr>
          <w:rStyle w:val="HTMLCode"/>
        </w:rPr>
        <w:t>.</w:t>
      </w:r>
      <w:r>
        <w:rPr>
          <w:rStyle w:val="bash"/>
        </w:rPr>
        <w:t>sh!</w:t>
      </w:r>
    </w:p>
    <w:p w14:paraId="0DF5A833" w14:textId="77777777" w:rsidR="000F42F3" w:rsidRDefault="000F42F3" w:rsidP="000F42F3">
      <w:pPr>
        <w:pStyle w:val="HTMLPreformatted"/>
      </w:pPr>
      <w:r>
        <w:rPr>
          <w:rStyle w:val="HTMLCode"/>
        </w:rPr>
        <w:t>+ Finished: SUCCESS</w:t>
      </w:r>
    </w:p>
    <w:p w14:paraId="2442561D" w14:textId="77777777" w:rsidR="000F42F3" w:rsidRDefault="000F42F3" w:rsidP="000F42F3">
      <w:pPr>
        <w:pStyle w:val="Heading3"/>
      </w:pPr>
      <w:r>
        <w:t>Clean Up</w:t>
      </w:r>
    </w:p>
    <w:p w14:paraId="1FEE691C" w14:textId="77777777" w:rsidR="000F42F3" w:rsidRDefault="000F42F3" w:rsidP="000F42F3">
      <w:pPr>
        <w:pStyle w:val="NormalWeb"/>
      </w:pPr>
      <w:r>
        <w:t>Feel free to now delete the created resources:</w:t>
      </w:r>
    </w:p>
    <w:p w14:paraId="18431118" w14:textId="77777777" w:rsidR="000F42F3" w:rsidRDefault="000F42F3" w:rsidP="00FC584A">
      <w:pPr>
        <w:numPr>
          <w:ilvl w:val="0"/>
          <w:numId w:val="58"/>
        </w:numPr>
        <w:topLinePunct w:val="0"/>
        <w:adjustRightInd/>
        <w:snapToGrid/>
        <w:spacing w:before="100" w:beforeAutospacing="1" w:after="100" w:afterAutospacing="1" w:line="240" w:lineRule="auto"/>
      </w:pPr>
      <w:r>
        <w:t>Jenkins job</w:t>
      </w:r>
    </w:p>
    <w:p w14:paraId="5FF388DA" w14:textId="77777777" w:rsidR="000F42F3" w:rsidRDefault="000F42F3" w:rsidP="00FC584A">
      <w:pPr>
        <w:numPr>
          <w:ilvl w:val="0"/>
          <w:numId w:val="58"/>
        </w:numPr>
        <w:topLinePunct w:val="0"/>
        <w:adjustRightInd/>
        <w:snapToGrid/>
        <w:spacing w:before="100" w:beforeAutospacing="1" w:after="100" w:afterAutospacing="1" w:line="240" w:lineRule="auto"/>
      </w:pPr>
      <w:r>
        <w:t>GitHub Repository</w:t>
      </w:r>
    </w:p>
    <w:p w14:paraId="2271D5E0" w14:textId="57EBFDFC" w:rsidR="00CD08B3" w:rsidRDefault="00646E05" w:rsidP="00E94D8F">
      <w:pPr>
        <w:pStyle w:val="PlainText"/>
        <w:ind w:left="0"/>
        <w:rPr>
          <w:rFonts w:ascii="Huawei Sans" w:hAnsi="Huawei Sans" w:cs="Arial"/>
        </w:rPr>
      </w:pPr>
      <w:r>
        <w:rPr>
          <w:rFonts w:ascii="Huawei Sans" w:hAnsi="Huawei Sans" w:cs="Arial"/>
        </w:rPr>
        <w:t xml:space="preserve">       </w:t>
      </w:r>
    </w:p>
    <w:p w14:paraId="71E110CB" w14:textId="16A89303" w:rsidR="00CD40BC" w:rsidRDefault="00CD40BC">
      <w:pPr>
        <w:topLinePunct w:val="0"/>
        <w:adjustRightInd/>
        <w:snapToGrid/>
        <w:spacing w:before="0" w:after="0" w:line="240" w:lineRule="auto"/>
        <w:ind w:left="0"/>
        <w:rPr>
          <w:rFonts w:cs="Arial"/>
        </w:rPr>
      </w:pPr>
      <w:r>
        <w:rPr>
          <w:rFonts w:cs="Arial"/>
        </w:rPr>
        <w:br w:type="page"/>
      </w:r>
    </w:p>
    <w:p w14:paraId="5D603F80" w14:textId="704A69D6" w:rsidR="00CD40BC" w:rsidRPr="00547D11" w:rsidRDefault="00E94D8F" w:rsidP="00B1621F">
      <w:pPr>
        <w:pStyle w:val="Heading1"/>
        <w:rPr>
          <w:rFonts w:hint="eastAsia"/>
        </w:rPr>
      </w:pPr>
      <w:bookmarkStart w:id="57" w:name="_Toc137639899"/>
      <w:r w:rsidRPr="006F7BCA">
        <w:lastRenderedPageBreak/>
        <w:t>Creating builds with build step configuration, statuses and storing artifacts</w:t>
      </w:r>
      <w:bookmarkEnd w:id="57"/>
      <w:r w:rsidR="00AD251C" w:rsidRPr="006F7BCA">
        <w:t xml:space="preserve"> </w:t>
      </w:r>
      <w:bookmarkStart w:id="58" w:name="_Toc137639900"/>
      <w:bookmarkStart w:id="59" w:name="_Toc137639901"/>
      <w:bookmarkEnd w:id="58"/>
      <w:bookmarkEnd w:id="59"/>
    </w:p>
    <w:p w14:paraId="6B9C9806" w14:textId="77777777" w:rsidR="00547D11" w:rsidRPr="00547D11" w:rsidRDefault="00547D11"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60" w:name="_Toc137639902"/>
    </w:p>
    <w:p w14:paraId="22E06388" w14:textId="07E503A9" w:rsidR="007E09BD" w:rsidRPr="006F7BCA" w:rsidRDefault="007E09BD" w:rsidP="00171A56">
      <w:pPr>
        <w:pStyle w:val="Heading2"/>
      </w:pPr>
      <w:r w:rsidRPr="006F7BCA">
        <w:t>Introduction</w:t>
      </w:r>
      <w:bookmarkEnd w:id="60"/>
    </w:p>
    <w:p w14:paraId="6766505A" w14:textId="77777777" w:rsidR="007E09BD" w:rsidRPr="00547D11" w:rsidRDefault="007E09BD" w:rsidP="00547D11">
      <w:pPr>
        <w:rPr>
          <w:noProof/>
        </w:rPr>
      </w:pPr>
      <w:bookmarkStart w:id="61" w:name="_Toc137639903"/>
      <w:bookmarkStart w:id="62" w:name="_Toc137639904"/>
      <w:bookmarkStart w:id="63" w:name="_Toc137639908"/>
      <w:bookmarkEnd w:id="61"/>
      <w:bookmarkEnd w:id="62"/>
      <w:bookmarkEnd w:id="63"/>
    </w:p>
    <w:p w14:paraId="22FA4372" w14:textId="77777777" w:rsidR="00547D11" w:rsidRPr="00547D11" w:rsidRDefault="00547D11"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bookmarkStart w:id="64" w:name="_Toc137639909"/>
    </w:p>
    <w:p w14:paraId="1C5AA951" w14:textId="77777777" w:rsidR="00547D11" w:rsidRPr="00547D11" w:rsidRDefault="00547D11"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3C9070C3" w14:textId="19198B81" w:rsidR="00EF2365" w:rsidRPr="006F7BCA" w:rsidRDefault="004A5CE3" w:rsidP="00AD192B">
      <w:pPr>
        <w:pStyle w:val="Heading3"/>
        <w:numPr>
          <w:ilvl w:val="2"/>
          <w:numId w:val="21"/>
        </w:numPr>
      </w:pPr>
      <w:r w:rsidRPr="006F7BCA">
        <w:t>About this lab</w:t>
      </w:r>
      <w:bookmarkEnd w:id="64"/>
    </w:p>
    <w:p w14:paraId="0C42BCD7" w14:textId="3A71AACF" w:rsidR="00EF2365" w:rsidRDefault="00EF2365" w:rsidP="00D36D58">
      <w:pPr>
        <w:pStyle w:val="1"/>
      </w:pPr>
      <w:r w:rsidRPr="006F7BCA">
        <w:t>Upon completion of this task, you will be able to:</w:t>
      </w:r>
    </w:p>
    <w:p w14:paraId="0D4E53E8" w14:textId="52BA6CCE" w:rsidR="00BE5467" w:rsidRDefault="00BE5467" w:rsidP="00FC584A">
      <w:pPr>
        <w:pStyle w:val="1"/>
        <w:numPr>
          <w:ilvl w:val="1"/>
          <w:numId w:val="32"/>
        </w:numPr>
      </w:pPr>
      <w:r w:rsidRPr="00BE5467">
        <w:t>Creat</w:t>
      </w:r>
      <w:r>
        <w:t>e</w:t>
      </w:r>
      <w:r w:rsidRPr="00BE5467">
        <w:t xml:space="preserve"> builds with build step configuration</w:t>
      </w:r>
    </w:p>
    <w:p w14:paraId="419555A3" w14:textId="77777777" w:rsidR="00BE5467" w:rsidRDefault="00BE5467" w:rsidP="00FC584A">
      <w:pPr>
        <w:pStyle w:val="1"/>
        <w:numPr>
          <w:ilvl w:val="1"/>
          <w:numId w:val="32"/>
        </w:numPr>
      </w:pPr>
      <w:r>
        <w:t xml:space="preserve">Manage </w:t>
      </w:r>
      <w:r w:rsidRPr="00BE5467">
        <w:t>status</w:t>
      </w:r>
    </w:p>
    <w:p w14:paraId="35B28E9B" w14:textId="6250A9BD" w:rsidR="00BE5467" w:rsidRPr="006F7BCA" w:rsidRDefault="00BE5467" w:rsidP="00FC584A">
      <w:pPr>
        <w:pStyle w:val="1"/>
        <w:numPr>
          <w:ilvl w:val="1"/>
          <w:numId w:val="32"/>
        </w:numPr>
      </w:pPr>
      <w:r>
        <w:t>S</w:t>
      </w:r>
      <w:r w:rsidRPr="00BE5467">
        <w:t>tor</w:t>
      </w:r>
      <w:r>
        <w:t>e</w:t>
      </w:r>
      <w:r w:rsidRPr="00BE5467">
        <w:t xml:space="preserve"> artifacts</w:t>
      </w:r>
    </w:p>
    <w:p w14:paraId="682564A2" w14:textId="35B6DDF0" w:rsidR="004A5CE3" w:rsidRPr="006F7BCA" w:rsidRDefault="00594877" w:rsidP="00AD192B">
      <w:pPr>
        <w:pStyle w:val="Heading3"/>
        <w:numPr>
          <w:ilvl w:val="2"/>
          <w:numId w:val="21"/>
        </w:numPr>
      </w:pPr>
      <w:bookmarkStart w:id="65" w:name="_Toc137639910"/>
      <w:r w:rsidRPr="006F7BCA">
        <w:t>Objectives</w:t>
      </w:r>
      <w:bookmarkEnd w:id="65"/>
    </w:p>
    <w:p w14:paraId="7D9287B8" w14:textId="1C8E08C0" w:rsidR="004A5CE3" w:rsidRDefault="00BE5467" w:rsidP="00D36D58">
      <w:pPr>
        <w:pStyle w:val="1"/>
      </w:pPr>
      <w:r>
        <w:t>Create a Jenkins job to start a workflow which will run the following steps:</w:t>
      </w:r>
    </w:p>
    <w:p w14:paraId="6718FDB1" w14:textId="77777777" w:rsidR="00BE5467" w:rsidRDefault="00BE5467" w:rsidP="00FC584A">
      <w:pPr>
        <w:pStyle w:val="1"/>
        <w:numPr>
          <w:ilvl w:val="1"/>
          <w:numId w:val="32"/>
        </w:numPr>
      </w:pPr>
      <w:r w:rsidRPr="00BE5467">
        <w:t>Creating builds with build step configuration</w:t>
      </w:r>
    </w:p>
    <w:p w14:paraId="44C96982" w14:textId="77777777" w:rsidR="00BE5467" w:rsidRDefault="00BE5467" w:rsidP="00FC584A">
      <w:pPr>
        <w:pStyle w:val="1"/>
        <w:numPr>
          <w:ilvl w:val="1"/>
          <w:numId w:val="32"/>
        </w:numPr>
      </w:pPr>
      <w:r>
        <w:t xml:space="preserve">Manage </w:t>
      </w:r>
      <w:r w:rsidRPr="00BE5467">
        <w:t>status</w:t>
      </w:r>
    </w:p>
    <w:p w14:paraId="7DE183E1" w14:textId="77777777" w:rsidR="00BE5467" w:rsidRPr="006F7BCA" w:rsidRDefault="00BE5467" w:rsidP="00FC584A">
      <w:pPr>
        <w:pStyle w:val="1"/>
        <w:numPr>
          <w:ilvl w:val="1"/>
          <w:numId w:val="32"/>
        </w:numPr>
      </w:pPr>
      <w:r>
        <w:t>S</w:t>
      </w:r>
      <w:r w:rsidRPr="00BE5467">
        <w:t>tor</w:t>
      </w:r>
      <w:r>
        <w:t>e</w:t>
      </w:r>
      <w:r w:rsidRPr="00BE5467">
        <w:t xml:space="preserve"> artifacts</w:t>
      </w:r>
    </w:p>
    <w:p w14:paraId="0FF26D25" w14:textId="77777777" w:rsidR="00BE5467" w:rsidRPr="006F7BCA" w:rsidRDefault="00BE5467" w:rsidP="00BE5467">
      <w:pPr>
        <w:pStyle w:val="1"/>
        <w:numPr>
          <w:ilvl w:val="0"/>
          <w:numId w:val="0"/>
        </w:numPr>
        <w:ind w:left="992"/>
      </w:pPr>
    </w:p>
    <w:p w14:paraId="2A117EBB" w14:textId="18CE9C8A" w:rsidR="004A5CE3" w:rsidRPr="006F7BCA" w:rsidRDefault="004A5CE3" w:rsidP="00171A56">
      <w:pPr>
        <w:pStyle w:val="Heading2"/>
      </w:pPr>
      <w:bookmarkStart w:id="66" w:name="_Toc137639911"/>
      <w:r w:rsidRPr="006F7BCA">
        <w:t>Configuration Steps</w:t>
      </w:r>
      <w:bookmarkEnd w:id="66"/>
    </w:p>
    <w:p w14:paraId="7554721E" w14:textId="77777777" w:rsidR="00597FC0" w:rsidRDefault="00597FC0" w:rsidP="00597FC0">
      <w:pPr>
        <w:pStyle w:val="Heading3"/>
        <w:rPr>
          <w:rFonts w:ascii="Times New Roman" w:eastAsia="Times New Roman" w:hAnsi="Times New Roman" w:cs="Times New Roman"/>
          <w:sz w:val="27"/>
          <w:szCs w:val="27"/>
        </w:rPr>
      </w:pPr>
      <w:r>
        <w:t>Create a Job</w:t>
      </w:r>
    </w:p>
    <w:p w14:paraId="43AADDF0" w14:textId="77777777" w:rsidR="00597FC0" w:rsidRDefault="00597FC0" w:rsidP="00597FC0">
      <w:pPr>
        <w:pStyle w:val="NormalWeb"/>
      </w:pPr>
      <w:r>
        <w:t>First, we will need a new Jenkins job to work on. Create a new job and name it whatever you like!</w:t>
      </w:r>
    </w:p>
    <w:p w14:paraId="0D110F8A" w14:textId="77777777" w:rsidR="00597FC0" w:rsidRDefault="00597FC0" w:rsidP="00597FC0">
      <w:pPr>
        <w:pStyle w:val="Heading3"/>
      </w:pPr>
      <w:r>
        <w:t>Add a Build Step</w:t>
      </w:r>
    </w:p>
    <w:p w14:paraId="628DE252" w14:textId="77777777" w:rsidR="00597FC0" w:rsidRDefault="00597FC0" w:rsidP="00597FC0">
      <w:pPr>
        <w:pStyle w:val="NormalWeb"/>
      </w:pPr>
      <w:r>
        <w:t xml:space="preserve">Let's add a build step that we know will succeed. Select the </w:t>
      </w:r>
      <w:r>
        <w:rPr>
          <w:rStyle w:val="HTMLCode"/>
        </w:rPr>
        <w:t>Add build step</w:t>
      </w:r>
      <w:r>
        <w:t xml:space="preserve"> button and add an </w:t>
      </w:r>
      <w:r>
        <w:rPr>
          <w:rStyle w:val="HTMLCode"/>
        </w:rPr>
        <w:t>Execute shell</w:t>
      </w:r>
      <w:r>
        <w:t xml:space="preserve"> build step.</w:t>
      </w:r>
    </w:p>
    <w:p w14:paraId="78303EAD" w14:textId="77777777" w:rsidR="00597FC0" w:rsidRDefault="00597FC0" w:rsidP="00597FC0">
      <w:pPr>
        <w:pStyle w:val="NormalWeb"/>
      </w:pPr>
      <w:r>
        <w:t xml:space="preserve">Add the following script into the </w:t>
      </w:r>
      <w:r>
        <w:rPr>
          <w:rStyle w:val="HTMLCode"/>
        </w:rPr>
        <w:t>Command</w:t>
      </w:r>
      <w:r>
        <w:t xml:space="preserve"> field:</w:t>
      </w:r>
    </w:p>
    <w:p w14:paraId="6DE15959" w14:textId="77777777" w:rsidR="00597FC0" w:rsidRDefault="00597FC0" w:rsidP="00597FC0">
      <w:pPr>
        <w:pStyle w:val="HTMLPreformatted"/>
        <w:rPr>
          <w:rStyle w:val="HTMLCode"/>
        </w:rPr>
      </w:pPr>
      <w:r>
        <w:rPr>
          <w:rStyle w:val="hljs-meta"/>
        </w:rPr>
        <w:t>#!/bin/bash</w:t>
      </w:r>
    </w:p>
    <w:p w14:paraId="792D97C0" w14:textId="77777777" w:rsidR="00597FC0" w:rsidRDefault="00597FC0" w:rsidP="00597FC0">
      <w:pPr>
        <w:pStyle w:val="HTMLPreformatted"/>
      </w:pPr>
      <w:r>
        <w:rPr>
          <w:rStyle w:val="hljs-builtin"/>
        </w:rPr>
        <w:t>echo</w:t>
      </w:r>
      <w:r>
        <w:rPr>
          <w:rStyle w:val="HTMLCode"/>
        </w:rPr>
        <w:t xml:space="preserve"> </w:t>
      </w:r>
      <w:r>
        <w:rPr>
          <w:rStyle w:val="hljs-string"/>
        </w:rPr>
        <w:t xml:space="preserve">"Hello from the Jenkins job named: </w:t>
      </w:r>
      <w:r>
        <w:rPr>
          <w:rStyle w:val="hljs-variable"/>
        </w:rPr>
        <w:t>${JOB_NAME}</w:t>
      </w:r>
      <w:r>
        <w:rPr>
          <w:rStyle w:val="hljs-string"/>
        </w:rPr>
        <w:t>"</w:t>
      </w:r>
    </w:p>
    <w:p w14:paraId="65239AA8" w14:textId="77777777" w:rsidR="00597FC0" w:rsidRDefault="00597FC0" w:rsidP="00597FC0">
      <w:pPr>
        <w:pStyle w:val="Heading3"/>
      </w:pPr>
      <w:r>
        <w:t>Run the Job</w:t>
      </w:r>
    </w:p>
    <w:p w14:paraId="21F10D41" w14:textId="77777777" w:rsidR="00597FC0" w:rsidRDefault="00597FC0" w:rsidP="00597FC0">
      <w:pPr>
        <w:pStyle w:val="NormalWeb"/>
      </w:pPr>
      <w:r>
        <w:t>Save the job and then build it. You should then have one successful build in your history for that job.</w:t>
      </w:r>
    </w:p>
    <w:p w14:paraId="37963182" w14:textId="77777777" w:rsidR="00597FC0" w:rsidRDefault="00597FC0" w:rsidP="00597FC0">
      <w:pPr>
        <w:pStyle w:val="NormalWeb"/>
      </w:pPr>
      <w:r>
        <w:t>Once you navigate to the console output, you should see an output like this:</w:t>
      </w:r>
    </w:p>
    <w:p w14:paraId="17F6193A" w14:textId="5388BA3C" w:rsidR="00597FC0" w:rsidRDefault="00597FC0" w:rsidP="00597FC0">
      <w:pPr>
        <w:pStyle w:val="NormalWeb"/>
      </w:pPr>
      <w:r>
        <w:lastRenderedPageBreak/>
        <w:fldChar w:fldCharType="begin"/>
      </w:r>
      <w:r>
        <w:instrText xml:space="preserve"> INCLUDEPICTURE "https://qacommunity.blob.core.windows.net/images/jenkins-builds-3.png" \* MERGEFORMATINET </w:instrText>
      </w:r>
      <w:r>
        <w:fldChar w:fldCharType="separate"/>
      </w:r>
      <w:r>
        <w:rPr>
          <w:noProof/>
        </w:rPr>
        <w:drawing>
          <wp:inline distT="0" distB="0" distL="0" distR="0" wp14:anchorId="39DCF393" wp14:editId="79913AC6">
            <wp:extent cx="5689600" cy="2400300"/>
            <wp:effectExtent l="0" t="0" r="0" b="0"/>
            <wp:docPr id="24" name="Picture 24" descr="Jenkins Buil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Build Outpu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9600" cy="2400300"/>
                    </a:xfrm>
                    <a:prstGeom prst="rect">
                      <a:avLst/>
                    </a:prstGeom>
                    <a:noFill/>
                    <a:ln>
                      <a:noFill/>
                    </a:ln>
                  </pic:spPr>
                </pic:pic>
              </a:graphicData>
            </a:graphic>
          </wp:inline>
        </w:drawing>
      </w:r>
      <w:r>
        <w:fldChar w:fldCharType="end"/>
      </w:r>
    </w:p>
    <w:p w14:paraId="5732871B" w14:textId="77777777" w:rsidR="00597FC0" w:rsidRDefault="00597FC0" w:rsidP="00597FC0">
      <w:pPr>
        <w:pStyle w:val="Heading3"/>
      </w:pPr>
      <w:r>
        <w:t>Make the Build Fail</w:t>
      </w:r>
    </w:p>
    <w:p w14:paraId="48760A1F" w14:textId="77777777" w:rsidR="00597FC0" w:rsidRDefault="00597FC0" w:rsidP="00597FC0">
      <w:pPr>
        <w:pStyle w:val="NormalWeb"/>
      </w:pPr>
      <w:r>
        <w:t>Now that the last build succeeded, let's see what a failed build looks like!</w:t>
      </w:r>
    </w:p>
    <w:p w14:paraId="736F3601" w14:textId="77777777" w:rsidR="00597FC0" w:rsidRDefault="00597FC0" w:rsidP="00597FC0">
      <w:pPr>
        <w:pStyle w:val="NormalWeb"/>
      </w:pPr>
      <w:r>
        <w:t>To do this, we will make the script we added to the command box *"fail"*.</w:t>
      </w:r>
    </w:p>
    <w:p w14:paraId="0C77B00A" w14:textId="77777777" w:rsidR="00597FC0" w:rsidRDefault="00597FC0" w:rsidP="00597FC0">
      <w:pPr>
        <w:pStyle w:val="NormalWeb"/>
      </w:pPr>
      <w:r>
        <w:t xml:space="preserve">Jenkins will treat any script or application exiting with a non-zero status as a failure. So, to create a failed build, add </w:t>
      </w:r>
      <w:r>
        <w:rPr>
          <w:rStyle w:val="HTMLCode"/>
        </w:rPr>
        <w:t>exit 1</w:t>
      </w:r>
      <w:r>
        <w:t xml:space="preserve"> to the script box, which will make the script exit with a code of </w:t>
      </w:r>
      <w:r>
        <w:rPr>
          <w:rStyle w:val="HTMLCode"/>
        </w:rPr>
        <w:t>1</w:t>
      </w:r>
      <w:r>
        <w:t>:</w:t>
      </w:r>
    </w:p>
    <w:p w14:paraId="66A923DB" w14:textId="77777777" w:rsidR="00597FC0" w:rsidRDefault="00597FC0" w:rsidP="00597FC0">
      <w:pPr>
        <w:pStyle w:val="HTMLPreformatted"/>
        <w:rPr>
          <w:rStyle w:val="HTMLCode"/>
        </w:rPr>
      </w:pPr>
      <w:r>
        <w:rPr>
          <w:rStyle w:val="hljs-meta"/>
        </w:rPr>
        <w:t>#!/bin/bash</w:t>
      </w:r>
    </w:p>
    <w:p w14:paraId="01D1798E" w14:textId="77777777" w:rsidR="00597FC0" w:rsidRDefault="00597FC0" w:rsidP="00597FC0">
      <w:pPr>
        <w:pStyle w:val="HTMLPreformatted"/>
        <w:rPr>
          <w:rStyle w:val="HTMLCode"/>
        </w:rPr>
      </w:pPr>
      <w:r>
        <w:rPr>
          <w:rStyle w:val="hljs-builtin"/>
        </w:rPr>
        <w:t>echo</w:t>
      </w:r>
      <w:r>
        <w:rPr>
          <w:rStyle w:val="HTMLCode"/>
        </w:rPr>
        <w:t xml:space="preserve"> </w:t>
      </w:r>
      <w:r>
        <w:rPr>
          <w:rStyle w:val="hljs-string"/>
        </w:rPr>
        <w:t xml:space="preserve">"Hello from the Jenkins job named: </w:t>
      </w:r>
      <w:r>
        <w:rPr>
          <w:rStyle w:val="hljs-variable"/>
        </w:rPr>
        <w:t>${JOB_NAME}</w:t>
      </w:r>
      <w:r>
        <w:rPr>
          <w:rStyle w:val="hljs-string"/>
        </w:rPr>
        <w:t>"</w:t>
      </w:r>
    </w:p>
    <w:p w14:paraId="5C30ECC3" w14:textId="77777777" w:rsidR="00597FC0" w:rsidRDefault="00597FC0" w:rsidP="00597FC0">
      <w:pPr>
        <w:pStyle w:val="HTMLPreformatted"/>
      </w:pPr>
      <w:r>
        <w:rPr>
          <w:rStyle w:val="hljs-builtin"/>
        </w:rPr>
        <w:t>exit</w:t>
      </w:r>
      <w:r>
        <w:rPr>
          <w:rStyle w:val="HTMLCode"/>
        </w:rPr>
        <w:t xml:space="preserve"> 1</w:t>
      </w:r>
    </w:p>
    <w:p w14:paraId="5BF7ED2D" w14:textId="66AC75AE" w:rsidR="00597FC0" w:rsidRDefault="00597FC0" w:rsidP="00597FC0">
      <w:pPr>
        <w:pStyle w:val="NormalWeb"/>
      </w:pPr>
      <w:r>
        <w:fldChar w:fldCharType="begin"/>
      </w:r>
      <w:r>
        <w:instrText xml:space="preserve"> INCLUDEPICTURE "https://qacommunity.blob.core.windows.net/images/jenkins-builds-4.png" \* MERGEFORMATINET </w:instrText>
      </w:r>
      <w:r>
        <w:fldChar w:fldCharType="separate"/>
      </w:r>
      <w:r>
        <w:rPr>
          <w:noProof/>
        </w:rPr>
        <w:drawing>
          <wp:inline distT="0" distB="0" distL="0" distR="0" wp14:anchorId="6C790FAA" wp14:editId="15408148">
            <wp:extent cx="5842000" cy="2654300"/>
            <wp:effectExtent l="0" t="0" r="0" b="0"/>
            <wp:docPr id="23" name="Picture 23" descr="Jenkins Failed Buil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nkins Failed Build Outpu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2000" cy="2654300"/>
                    </a:xfrm>
                    <a:prstGeom prst="rect">
                      <a:avLst/>
                    </a:prstGeom>
                    <a:noFill/>
                    <a:ln>
                      <a:noFill/>
                    </a:ln>
                  </pic:spPr>
                </pic:pic>
              </a:graphicData>
            </a:graphic>
          </wp:inline>
        </w:drawing>
      </w:r>
      <w:r>
        <w:fldChar w:fldCharType="end"/>
      </w:r>
    </w:p>
    <w:p w14:paraId="5152BD40" w14:textId="77777777" w:rsidR="00597FC0" w:rsidRDefault="00597FC0" w:rsidP="00597FC0">
      <w:pPr>
        <w:pStyle w:val="Heading3"/>
      </w:pPr>
      <w:r>
        <w:t>Abort a build</w:t>
      </w:r>
    </w:p>
    <w:p w14:paraId="6E331B49" w14:textId="77777777" w:rsidR="00597FC0" w:rsidRDefault="00597FC0" w:rsidP="00597FC0">
      <w:pPr>
        <w:pStyle w:val="NormalWeb"/>
      </w:pPr>
      <w:r>
        <w:t xml:space="preserve">You can remove the </w:t>
      </w:r>
      <w:r>
        <w:rPr>
          <w:rStyle w:val="HTMLCode"/>
        </w:rPr>
        <w:t>exit 1</w:t>
      </w:r>
      <w:r>
        <w:t xml:space="preserve"> from the build step to fix it.</w:t>
      </w:r>
    </w:p>
    <w:p w14:paraId="39AAB3F5" w14:textId="77777777" w:rsidR="00597FC0" w:rsidRDefault="00597FC0" w:rsidP="00597FC0">
      <w:pPr>
        <w:pStyle w:val="NormalWeb"/>
      </w:pPr>
      <w:r>
        <w:t>Next, uyou are going to make the build run for 10 minutes, which will give you plenty of time to abort it.</w:t>
      </w:r>
    </w:p>
    <w:p w14:paraId="64C6A255" w14:textId="77777777" w:rsidR="00597FC0" w:rsidRDefault="00597FC0" w:rsidP="00597FC0">
      <w:pPr>
        <w:pStyle w:val="NormalWeb"/>
      </w:pPr>
      <w:r>
        <w:t>Here is the code that should be in your script box now:</w:t>
      </w:r>
    </w:p>
    <w:p w14:paraId="334E7909" w14:textId="77777777" w:rsidR="00597FC0" w:rsidRDefault="00597FC0" w:rsidP="00597FC0">
      <w:pPr>
        <w:pStyle w:val="HTMLPreformatted"/>
        <w:rPr>
          <w:rStyle w:val="HTMLCode"/>
        </w:rPr>
      </w:pPr>
      <w:r>
        <w:rPr>
          <w:rStyle w:val="hljs-meta"/>
        </w:rPr>
        <w:t>#!/bin/bash</w:t>
      </w:r>
    </w:p>
    <w:p w14:paraId="64862629" w14:textId="77777777" w:rsidR="00597FC0" w:rsidRDefault="00597FC0" w:rsidP="00597FC0">
      <w:pPr>
        <w:pStyle w:val="HTMLPreformatted"/>
        <w:rPr>
          <w:rStyle w:val="HTMLCode"/>
        </w:rPr>
      </w:pPr>
      <w:r>
        <w:rPr>
          <w:rStyle w:val="hljs-builtin"/>
        </w:rPr>
        <w:t>echo</w:t>
      </w:r>
      <w:r>
        <w:rPr>
          <w:rStyle w:val="HTMLCode"/>
        </w:rPr>
        <w:t xml:space="preserve"> </w:t>
      </w:r>
      <w:r>
        <w:rPr>
          <w:rStyle w:val="hljs-string"/>
        </w:rPr>
        <w:t xml:space="preserve">"Hello from the Jenkins job named: </w:t>
      </w:r>
      <w:r>
        <w:rPr>
          <w:rStyle w:val="hljs-variable"/>
        </w:rPr>
        <w:t>${JOB_NAME}</w:t>
      </w:r>
      <w:r>
        <w:rPr>
          <w:rStyle w:val="hljs-string"/>
        </w:rPr>
        <w:t>"</w:t>
      </w:r>
    </w:p>
    <w:p w14:paraId="0972CF36" w14:textId="77777777" w:rsidR="00597FC0" w:rsidRDefault="00597FC0" w:rsidP="00597FC0">
      <w:pPr>
        <w:pStyle w:val="HTMLPreformatted"/>
      </w:pPr>
      <w:r>
        <w:rPr>
          <w:rStyle w:val="HTMLCode"/>
        </w:rPr>
        <w:t>sleep 600</w:t>
      </w:r>
    </w:p>
    <w:p w14:paraId="1483F5B4" w14:textId="77777777" w:rsidR="00597FC0" w:rsidRDefault="00597FC0" w:rsidP="00597FC0">
      <w:pPr>
        <w:pStyle w:val="NormalWeb"/>
      </w:pPr>
      <w:r>
        <w:lastRenderedPageBreak/>
        <w:t xml:space="preserve">Click </w:t>
      </w:r>
      <w:r>
        <w:rPr>
          <w:rStyle w:val="HTMLCode"/>
        </w:rPr>
        <w:t>Save</w:t>
      </w:r>
      <w:r>
        <w:t xml:space="preserve"> and </w:t>
      </w:r>
      <w:r>
        <w:rPr>
          <w:rStyle w:val="HTMLCode"/>
        </w:rPr>
        <w:t>Build Now</w:t>
      </w:r>
      <w:r>
        <w:t xml:space="preserve"> to begin the build.</w:t>
      </w:r>
    </w:p>
    <w:p w14:paraId="2575BEE1" w14:textId="77777777" w:rsidR="00597FC0" w:rsidRDefault="00597FC0" w:rsidP="00597FC0">
      <w:pPr>
        <w:pStyle w:val="NormalWeb"/>
      </w:pPr>
      <w:r>
        <w:t xml:space="preserve">To abort the build, click the red </w:t>
      </w:r>
      <w:r>
        <w:rPr>
          <w:rStyle w:val="HTMLCode"/>
        </w:rPr>
        <w:t>x</w:t>
      </w:r>
      <w:r>
        <w:t xml:space="preserve"> on the in-progress build.</w:t>
      </w:r>
    </w:p>
    <w:p w14:paraId="312871F7" w14:textId="77777777" w:rsidR="00597FC0" w:rsidRDefault="00597FC0" w:rsidP="00597FC0">
      <w:pPr>
        <w:pStyle w:val="NormalWeb"/>
      </w:pPr>
      <w:r>
        <w:rPr>
          <w:rStyle w:val="Emphasis"/>
        </w:rPr>
        <w:t>Note: While the build is in progress, it will have the status of the previous build, but with a spinning icon.</w:t>
      </w:r>
    </w:p>
    <w:p w14:paraId="77A8DB5B" w14:textId="33070BE9" w:rsidR="00597FC0" w:rsidRDefault="00597FC0" w:rsidP="00597FC0">
      <w:pPr>
        <w:pStyle w:val="NormalWeb"/>
      </w:pPr>
      <w:r>
        <w:fldChar w:fldCharType="begin"/>
      </w:r>
      <w:r>
        <w:instrText xml:space="preserve"> INCLUDEPICTURE "https://qacommunity.blob.core.windows.net/images/jenkins-builds-5.png" \* MERGEFORMATINET </w:instrText>
      </w:r>
      <w:r>
        <w:fldChar w:fldCharType="separate"/>
      </w:r>
      <w:r>
        <w:rPr>
          <w:noProof/>
        </w:rPr>
        <w:drawing>
          <wp:inline distT="0" distB="0" distL="0" distR="0" wp14:anchorId="7B5ACE9C" wp14:editId="22C9CE96">
            <wp:extent cx="4216400" cy="609600"/>
            <wp:effectExtent l="0" t="0" r="0" b="0"/>
            <wp:docPr id="22" name="Picture 22" descr="Jenkins Running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nkins Running Buil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6400" cy="609600"/>
                    </a:xfrm>
                    <a:prstGeom prst="rect">
                      <a:avLst/>
                    </a:prstGeom>
                    <a:noFill/>
                    <a:ln>
                      <a:noFill/>
                    </a:ln>
                  </pic:spPr>
                </pic:pic>
              </a:graphicData>
            </a:graphic>
          </wp:inline>
        </w:drawing>
      </w:r>
      <w:r>
        <w:fldChar w:fldCharType="end"/>
      </w:r>
    </w:p>
    <w:p w14:paraId="23F42EF7" w14:textId="77777777" w:rsidR="00597FC0" w:rsidRDefault="00597FC0" w:rsidP="00597FC0">
      <w:pPr>
        <w:pStyle w:val="NormalWeb"/>
      </w:pPr>
      <w:r>
        <w:t xml:space="preserve">This will result in an </w:t>
      </w:r>
      <w:r>
        <w:rPr>
          <w:rStyle w:val="HTMLCode"/>
        </w:rPr>
        <w:t>aborted</w:t>
      </w:r>
      <w:r>
        <w:t xml:space="preserve"> build, the console output will look like this:</w:t>
      </w:r>
    </w:p>
    <w:p w14:paraId="69BA8BC6" w14:textId="5DAD5EE7" w:rsidR="00597FC0" w:rsidRDefault="00597FC0" w:rsidP="00597FC0">
      <w:pPr>
        <w:pStyle w:val="NormalWeb"/>
      </w:pPr>
      <w:r>
        <w:fldChar w:fldCharType="begin"/>
      </w:r>
      <w:r>
        <w:instrText xml:space="preserve"> INCLUDEPICTURE "https://qacommunity.blob.core.windows.net/images/jenkins-builds-6.png" \* MERGEFORMATINET </w:instrText>
      </w:r>
      <w:r>
        <w:fldChar w:fldCharType="separate"/>
      </w:r>
      <w:r>
        <w:rPr>
          <w:noProof/>
        </w:rPr>
        <w:drawing>
          <wp:inline distT="0" distB="0" distL="0" distR="0" wp14:anchorId="65B53F90" wp14:editId="6CB7AE7A">
            <wp:extent cx="5803900" cy="3175000"/>
            <wp:effectExtent l="0" t="0" r="0" b="0"/>
            <wp:docPr id="21" name="Picture 21" descr="Jenkins Aborted Buil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nkins Aborted Build Outpu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03900" cy="3175000"/>
                    </a:xfrm>
                    <a:prstGeom prst="rect">
                      <a:avLst/>
                    </a:prstGeom>
                    <a:noFill/>
                    <a:ln>
                      <a:noFill/>
                    </a:ln>
                  </pic:spPr>
                </pic:pic>
              </a:graphicData>
            </a:graphic>
          </wp:inline>
        </w:drawing>
      </w:r>
      <w:r>
        <w:fldChar w:fldCharType="end"/>
      </w:r>
    </w:p>
    <w:p w14:paraId="34912729" w14:textId="77777777" w:rsidR="00597FC0" w:rsidRDefault="00597FC0" w:rsidP="00597FC0">
      <w:pPr>
        <w:pStyle w:val="Heading3"/>
      </w:pPr>
      <w:r>
        <w:t>Fix the Build and Create Artifacts</w:t>
      </w:r>
    </w:p>
    <w:p w14:paraId="3F982FE1" w14:textId="77777777" w:rsidR="00597FC0" w:rsidRDefault="00597FC0" w:rsidP="00597FC0">
      <w:pPr>
        <w:pStyle w:val="NormalWeb"/>
      </w:pPr>
      <w:r>
        <w:t xml:space="preserve">Removing the </w:t>
      </w:r>
      <w:r>
        <w:rPr>
          <w:rStyle w:val="HTMLCode"/>
        </w:rPr>
        <w:t>sleep 600</w:t>
      </w:r>
      <w:r>
        <w:t xml:space="preserve"> from the build step will ensure the build doesn't take 10 minutes to complete!</w:t>
      </w:r>
    </w:p>
    <w:p w14:paraId="4C71985D" w14:textId="77777777" w:rsidR="00597FC0" w:rsidRDefault="00597FC0" w:rsidP="00597FC0">
      <w:pPr>
        <w:pStyle w:val="NormalWeb"/>
      </w:pPr>
      <w:r>
        <w:t xml:space="preserve">Next, change the script to create several files, and then put them in a zip archive called </w:t>
      </w:r>
      <w:r>
        <w:rPr>
          <w:rStyle w:val="HTMLCode"/>
        </w:rPr>
        <w:t>archive.zip</w:t>
      </w:r>
      <w:r>
        <w:t>:</w:t>
      </w:r>
    </w:p>
    <w:p w14:paraId="3CEF0885" w14:textId="77777777" w:rsidR="00597FC0" w:rsidRDefault="00597FC0" w:rsidP="00597FC0">
      <w:pPr>
        <w:pStyle w:val="HTMLPreformatted"/>
        <w:rPr>
          <w:rStyle w:val="HTMLCode"/>
        </w:rPr>
      </w:pPr>
      <w:r>
        <w:rPr>
          <w:rStyle w:val="hljs-meta"/>
        </w:rPr>
        <w:t>#!/bin/bash</w:t>
      </w:r>
    </w:p>
    <w:p w14:paraId="39269CE6" w14:textId="77777777" w:rsidR="00597FC0" w:rsidRDefault="00597FC0" w:rsidP="00597FC0">
      <w:pPr>
        <w:pStyle w:val="HTMLPreformatted"/>
        <w:rPr>
          <w:rStyle w:val="HTMLCode"/>
        </w:rPr>
      </w:pPr>
      <w:r>
        <w:rPr>
          <w:rStyle w:val="hljs-builtin"/>
        </w:rPr>
        <w:t>echo</w:t>
      </w:r>
      <w:r>
        <w:rPr>
          <w:rStyle w:val="HTMLCode"/>
        </w:rPr>
        <w:t xml:space="preserve"> </w:t>
      </w:r>
      <w:r>
        <w:rPr>
          <w:rStyle w:val="hljs-string"/>
        </w:rPr>
        <w:t xml:space="preserve">"Hello from the Jenkins job named: </w:t>
      </w:r>
      <w:r>
        <w:rPr>
          <w:rStyle w:val="hljs-variable"/>
        </w:rPr>
        <w:t>${JOB_NAME}</w:t>
      </w:r>
      <w:r>
        <w:rPr>
          <w:rStyle w:val="hljs-string"/>
        </w:rPr>
        <w:t>"</w:t>
      </w:r>
    </w:p>
    <w:p w14:paraId="195E0171" w14:textId="77777777" w:rsidR="00597FC0" w:rsidRDefault="00597FC0" w:rsidP="00597FC0">
      <w:pPr>
        <w:pStyle w:val="HTMLPreformatted"/>
        <w:rPr>
          <w:rStyle w:val="HTMLCode"/>
        </w:rPr>
      </w:pPr>
      <w:r>
        <w:rPr>
          <w:rStyle w:val="HTMLCode"/>
        </w:rPr>
        <w:t>touch 1.txt 2.txt 3.txt 4.txt 5.txt</w:t>
      </w:r>
    </w:p>
    <w:p w14:paraId="466A1661" w14:textId="77777777" w:rsidR="00597FC0" w:rsidRDefault="00597FC0" w:rsidP="00597FC0">
      <w:pPr>
        <w:pStyle w:val="HTMLPreformatted"/>
      </w:pPr>
      <w:r>
        <w:rPr>
          <w:rStyle w:val="HTMLCode"/>
        </w:rPr>
        <w:t>zip archive.zip *.txt</w:t>
      </w:r>
    </w:p>
    <w:p w14:paraId="6EE96845" w14:textId="77777777" w:rsidR="00597FC0" w:rsidRDefault="00597FC0" w:rsidP="00597FC0">
      <w:pPr>
        <w:pStyle w:val="NormalWeb"/>
      </w:pPr>
      <w:r>
        <w:t xml:space="preserve">A </w:t>
      </w:r>
      <w:r>
        <w:rPr>
          <w:rStyle w:val="HTMLCode"/>
        </w:rPr>
        <w:t>Post-build Action</w:t>
      </w:r>
      <w:r>
        <w:t xml:space="preserve"> must be configured to archive the zip files. Configure a simple post-build action to archive the created </w:t>
      </w:r>
      <w:r>
        <w:rPr>
          <w:rStyle w:val="HTMLCode"/>
        </w:rPr>
        <w:t>.zip</w:t>
      </w:r>
      <w:r>
        <w:t xml:space="preserve"> file - refer to the </w:t>
      </w:r>
      <w:hyperlink r:id="rId78" w:anchor="artifacts" w:history="1">
        <w:r>
          <w:rPr>
            <w:rStyle w:val="Hyperlink"/>
          </w:rPr>
          <w:t>Artifacts</w:t>
        </w:r>
      </w:hyperlink>
      <w:r>
        <w:t xml:space="preserve"> section for guidance on how to configure this!</w:t>
      </w:r>
    </w:p>
    <w:p w14:paraId="0B520187" w14:textId="77777777" w:rsidR="00597FC0" w:rsidRDefault="00597FC0" w:rsidP="00597FC0">
      <w:pPr>
        <w:pStyle w:val="Heading3"/>
      </w:pPr>
      <w:r>
        <w:t>Finish Up</w:t>
      </w:r>
    </w:p>
    <w:p w14:paraId="64113F3B" w14:textId="77777777" w:rsidR="00597FC0" w:rsidRDefault="00597FC0" w:rsidP="00597FC0">
      <w:pPr>
        <w:pStyle w:val="NormalWeb"/>
      </w:pPr>
      <w:r>
        <w:t xml:space="preserve">Finish up by running the job. You should see artifacts on the project dashboard! </w:t>
      </w:r>
    </w:p>
    <w:p w14:paraId="04B39434" w14:textId="77777777" w:rsidR="00597FC0" w:rsidRDefault="00597FC0" w:rsidP="00597FC0">
      <w:pPr>
        <w:pStyle w:val="NormalWeb"/>
      </w:pPr>
      <w:r>
        <w:t>If this isn't present, try refreshing the page.</w:t>
      </w:r>
    </w:p>
    <w:p w14:paraId="60B3FD65" w14:textId="0017B927" w:rsidR="00594877" w:rsidRPr="006F7BCA" w:rsidRDefault="00594877">
      <w:pPr>
        <w:topLinePunct w:val="0"/>
        <w:adjustRightInd/>
        <w:snapToGrid/>
        <w:spacing w:before="0" w:after="0" w:line="240" w:lineRule="auto"/>
        <w:ind w:left="0"/>
        <w:rPr>
          <w:rFonts w:ascii="Huawai Sans" w:hAnsi="Huawai Sans" w:cs="Arial" w:hint="eastAsia"/>
        </w:rPr>
      </w:pPr>
      <w:r w:rsidRPr="006F7BCA">
        <w:rPr>
          <w:rFonts w:ascii="Huawai Sans" w:hAnsi="Huawai Sans" w:cs="Arial"/>
        </w:rPr>
        <w:br w:type="page"/>
      </w:r>
    </w:p>
    <w:p w14:paraId="244AB265" w14:textId="53D959C9" w:rsidR="00001E49" w:rsidRPr="003E5A40" w:rsidRDefault="00E94D8F" w:rsidP="00B1621F">
      <w:pPr>
        <w:pStyle w:val="Heading1"/>
        <w:rPr>
          <w:rFonts w:hint="eastAsia"/>
        </w:rPr>
      </w:pPr>
      <w:bookmarkStart w:id="67" w:name="_Toc137639912"/>
      <w:r w:rsidRPr="006F7BCA">
        <w:lastRenderedPageBreak/>
        <w:t>Using plugins in Jenkin</w:t>
      </w:r>
      <w:bookmarkStart w:id="68" w:name="_Toc137639913"/>
      <w:bookmarkStart w:id="69" w:name="_Toc137639914"/>
      <w:bookmarkEnd w:id="67"/>
      <w:bookmarkEnd w:id="68"/>
      <w:bookmarkEnd w:id="69"/>
      <w:r w:rsidR="003E5A40">
        <w:t>s</w:t>
      </w:r>
    </w:p>
    <w:p w14:paraId="54C86179" w14:textId="77777777" w:rsidR="00547D11" w:rsidRPr="00547D11" w:rsidRDefault="00547D11"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70" w:name="_Toc137639915"/>
    </w:p>
    <w:p w14:paraId="6687AEA3" w14:textId="442E2DC6" w:rsidR="00EF2365" w:rsidRDefault="00EF2365" w:rsidP="00171A56">
      <w:pPr>
        <w:pStyle w:val="Heading2"/>
      </w:pPr>
      <w:r>
        <w:t>Introduction</w:t>
      </w:r>
      <w:bookmarkEnd w:id="70"/>
    </w:p>
    <w:p w14:paraId="5E5EF139" w14:textId="77777777" w:rsidR="00EF2365" w:rsidRPr="00EF2365" w:rsidRDefault="00EF2365" w:rsidP="00547D11">
      <w:pPr>
        <w:pStyle w:val="ListParagraph"/>
        <w:numPr>
          <w:ilvl w:val="0"/>
          <w:numId w:val="0"/>
        </w:numPr>
        <w:ind w:left="992"/>
        <w:rPr>
          <w:noProof/>
          <w:snapToGrid/>
        </w:rPr>
      </w:pPr>
      <w:bookmarkStart w:id="71" w:name="_Toc137639916"/>
      <w:bookmarkStart w:id="72" w:name="_Toc137639922"/>
      <w:bookmarkEnd w:id="71"/>
      <w:bookmarkEnd w:id="72"/>
    </w:p>
    <w:p w14:paraId="018C73C4" w14:textId="77777777" w:rsidR="00547D11" w:rsidRPr="00547D11" w:rsidRDefault="00547D11"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noProof/>
          <w:snapToGrid/>
          <w:vanish/>
          <w:sz w:val="32"/>
          <w:szCs w:val="32"/>
        </w:rPr>
      </w:pPr>
      <w:bookmarkStart w:id="73" w:name="_Toc137639923"/>
    </w:p>
    <w:p w14:paraId="6A6E9ABB" w14:textId="77777777" w:rsidR="00547D11" w:rsidRPr="00547D11" w:rsidRDefault="00547D11"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noProof/>
          <w:snapToGrid/>
          <w:vanish/>
          <w:sz w:val="32"/>
          <w:szCs w:val="32"/>
        </w:rPr>
      </w:pPr>
    </w:p>
    <w:p w14:paraId="42138535" w14:textId="79FACFE9" w:rsidR="00A03342" w:rsidRDefault="00A03342" w:rsidP="00AD192B">
      <w:pPr>
        <w:pStyle w:val="Heading3"/>
        <w:numPr>
          <w:ilvl w:val="2"/>
          <w:numId w:val="21"/>
        </w:numPr>
      </w:pPr>
      <w:r w:rsidRPr="00EF2365">
        <w:t>About this lab</w:t>
      </w:r>
      <w:bookmarkEnd w:id="73"/>
    </w:p>
    <w:p w14:paraId="588C4D02" w14:textId="77777777" w:rsidR="00A52E99" w:rsidRPr="00A52E99" w:rsidRDefault="00A52E99" w:rsidP="00A52E99">
      <w:pPr>
        <w:pStyle w:val="ListParagraph"/>
        <w:numPr>
          <w:ilvl w:val="0"/>
          <w:numId w:val="0"/>
        </w:numPr>
        <w:adjustRightInd/>
        <w:spacing w:beforeAutospacing="1" w:afterAutospacing="1"/>
        <w:ind w:left="425"/>
        <w:rPr>
          <w:rFonts w:ascii="Times New Roman" w:eastAsia="Times New Roman" w:hAnsi="Times New Roman" w:cs="Times New Roman"/>
          <w:sz w:val="24"/>
          <w:szCs w:val="24"/>
          <w:lang w:val="en-IN" w:eastAsia="en-GB"/>
        </w:rPr>
      </w:pPr>
      <w:r w:rsidRPr="00A52E99">
        <w:rPr>
          <w:rFonts w:ascii="Times New Roman" w:eastAsia="Times New Roman" w:hAnsi="Times New Roman" w:cs="Times New Roman"/>
          <w:sz w:val="24"/>
          <w:szCs w:val="24"/>
          <w:lang w:val="en-IN" w:eastAsia="en-GB"/>
        </w:rPr>
        <w:t>In this tutorial, you will install a plugin and see what affect that has on our Jenkins instance.</w:t>
      </w:r>
    </w:p>
    <w:p w14:paraId="30BEE36B" w14:textId="77777777" w:rsidR="00A52E99" w:rsidRPr="00D3337A" w:rsidRDefault="00A52E99" w:rsidP="00A52E99">
      <w:pPr>
        <w:pStyle w:val="1"/>
        <w:numPr>
          <w:ilvl w:val="0"/>
          <w:numId w:val="0"/>
        </w:numPr>
        <w:ind w:left="425"/>
      </w:pPr>
    </w:p>
    <w:p w14:paraId="75CCE581" w14:textId="77777777" w:rsidR="00C01E7C" w:rsidRPr="00EF2365" w:rsidRDefault="00C01E7C" w:rsidP="00AD192B">
      <w:pPr>
        <w:pStyle w:val="Heading3"/>
        <w:numPr>
          <w:ilvl w:val="2"/>
          <w:numId w:val="21"/>
        </w:numPr>
      </w:pPr>
      <w:bookmarkStart w:id="74" w:name="_Toc137639924"/>
      <w:r w:rsidRPr="00EF2365">
        <w:t>Objectives</w:t>
      </w:r>
      <w:bookmarkEnd w:id="74"/>
    </w:p>
    <w:p w14:paraId="508D8F35" w14:textId="7A728D01" w:rsidR="00C01E7C" w:rsidRDefault="00C01E7C" w:rsidP="00D36D58">
      <w:pPr>
        <w:pStyle w:val="1"/>
      </w:pPr>
      <w:r>
        <w:t xml:space="preserve">    </w:t>
      </w:r>
      <w:r w:rsidRPr="00D3337A">
        <w:t>Upon completion of this task, you will be able to:</w:t>
      </w:r>
    </w:p>
    <w:p w14:paraId="17984917" w14:textId="2CF15B12" w:rsidR="00A52E99" w:rsidRPr="00D3337A" w:rsidRDefault="00A52E99" w:rsidP="00FC584A">
      <w:pPr>
        <w:pStyle w:val="1"/>
        <w:numPr>
          <w:ilvl w:val="1"/>
          <w:numId w:val="32"/>
        </w:numPr>
      </w:pPr>
      <w:r>
        <w:t>Install a plugin with Jenkins Job</w:t>
      </w:r>
    </w:p>
    <w:p w14:paraId="2FCB2D30" w14:textId="5A8E0E93" w:rsidR="00464477" w:rsidRPr="00EF2365" w:rsidRDefault="00777CDE" w:rsidP="00171A56">
      <w:pPr>
        <w:pStyle w:val="Heading2"/>
      </w:pPr>
      <w:bookmarkStart w:id="75" w:name="_Toc137639925"/>
      <w:r>
        <w:t>C</w:t>
      </w:r>
      <w:r w:rsidR="00464477" w:rsidRPr="00EF2365">
        <w:t>onfiguration Steps</w:t>
      </w:r>
      <w:bookmarkEnd w:id="75"/>
    </w:p>
    <w:p w14:paraId="4610E8EB" w14:textId="77777777"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b/>
          <w:bCs/>
          <w:kern w:val="0"/>
          <w:sz w:val="24"/>
          <w:szCs w:val="24"/>
          <w:lang w:val="en-IN" w:eastAsia="en-GB"/>
        </w:rPr>
        <w:t>Before starting this tutorial, make sure you have a Jenkins instance up and running.</w:t>
      </w:r>
    </w:p>
    <w:p w14:paraId="11C45BD6" w14:textId="77777777" w:rsidR="00AE7B88" w:rsidRPr="00AE7B88" w:rsidRDefault="00AE7B88" w:rsidP="00FC584A">
      <w:pPr>
        <w:numPr>
          <w:ilvl w:val="0"/>
          <w:numId w:val="60"/>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t xml:space="preserve">Go to </w:t>
      </w:r>
      <w:r w:rsidRPr="00AE7B88">
        <w:rPr>
          <w:rFonts w:ascii="Courier New" w:eastAsia="Times New Roman" w:hAnsi="Courier New" w:cs="Courier New"/>
          <w:kern w:val="0"/>
          <w:sz w:val="20"/>
          <w:szCs w:val="20"/>
          <w:lang w:val="en-IN" w:eastAsia="en-GB"/>
        </w:rPr>
        <w:t>Manage Jenkins</w:t>
      </w:r>
      <w:r w:rsidRPr="00AE7B88">
        <w:rPr>
          <w:rFonts w:ascii="Times New Roman" w:eastAsia="Times New Roman" w:hAnsi="Times New Roman" w:cs="Times New Roman"/>
          <w:kern w:val="0"/>
          <w:sz w:val="24"/>
          <w:szCs w:val="24"/>
          <w:lang w:val="en-IN" w:eastAsia="en-GB"/>
        </w:rPr>
        <w:t xml:space="preserve"> and click on </w:t>
      </w:r>
      <w:r w:rsidRPr="00AE7B88">
        <w:rPr>
          <w:rFonts w:ascii="Courier New" w:eastAsia="Times New Roman" w:hAnsi="Courier New" w:cs="Courier New"/>
          <w:kern w:val="0"/>
          <w:sz w:val="20"/>
          <w:szCs w:val="20"/>
          <w:lang w:val="en-IN" w:eastAsia="en-GB"/>
        </w:rPr>
        <w:t>Manage Plugins</w:t>
      </w:r>
      <w:r w:rsidRPr="00AE7B88">
        <w:rPr>
          <w:rFonts w:ascii="Times New Roman" w:eastAsia="Times New Roman" w:hAnsi="Times New Roman" w:cs="Times New Roman"/>
          <w:kern w:val="0"/>
          <w:sz w:val="24"/>
          <w:szCs w:val="24"/>
          <w:lang w:val="en-IN" w:eastAsia="en-GB"/>
        </w:rPr>
        <w:t>:</w:t>
      </w:r>
    </w:p>
    <w:p w14:paraId="3503D9C3" w14:textId="7F72665C"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fldChar w:fldCharType="begin"/>
      </w:r>
      <w:r w:rsidRPr="00AE7B88">
        <w:rPr>
          <w:rFonts w:ascii="Times New Roman" w:eastAsia="Times New Roman" w:hAnsi="Times New Roman" w:cs="Times New Roman"/>
          <w:kern w:val="0"/>
          <w:sz w:val="24"/>
          <w:szCs w:val="24"/>
          <w:lang w:val="en-IN" w:eastAsia="en-GB"/>
        </w:rPr>
        <w:instrText xml:space="preserve"> INCLUDEPICTURE "https://qa-courseware-images.s3.eu-west-2.amazonaws.com/jenkins/plugins/000.png" \* MERGEFORMATINET </w:instrText>
      </w:r>
      <w:r w:rsidRPr="00AE7B88">
        <w:rPr>
          <w:rFonts w:ascii="Times New Roman" w:eastAsia="Times New Roman" w:hAnsi="Times New Roman" w:cs="Times New Roman"/>
          <w:kern w:val="0"/>
          <w:sz w:val="24"/>
          <w:szCs w:val="24"/>
          <w:lang w:val="en-IN" w:eastAsia="en-GB"/>
        </w:rPr>
        <w:fldChar w:fldCharType="separate"/>
      </w:r>
      <w:r w:rsidRPr="00AE7B88">
        <w:rPr>
          <w:rFonts w:ascii="Times New Roman" w:eastAsia="Times New Roman" w:hAnsi="Times New Roman" w:cs="Times New Roman"/>
          <w:noProof/>
          <w:kern w:val="0"/>
          <w:sz w:val="24"/>
          <w:szCs w:val="24"/>
          <w:lang w:val="en-IN" w:eastAsia="en-GB"/>
        </w:rPr>
        <mc:AlternateContent>
          <mc:Choice Requires="wps">
            <w:drawing>
              <wp:inline distT="0" distB="0" distL="0" distR="0" wp14:anchorId="271C996E" wp14:editId="228C67AF">
                <wp:extent cx="304800" cy="304800"/>
                <wp:effectExtent l="0" t="0" r="0" b="0"/>
                <wp:docPr id="31" name="Rectangle 31" descr="jenki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w:pict>
              <v:rect w14:anchorId="534CA87D" id="Rectangle 31" o:spid="_x0000_s1026" alt="jenki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" filled="f" stroked="f">
                <o:lock v:ext="edit" aspectratio="t"/>
                <w10:anchorlock/>
              </v:rect>
            </w:pict>
          </mc:Fallback>
        </mc:AlternateContent>
      </w:r>
      <w:r w:rsidRPr="00AE7B88">
        <w:rPr>
          <w:rFonts w:ascii="Times New Roman" w:eastAsia="Times New Roman" w:hAnsi="Times New Roman" w:cs="Times New Roman"/>
          <w:kern w:val="0"/>
          <w:sz w:val="24"/>
          <w:szCs w:val="24"/>
          <w:lang w:val="en-IN" w:eastAsia="en-GB"/>
        </w:rPr>
        <w:fldChar w:fldCharType="end"/>
      </w:r>
    </w:p>
    <w:p w14:paraId="6FC5F071" w14:textId="77777777" w:rsidR="00AE7B88" w:rsidRPr="00AE7B88" w:rsidRDefault="00AE7B88" w:rsidP="00FC584A">
      <w:pPr>
        <w:numPr>
          <w:ilvl w:val="0"/>
          <w:numId w:val="61"/>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t xml:space="preserve">Click on the Available Tab and search "maven". Check </w:t>
      </w:r>
      <w:r w:rsidRPr="00AE7B88">
        <w:rPr>
          <w:rFonts w:ascii="Courier New" w:eastAsia="Times New Roman" w:hAnsi="Courier New" w:cs="Courier New"/>
          <w:kern w:val="0"/>
          <w:sz w:val="20"/>
          <w:szCs w:val="20"/>
          <w:lang w:val="en-IN" w:eastAsia="en-GB"/>
        </w:rPr>
        <w:t>Maven Integration</w:t>
      </w:r>
      <w:r w:rsidRPr="00AE7B88">
        <w:rPr>
          <w:rFonts w:ascii="Times New Roman" w:eastAsia="Times New Roman" w:hAnsi="Times New Roman" w:cs="Times New Roman"/>
          <w:kern w:val="0"/>
          <w:sz w:val="24"/>
          <w:szCs w:val="24"/>
          <w:lang w:val="en-IN" w:eastAsia="en-GB"/>
        </w:rPr>
        <w:t xml:space="preserve"> and select </w:t>
      </w:r>
      <w:r w:rsidRPr="00AE7B88">
        <w:rPr>
          <w:rFonts w:ascii="Courier New" w:eastAsia="Times New Roman" w:hAnsi="Courier New" w:cs="Courier New"/>
          <w:kern w:val="0"/>
          <w:sz w:val="20"/>
          <w:szCs w:val="20"/>
          <w:lang w:val="en-IN" w:eastAsia="en-GB"/>
        </w:rPr>
        <w:t>Install without restart</w:t>
      </w:r>
      <w:r w:rsidRPr="00AE7B88">
        <w:rPr>
          <w:rFonts w:ascii="Times New Roman" w:eastAsia="Times New Roman" w:hAnsi="Times New Roman" w:cs="Times New Roman"/>
          <w:kern w:val="0"/>
          <w:sz w:val="24"/>
          <w:szCs w:val="24"/>
          <w:lang w:val="en-IN" w:eastAsia="en-GB"/>
        </w:rPr>
        <w:t>:</w:t>
      </w:r>
    </w:p>
    <w:p w14:paraId="17A620C1" w14:textId="4F53A2AB"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fldChar w:fldCharType="begin"/>
      </w:r>
      <w:r w:rsidRPr="00AE7B88">
        <w:rPr>
          <w:rFonts w:ascii="Times New Roman" w:eastAsia="Times New Roman" w:hAnsi="Times New Roman" w:cs="Times New Roman"/>
          <w:kern w:val="0"/>
          <w:sz w:val="24"/>
          <w:szCs w:val="24"/>
          <w:lang w:val="en-IN" w:eastAsia="en-GB"/>
        </w:rPr>
        <w:instrText xml:space="preserve"> INCLUDEPICTURE "https://qa-courseware-images.s3.eu-west-2.amazonaws.com/jenkins/plugins/001.png" \* MERGEFORMATINET </w:instrText>
      </w:r>
      <w:r w:rsidRPr="00AE7B88">
        <w:rPr>
          <w:rFonts w:ascii="Times New Roman" w:eastAsia="Times New Roman" w:hAnsi="Times New Roman" w:cs="Times New Roman"/>
          <w:kern w:val="0"/>
          <w:sz w:val="24"/>
          <w:szCs w:val="24"/>
          <w:lang w:val="en-IN" w:eastAsia="en-GB"/>
        </w:rPr>
        <w:fldChar w:fldCharType="separate"/>
      </w:r>
      <w:r w:rsidRPr="00AE7B88">
        <w:rPr>
          <w:rFonts w:ascii="Times New Roman" w:eastAsia="Times New Roman" w:hAnsi="Times New Roman" w:cs="Times New Roman"/>
          <w:noProof/>
          <w:kern w:val="0"/>
          <w:sz w:val="24"/>
          <w:szCs w:val="24"/>
          <w:lang w:val="en-IN" w:eastAsia="en-GB"/>
        </w:rPr>
        <mc:AlternateContent>
          <mc:Choice Requires="wps">
            <w:drawing>
              <wp:inline distT="0" distB="0" distL="0" distR="0" wp14:anchorId="0F36DC91" wp14:editId="4821AF6C">
                <wp:extent cx="304800" cy="304800"/>
                <wp:effectExtent l="0" t="0" r="0" b="0"/>
                <wp:docPr id="30" name="Rectangle 30" descr="jenkins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w:pict>
              <v:rect w14:anchorId="157A3E7C" id="Rectangle 30" o:spid="_x0000_s1026" alt="jenkins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" filled="f" stroked="f">
                <o:lock v:ext="edit" aspectratio="t"/>
                <w10:anchorlock/>
              </v:rect>
            </w:pict>
          </mc:Fallback>
        </mc:AlternateContent>
      </w:r>
      <w:r w:rsidRPr="00AE7B88">
        <w:rPr>
          <w:rFonts w:ascii="Times New Roman" w:eastAsia="Times New Roman" w:hAnsi="Times New Roman" w:cs="Times New Roman"/>
          <w:kern w:val="0"/>
          <w:sz w:val="24"/>
          <w:szCs w:val="24"/>
          <w:lang w:val="en-IN" w:eastAsia="en-GB"/>
        </w:rPr>
        <w:fldChar w:fldCharType="end"/>
      </w:r>
    </w:p>
    <w:p w14:paraId="5B434FC6" w14:textId="77777777" w:rsidR="00AE7B88" w:rsidRPr="00AE7B88" w:rsidRDefault="00AE7B88" w:rsidP="00FC584A">
      <w:pPr>
        <w:numPr>
          <w:ilvl w:val="0"/>
          <w:numId w:val="62"/>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t xml:space="preserve">In </w:t>
      </w:r>
      <w:r w:rsidRPr="00AE7B88">
        <w:rPr>
          <w:rFonts w:ascii="Courier New" w:eastAsia="Times New Roman" w:hAnsi="Courier New" w:cs="Courier New"/>
          <w:kern w:val="0"/>
          <w:sz w:val="20"/>
          <w:szCs w:val="20"/>
          <w:lang w:val="en-IN" w:eastAsia="en-GB"/>
        </w:rPr>
        <w:t>Manage Jenkins</w:t>
      </w:r>
      <w:r w:rsidRPr="00AE7B88">
        <w:rPr>
          <w:rFonts w:ascii="Times New Roman" w:eastAsia="Times New Roman" w:hAnsi="Times New Roman" w:cs="Times New Roman"/>
          <w:kern w:val="0"/>
          <w:sz w:val="24"/>
          <w:szCs w:val="24"/>
          <w:lang w:val="en-IN" w:eastAsia="en-GB"/>
        </w:rPr>
        <w:t xml:space="preserve"> &gt; </w:t>
      </w:r>
      <w:r w:rsidRPr="00AE7B88">
        <w:rPr>
          <w:rFonts w:ascii="Courier New" w:eastAsia="Times New Roman" w:hAnsi="Courier New" w:cs="Courier New"/>
          <w:kern w:val="0"/>
          <w:sz w:val="20"/>
          <w:szCs w:val="20"/>
          <w:lang w:val="en-IN" w:eastAsia="en-GB"/>
        </w:rPr>
        <w:t>Global Tool Configuration</w:t>
      </w:r>
      <w:r w:rsidRPr="00AE7B88">
        <w:rPr>
          <w:rFonts w:ascii="Times New Roman" w:eastAsia="Times New Roman" w:hAnsi="Times New Roman" w:cs="Times New Roman"/>
          <w:kern w:val="0"/>
          <w:sz w:val="24"/>
          <w:szCs w:val="24"/>
          <w:lang w:val="en-IN" w:eastAsia="en-GB"/>
        </w:rPr>
        <w:t>, you will now see an option to configure the path to the Maven file:</w:t>
      </w:r>
    </w:p>
    <w:p w14:paraId="40583998" w14:textId="2A1F5134"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fldChar w:fldCharType="begin"/>
      </w:r>
      <w:r w:rsidRPr="00AE7B88">
        <w:rPr>
          <w:rFonts w:ascii="Times New Roman" w:eastAsia="Times New Roman" w:hAnsi="Times New Roman" w:cs="Times New Roman"/>
          <w:kern w:val="0"/>
          <w:sz w:val="24"/>
          <w:szCs w:val="24"/>
          <w:lang w:val="en-IN" w:eastAsia="en-GB"/>
        </w:rPr>
        <w:instrText xml:space="preserve"> INCLUDEPICTURE "https://qa-courseware-images.s3.eu-west-2.amazonaws.com/jenkins/plugins/002.png" \* MERGEFORMATINET </w:instrText>
      </w:r>
      <w:r w:rsidRPr="00AE7B88">
        <w:rPr>
          <w:rFonts w:ascii="Times New Roman" w:eastAsia="Times New Roman" w:hAnsi="Times New Roman" w:cs="Times New Roman"/>
          <w:kern w:val="0"/>
          <w:sz w:val="24"/>
          <w:szCs w:val="24"/>
          <w:lang w:val="en-IN" w:eastAsia="en-GB"/>
        </w:rPr>
        <w:fldChar w:fldCharType="separate"/>
      </w:r>
      <w:r w:rsidRPr="00AE7B88">
        <w:rPr>
          <w:rFonts w:ascii="Times New Roman" w:eastAsia="Times New Roman" w:hAnsi="Times New Roman" w:cs="Times New Roman"/>
          <w:noProof/>
          <w:kern w:val="0"/>
          <w:sz w:val="24"/>
          <w:szCs w:val="24"/>
          <w:lang w:val="en-IN" w:eastAsia="en-GB"/>
        </w:rPr>
        <mc:AlternateContent>
          <mc:Choice Requires="wps">
            <w:drawing>
              <wp:inline distT="0" distB="0" distL="0" distR="0" wp14:anchorId="46B864B7" wp14:editId="3129C2B4">
                <wp:extent cx="304800" cy="304800"/>
                <wp:effectExtent l="0" t="0" r="0" b="0"/>
                <wp:docPr id="29" name="Rectangle 29" descr="jenkins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w:pict>
              <v:rect w14:anchorId="7671D708" id="Rectangle 29" o:spid="_x0000_s1026" alt="jenkins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" filled="f" stroked="f">
                <o:lock v:ext="edit" aspectratio="t"/>
                <w10:anchorlock/>
              </v:rect>
            </w:pict>
          </mc:Fallback>
        </mc:AlternateContent>
      </w:r>
      <w:r w:rsidRPr="00AE7B88">
        <w:rPr>
          <w:rFonts w:ascii="Times New Roman" w:eastAsia="Times New Roman" w:hAnsi="Times New Roman" w:cs="Times New Roman"/>
          <w:kern w:val="0"/>
          <w:sz w:val="24"/>
          <w:szCs w:val="24"/>
          <w:lang w:val="en-IN" w:eastAsia="en-GB"/>
        </w:rPr>
        <w:fldChar w:fldCharType="end"/>
      </w:r>
    </w:p>
    <w:p w14:paraId="13A64DD2" w14:textId="77777777" w:rsidR="00AE7B88" w:rsidRPr="00AE7B88" w:rsidRDefault="00AE7B88" w:rsidP="00FC584A">
      <w:pPr>
        <w:numPr>
          <w:ilvl w:val="0"/>
          <w:numId w:val="63"/>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t xml:space="preserve">If you create a </w:t>
      </w:r>
      <w:r w:rsidRPr="00AE7B88">
        <w:rPr>
          <w:rFonts w:ascii="Courier New" w:eastAsia="Times New Roman" w:hAnsi="Courier New" w:cs="Courier New"/>
          <w:kern w:val="0"/>
          <w:sz w:val="20"/>
          <w:szCs w:val="20"/>
          <w:lang w:val="en-IN" w:eastAsia="en-GB"/>
        </w:rPr>
        <w:t>New item</w:t>
      </w:r>
      <w:r w:rsidRPr="00AE7B88">
        <w:rPr>
          <w:rFonts w:ascii="Times New Roman" w:eastAsia="Times New Roman" w:hAnsi="Times New Roman" w:cs="Times New Roman"/>
          <w:kern w:val="0"/>
          <w:sz w:val="24"/>
          <w:szCs w:val="24"/>
          <w:lang w:val="en-IN" w:eastAsia="en-GB"/>
        </w:rPr>
        <w:t xml:space="preserve">, you can now see the </w:t>
      </w:r>
      <w:r w:rsidRPr="00AE7B88">
        <w:rPr>
          <w:rFonts w:ascii="Courier New" w:eastAsia="Times New Roman" w:hAnsi="Courier New" w:cs="Courier New"/>
          <w:kern w:val="0"/>
          <w:sz w:val="20"/>
          <w:szCs w:val="20"/>
          <w:lang w:val="en-IN" w:eastAsia="en-GB"/>
        </w:rPr>
        <w:t>Maven project</w:t>
      </w:r>
      <w:r w:rsidRPr="00AE7B88">
        <w:rPr>
          <w:rFonts w:ascii="Times New Roman" w:eastAsia="Times New Roman" w:hAnsi="Times New Roman" w:cs="Times New Roman"/>
          <w:kern w:val="0"/>
          <w:sz w:val="24"/>
          <w:szCs w:val="24"/>
          <w:lang w:val="en-IN" w:eastAsia="en-GB"/>
        </w:rPr>
        <w:t xml:space="preserve"> option:</w:t>
      </w:r>
    </w:p>
    <w:p w14:paraId="6E041D58" w14:textId="7F0B0FEE"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fldChar w:fldCharType="begin"/>
      </w:r>
      <w:r w:rsidRPr="00AE7B88">
        <w:rPr>
          <w:rFonts w:ascii="Times New Roman" w:eastAsia="Times New Roman" w:hAnsi="Times New Roman" w:cs="Times New Roman"/>
          <w:kern w:val="0"/>
          <w:sz w:val="24"/>
          <w:szCs w:val="24"/>
          <w:lang w:val="en-IN" w:eastAsia="en-GB"/>
        </w:rPr>
        <w:instrText xml:space="preserve"> INCLUDEPICTURE "https://qa-courseware-images.s3.eu-west-2.amazonaws.com/jenkins/plugins/003.png" \* MERGEFORMATINET </w:instrText>
      </w:r>
      <w:r w:rsidRPr="00AE7B88">
        <w:rPr>
          <w:rFonts w:ascii="Times New Roman" w:eastAsia="Times New Roman" w:hAnsi="Times New Roman" w:cs="Times New Roman"/>
          <w:kern w:val="0"/>
          <w:sz w:val="24"/>
          <w:szCs w:val="24"/>
          <w:lang w:val="en-IN" w:eastAsia="en-GB"/>
        </w:rPr>
        <w:fldChar w:fldCharType="separate"/>
      </w:r>
      <w:r w:rsidRPr="00AE7B88">
        <w:rPr>
          <w:rFonts w:ascii="Times New Roman" w:eastAsia="Times New Roman" w:hAnsi="Times New Roman" w:cs="Times New Roman"/>
          <w:noProof/>
          <w:kern w:val="0"/>
          <w:sz w:val="24"/>
          <w:szCs w:val="24"/>
          <w:lang w:val="en-IN" w:eastAsia="en-GB"/>
        </w:rPr>
        <mc:AlternateContent>
          <mc:Choice Requires="wps">
            <w:drawing>
              <wp:inline distT="0" distB="0" distL="0" distR="0" wp14:anchorId="2AFCA99B" wp14:editId="5167328C">
                <wp:extent cx="304800" cy="304800"/>
                <wp:effectExtent l="0" t="0" r="0" b="0"/>
                <wp:docPr id="28" name="Rectangle 28" descr="jenkins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w:pict>
              <v:rect w14:anchorId="224AC2C5" id="Rectangle 28" o:spid="_x0000_s1026" alt="jenkins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" filled="f" stroked="f">
                <o:lock v:ext="edit" aspectratio="t"/>
                <w10:anchorlock/>
              </v:rect>
            </w:pict>
          </mc:Fallback>
        </mc:AlternateContent>
      </w:r>
      <w:r w:rsidRPr="00AE7B88">
        <w:rPr>
          <w:rFonts w:ascii="Times New Roman" w:eastAsia="Times New Roman" w:hAnsi="Times New Roman" w:cs="Times New Roman"/>
          <w:kern w:val="0"/>
          <w:sz w:val="24"/>
          <w:szCs w:val="24"/>
          <w:lang w:val="en-IN" w:eastAsia="en-GB"/>
        </w:rPr>
        <w:fldChar w:fldCharType="end"/>
      </w:r>
    </w:p>
    <w:p w14:paraId="2EE6B1AE" w14:textId="77777777" w:rsidR="00AE7B88" w:rsidRPr="00AE7B88" w:rsidRDefault="00AE7B88" w:rsidP="00FC584A">
      <w:pPr>
        <w:numPr>
          <w:ilvl w:val="0"/>
          <w:numId w:val="64"/>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lastRenderedPageBreak/>
        <w:t>Inside this project, there are some options available that make integrating with Maven much easier:</w:t>
      </w:r>
    </w:p>
    <w:p w14:paraId="633B2BA9" w14:textId="479275D8"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fldChar w:fldCharType="begin"/>
      </w:r>
      <w:r w:rsidRPr="00AE7B88">
        <w:rPr>
          <w:rFonts w:ascii="Times New Roman" w:eastAsia="Times New Roman" w:hAnsi="Times New Roman" w:cs="Times New Roman"/>
          <w:kern w:val="0"/>
          <w:sz w:val="24"/>
          <w:szCs w:val="24"/>
          <w:lang w:val="en-IN" w:eastAsia="en-GB"/>
        </w:rPr>
        <w:instrText xml:space="preserve"> INCLUDEPICTURE "https://qa-courseware-images.s3.eu-west-2.amazonaws.com/jenkins/plugins/004.png" \* MERGEFORMATINET </w:instrText>
      </w:r>
      <w:r w:rsidRPr="00AE7B88">
        <w:rPr>
          <w:rFonts w:ascii="Times New Roman" w:eastAsia="Times New Roman" w:hAnsi="Times New Roman" w:cs="Times New Roman"/>
          <w:kern w:val="0"/>
          <w:sz w:val="24"/>
          <w:szCs w:val="24"/>
          <w:lang w:val="en-IN" w:eastAsia="en-GB"/>
        </w:rPr>
        <w:fldChar w:fldCharType="separate"/>
      </w:r>
      <w:r w:rsidRPr="00AE7B88">
        <w:rPr>
          <w:rFonts w:ascii="Times New Roman" w:eastAsia="Times New Roman" w:hAnsi="Times New Roman" w:cs="Times New Roman"/>
          <w:noProof/>
          <w:kern w:val="0"/>
          <w:sz w:val="24"/>
          <w:szCs w:val="24"/>
          <w:lang w:val="en-IN" w:eastAsia="en-GB"/>
        </w:rPr>
        <mc:AlternateContent>
          <mc:Choice Requires="wps">
            <w:drawing>
              <wp:inline distT="0" distB="0" distL="0" distR="0" wp14:anchorId="3A037314" wp14:editId="7F71B0A4">
                <wp:extent cx="304800" cy="304800"/>
                <wp:effectExtent l="0" t="0" r="0" b="0"/>
                <wp:docPr id="27" name="Rectangle 27" descr="jenkins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w:pict>
              <v:rect w14:anchorId="58688B5E" id="Rectangle 27" o:spid="_x0000_s1026" alt="jenkins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" filled="f" stroked="f">
                <o:lock v:ext="edit" aspectratio="t"/>
                <w10:anchorlock/>
              </v:rect>
            </w:pict>
          </mc:Fallback>
        </mc:AlternateContent>
      </w:r>
      <w:r w:rsidRPr="00AE7B88">
        <w:rPr>
          <w:rFonts w:ascii="Times New Roman" w:eastAsia="Times New Roman" w:hAnsi="Times New Roman" w:cs="Times New Roman"/>
          <w:kern w:val="0"/>
          <w:sz w:val="24"/>
          <w:szCs w:val="24"/>
          <w:lang w:val="en-IN" w:eastAsia="en-GB"/>
        </w:rPr>
        <w:fldChar w:fldCharType="end"/>
      </w:r>
    </w:p>
    <w:p w14:paraId="7006EF39" w14:textId="138F4234"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fldChar w:fldCharType="begin"/>
      </w:r>
      <w:r w:rsidRPr="00AE7B88">
        <w:rPr>
          <w:rFonts w:ascii="Times New Roman" w:eastAsia="Times New Roman" w:hAnsi="Times New Roman" w:cs="Times New Roman"/>
          <w:kern w:val="0"/>
          <w:sz w:val="24"/>
          <w:szCs w:val="24"/>
          <w:lang w:val="en-IN" w:eastAsia="en-GB"/>
        </w:rPr>
        <w:instrText xml:space="preserve"> INCLUDEPICTURE "https://qa-courseware-images.s3.eu-west-2.amazonaws.com/jenkins/plugins/005.png" \* MERGEFORMATINET </w:instrText>
      </w:r>
      <w:r w:rsidRPr="00AE7B88">
        <w:rPr>
          <w:rFonts w:ascii="Times New Roman" w:eastAsia="Times New Roman" w:hAnsi="Times New Roman" w:cs="Times New Roman"/>
          <w:kern w:val="0"/>
          <w:sz w:val="24"/>
          <w:szCs w:val="24"/>
          <w:lang w:val="en-IN" w:eastAsia="en-GB"/>
        </w:rPr>
        <w:fldChar w:fldCharType="separate"/>
      </w:r>
      <w:r w:rsidRPr="00AE7B88">
        <w:rPr>
          <w:rFonts w:ascii="Times New Roman" w:eastAsia="Times New Roman" w:hAnsi="Times New Roman" w:cs="Times New Roman"/>
          <w:noProof/>
          <w:kern w:val="0"/>
          <w:sz w:val="24"/>
          <w:szCs w:val="24"/>
          <w:lang w:val="en-IN" w:eastAsia="en-GB"/>
        </w:rPr>
        <mc:AlternateContent>
          <mc:Choice Requires="wps">
            <w:drawing>
              <wp:inline distT="0" distB="0" distL="0" distR="0" wp14:anchorId="3162A2F4" wp14:editId="45D83C54">
                <wp:extent cx="304800" cy="304800"/>
                <wp:effectExtent l="0" t="0" r="0" b="0"/>
                <wp:docPr id="26" name="Rectangle 26" descr="jenkins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w:pict>
              <v:rect w14:anchorId="5A487565" id="Rectangle 26" o:spid="_x0000_s1026" alt="jenkins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" filled="f" stroked="f">
                <o:lock v:ext="edit" aspectratio="t"/>
                <w10:anchorlock/>
              </v:rect>
            </w:pict>
          </mc:Fallback>
        </mc:AlternateContent>
      </w:r>
      <w:r w:rsidRPr="00AE7B88">
        <w:rPr>
          <w:rFonts w:ascii="Times New Roman" w:eastAsia="Times New Roman" w:hAnsi="Times New Roman" w:cs="Times New Roman"/>
          <w:kern w:val="0"/>
          <w:sz w:val="24"/>
          <w:szCs w:val="24"/>
          <w:lang w:val="en-IN" w:eastAsia="en-GB"/>
        </w:rPr>
        <w:fldChar w:fldCharType="end"/>
      </w:r>
    </w:p>
    <w:p w14:paraId="55144F13" w14:textId="77777777"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t>The Maven plugin we installed allows much easier integration with Maven, and makes it simple to configure; this is the power of plugins!</w:t>
      </w:r>
    </w:p>
    <w:p w14:paraId="072A5F00" w14:textId="77777777"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t xml:space="preserve">To uninstall a plugin, you simply go back to </w:t>
      </w:r>
      <w:r w:rsidRPr="00AE7B88">
        <w:rPr>
          <w:rFonts w:ascii="Courier New" w:eastAsia="Times New Roman" w:hAnsi="Courier New" w:cs="Courier New"/>
          <w:kern w:val="0"/>
          <w:sz w:val="20"/>
          <w:szCs w:val="20"/>
          <w:lang w:val="en-IN" w:eastAsia="en-GB"/>
        </w:rPr>
        <w:t>Manage Plugins</w:t>
      </w:r>
      <w:r w:rsidRPr="00AE7B88">
        <w:rPr>
          <w:rFonts w:ascii="Times New Roman" w:eastAsia="Times New Roman" w:hAnsi="Times New Roman" w:cs="Times New Roman"/>
          <w:kern w:val="0"/>
          <w:sz w:val="24"/>
          <w:szCs w:val="24"/>
          <w:lang w:val="en-IN" w:eastAsia="en-GB"/>
        </w:rPr>
        <w:t xml:space="preserve"> and go to the </w:t>
      </w:r>
      <w:r w:rsidRPr="00AE7B88">
        <w:rPr>
          <w:rFonts w:ascii="Courier New" w:eastAsia="Times New Roman" w:hAnsi="Courier New" w:cs="Courier New"/>
          <w:kern w:val="0"/>
          <w:sz w:val="20"/>
          <w:szCs w:val="20"/>
          <w:lang w:val="en-IN" w:eastAsia="en-GB"/>
        </w:rPr>
        <w:t>Installed</w:t>
      </w:r>
      <w:r w:rsidRPr="00AE7B88">
        <w:rPr>
          <w:rFonts w:ascii="Times New Roman" w:eastAsia="Times New Roman" w:hAnsi="Times New Roman" w:cs="Times New Roman"/>
          <w:kern w:val="0"/>
          <w:sz w:val="24"/>
          <w:szCs w:val="24"/>
          <w:lang w:val="en-IN" w:eastAsia="en-GB"/>
        </w:rPr>
        <w:t xml:space="preserve"> tab:</w:t>
      </w:r>
    </w:p>
    <w:p w14:paraId="7F8B4755" w14:textId="4E58A105" w:rsidR="00AE7B88" w:rsidRPr="00AE7B88" w:rsidRDefault="00AE7B88" w:rsidP="00AE7B88">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AE7B88">
        <w:rPr>
          <w:rFonts w:ascii="Times New Roman" w:eastAsia="Times New Roman" w:hAnsi="Times New Roman" w:cs="Times New Roman"/>
          <w:kern w:val="0"/>
          <w:sz w:val="24"/>
          <w:szCs w:val="24"/>
          <w:lang w:val="en-IN" w:eastAsia="en-GB"/>
        </w:rPr>
        <w:fldChar w:fldCharType="begin"/>
      </w:r>
      <w:r w:rsidRPr="00AE7B88">
        <w:rPr>
          <w:rFonts w:ascii="Times New Roman" w:eastAsia="Times New Roman" w:hAnsi="Times New Roman" w:cs="Times New Roman"/>
          <w:kern w:val="0"/>
          <w:sz w:val="24"/>
          <w:szCs w:val="24"/>
          <w:lang w:val="en-IN" w:eastAsia="en-GB"/>
        </w:rPr>
        <w:instrText xml:space="preserve"> INCLUDEPICTURE "https://qa-courseware-images.s3.eu-west-2.amazonaws.com/jenkins/plugins/006.png" \* MERGEFORMATINET </w:instrText>
      </w:r>
      <w:r w:rsidRPr="00AE7B88">
        <w:rPr>
          <w:rFonts w:ascii="Times New Roman" w:eastAsia="Times New Roman" w:hAnsi="Times New Roman" w:cs="Times New Roman"/>
          <w:kern w:val="0"/>
          <w:sz w:val="24"/>
          <w:szCs w:val="24"/>
          <w:lang w:val="en-IN" w:eastAsia="en-GB"/>
        </w:rPr>
        <w:fldChar w:fldCharType="separate"/>
      </w:r>
      <w:r w:rsidRPr="00AE7B88">
        <w:rPr>
          <w:rFonts w:ascii="Times New Roman" w:eastAsia="Times New Roman" w:hAnsi="Times New Roman" w:cs="Times New Roman"/>
          <w:noProof/>
          <w:kern w:val="0"/>
          <w:sz w:val="24"/>
          <w:szCs w:val="24"/>
          <w:lang w:val="en-IN" w:eastAsia="en-GB"/>
        </w:rPr>
        <mc:AlternateContent>
          <mc:Choice Requires="wps">
            <w:drawing>
              <wp:inline distT="0" distB="0" distL="0" distR="0" wp14:anchorId="30123891" wp14:editId="75EE3448">
                <wp:extent cx="304800" cy="304800"/>
                <wp:effectExtent l="0" t="0" r="0" b="0"/>
                <wp:docPr id="25" name="Rectangle 25" descr="jenkins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w:pict>
              <v:rect w14:anchorId="1123B7F8" id="Rectangle 25" o:spid="_x0000_s1026" alt="jenkins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" filled="f" stroked="f">
                <o:lock v:ext="edit" aspectratio="t"/>
                <w10:anchorlock/>
              </v:rect>
            </w:pict>
          </mc:Fallback>
        </mc:AlternateContent>
      </w:r>
      <w:r w:rsidRPr="00AE7B88">
        <w:rPr>
          <w:rFonts w:ascii="Times New Roman" w:eastAsia="Times New Roman" w:hAnsi="Times New Roman" w:cs="Times New Roman"/>
          <w:kern w:val="0"/>
          <w:sz w:val="24"/>
          <w:szCs w:val="24"/>
          <w:lang w:val="en-IN" w:eastAsia="en-GB"/>
        </w:rPr>
        <w:fldChar w:fldCharType="end"/>
      </w:r>
    </w:p>
    <w:p w14:paraId="0F6DC8E3" w14:textId="5F6B5E3F" w:rsidR="00001E49" w:rsidRDefault="00001E49">
      <w:pPr>
        <w:topLinePunct w:val="0"/>
        <w:adjustRightInd/>
        <w:snapToGrid/>
        <w:spacing w:before="0" w:after="0" w:line="240" w:lineRule="auto"/>
        <w:ind w:left="0"/>
        <w:rPr>
          <w:rFonts w:cs="Arial"/>
        </w:rPr>
      </w:pPr>
      <w:r>
        <w:rPr>
          <w:rFonts w:cs="Arial"/>
        </w:rPr>
        <w:br w:type="page"/>
      </w:r>
    </w:p>
    <w:p w14:paraId="069DA8B1" w14:textId="6BFD7746" w:rsidR="00001E49" w:rsidRPr="00547D11" w:rsidRDefault="00AB1797" w:rsidP="00B1621F">
      <w:pPr>
        <w:pStyle w:val="Heading1"/>
        <w:rPr>
          <w:rFonts w:hint="eastAsia"/>
        </w:rPr>
      </w:pPr>
      <w:bookmarkStart w:id="76" w:name="_Toc137639926"/>
      <w:r w:rsidRPr="006F7BCA">
        <w:lastRenderedPageBreak/>
        <w:t>Install Docker and Run a container</w:t>
      </w:r>
      <w:bookmarkStart w:id="77" w:name="_Toc137639927"/>
      <w:bookmarkEnd w:id="76"/>
      <w:bookmarkEnd w:id="77"/>
    </w:p>
    <w:p w14:paraId="37DA3BAF" w14:textId="77777777" w:rsidR="00547D11" w:rsidRPr="00547D11" w:rsidRDefault="00547D11"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78" w:name="_Toc137639928"/>
    </w:p>
    <w:p w14:paraId="30681F8F" w14:textId="25FF2690" w:rsidR="00F50754" w:rsidRPr="006F7BCA" w:rsidRDefault="00F50754" w:rsidP="00171A56">
      <w:pPr>
        <w:pStyle w:val="Heading2"/>
      </w:pPr>
      <w:r w:rsidRPr="006F7BCA">
        <w:t>Introduction</w:t>
      </w:r>
      <w:bookmarkEnd w:id="78"/>
    </w:p>
    <w:p w14:paraId="0D209983" w14:textId="77777777" w:rsidR="00F50754" w:rsidRPr="006F7BCA" w:rsidRDefault="00F50754" w:rsidP="00547D11">
      <w:pPr>
        <w:pStyle w:val="ListParagraph"/>
        <w:numPr>
          <w:ilvl w:val="0"/>
          <w:numId w:val="0"/>
        </w:numPr>
        <w:ind w:left="992"/>
        <w:rPr>
          <w:noProof/>
          <w:snapToGrid/>
        </w:rPr>
      </w:pPr>
      <w:bookmarkStart w:id="79" w:name="_Toc137639929"/>
      <w:bookmarkStart w:id="80" w:name="_Toc137639930"/>
      <w:bookmarkEnd w:id="79"/>
      <w:bookmarkEnd w:id="80"/>
    </w:p>
    <w:p w14:paraId="79912541" w14:textId="77777777" w:rsidR="00547D11" w:rsidRPr="00547D11" w:rsidRDefault="00547D11"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bookmarkStart w:id="81" w:name="_Toc137639931"/>
    </w:p>
    <w:p w14:paraId="07FD82AD" w14:textId="77777777" w:rsidR="00547D11" w:rsidRPr="00547D11" w:rsidRDefault="00547D11"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38EDE823" w14:textId="027EA8B2" w:rsidR="00F50754" w:rsidRPr="006F7BCA" w:rsidRDefault="00464477" w:rsidP="00AD192B">
      <w:pPr>
        <w:pStyle w:val="Heading3"/>
        <w:numPr>
          <w:ilvl w:val="2"/>
          <w:numId w:val="21"/>
        </w:numPr>
      </w:pPr>
      <w:r w:rsidRPr="006F7BCA">
        <w:t>About this lab</w:t>
      </w:r>
      <w:bookmarkEnd w:id="81"/>
    </w:p>
    <w:p w14:paraId="19EF6773" w14:textId="40B91D3E" w:rsidR="00F50754" w:rsidRDefault="00F50754" w:rsidP="00D36D58">
      <w:pPr>
        <w:pStyle w:val="1"/>
      </w:pPr>
      <w:r w:rsidRPr="006F7BCA">
        <w:t xml:space="preserve">   Upon completion of this task, you will be able to:</w:t>
      </w:r>
    </w:p>
    <w:p w14:paraId="18A3A067" w14:textId="67EBCE05" w:rsidR="00AA1C16" w:rsidRDefault="00AA1C16" w:rsidP="00FC584A">
      <w:pPr>
        <w:pStyle w:val="1"/>
        <w:numPr>
          <w:ilvl w:val="1"/>
          <w:numId w:val="32"/>
        </w:numPr>
      </w:pPr>
      <w:r>
        <w:t>Install Docker</w:t>
      </w:r>
    </w:p>
    <w:p w14:paraId="5C4B763F" w14:textId="556B7943" w:rsidR="00AA1C16" w:rsidRPr="006F7BCA" w:rsidRDefault="00AA1C16" w:rsidP="00FC584A">
      <w:pPr>
        <w:pStyle w:val="1"/>
        <w:numPr>
          <w:ilvl w:val="1"/>
          <w:numId w:val="32"/>
        </w:numPr>
      </w:pPr>
      <w:r>
        <w:t>Run a container</w:t>
      </w:r>
    </w:p>
    <w:p w14:paraId="30A6C0B0" w14:textId="47BFE107" w:rsidR="00F50754" w:rsidRPr="006F7BCA" w:rsidRDefault="00F50754" w:rsidP="00AD192B">
      <w:pPr>
        <w:pStyle w:val="Heading3"/>
        <w:numPr>
          <w:ilvl w:val="2"/>
          <w:numId w:val="21"/>
        </w:numPr>
      </w:pPr>
      <w:bookmarkStart w:id="82" w:name="_Toc137639932"/>
      <w:r w:rsidRPr="006F7BCA">
        <w:t>Objectives</w:t>
      </w:r>
      <w:bookmarkEnd w:id="82"/>
    </w:p>
    <w:p w14:paraId="04421408" w14:textId="77777777" w:rsidR="00AA1C16" w:rsidRDefault="00AA1C16" w:rsidP="00FC584A">
      <w:pPr>
        <w:pStyle w:val="1"/>
        <w:numPr>
          <w:ilvl w:val="0"/>
          <w:numId w:val="74"/>
        </w:numPr>
        <w:rPr>
          <w:noProof/>
        </w:rPr>
      </w:pPr>
      <w:bookmarkStart w:id="83" w:name="_Toc137639933"/>
      <w:bookmarkStart w:id="84" w:name="_Toc137639936"/>
      <w:bookmarkEnd w:id="83"/>
      <w:bookmarkEnd w:id="84"/>
      <w:r>
        <w:t>Install Docker</w:t>
      </w:r>
    </w:p>
    <w:p w14:paraId="4979DE63" w14:textId="760727AE" w:rsidR="00972675" w:rsidRPr="00AA1C16" w:rsidRDefault="00AA1C16" w:rsidP="00FC584A">
      <w:pPr>
        <w:pStyle w:val="1"/>
        <w:numPr>
          <w:ilvl w:val="0"/>
          <w:numId w:val="74"/>
        </w:numPr>
        <w:rPr>
          <w:noProof/>
        </w:rPr>
      </w:pPr>
      <w:r>
        <w:t>Run a Container</w:t>
      </w:r>
    </w:p>
    <w:p w14:paraId="2F336599" w14:textId="07598DD2" w:rsidR="00190D78" w:rsidRDefault="00190D78" w:rsidP="00171A56">
      <w:pPr>
        <w:pStyle w:val="Heading2"/>
      </w:pPr>
      <w:bookmarkStart w:id="85" w:name="_Toc137639937"/>
      <w:r w:rsidRPr="006F7BCA">
        <w:t>Configuration Steps</w:t>
      </w:r>
      <w:bookmarkEnd w:id="85"/>
    </w:p>
    <w:p w14:paraId="1EBC6B37" w14:textId="77777777" w:rsidR="000974B5" w:rsidRPr="000974B5" w:rsidRDefault="000974B5" w:rsidP="000974B5">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0974B5">
        <w:rPr>
          <w:rFonts w:ascii="Times New Roman" w:eastAsia="Times New Roman" w:hAnsi="Times New Roman" w:cs="Times New Roman"/>
          <w:kern w:val="0"/>
          <w:sz w:val="24"/>
          <w:szCs w:val="24"/>
          <w:lang w:val="en-IN" w:eastAsia="en-GB"/>
        </w:rPr>
        <w:t>First, ensure that Docker is installed and your current user is in the Docker group.</w:t>
      </w:r>
    </w:p>
    <w:p w14:paraId="3D69D63A" w14:textId="77777777" w:rsidR="000974B5" w:rsidRPr="000974B5" w:rsidRDefault="000974B5" w:rsidP="000974B5">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0974B5">
        <w:rPr>
          <w:rFonts w:ascii="Times New Roman" w:eastAsia="Times New Roman" w:hAnsi="Times New Roman" w:cs="Times New Roman"/>
          <w:kern w:val="0"/>
          <w:sz w:val="24"/>
          <w:szCs w:val="24"/>
          <w:lang w:val="en-IN" w:eastAsia="en-GB"/>
        </w:rPr>
        <w:t xml:space="preserve">Now, give </w:t>
      </w:r>
      <w:r w:rsidRPr="000974B5">
        <w:rPr>
          <w:rFonts w:ascii="Times New Roman" w:eastAsia="Times New Roman" w:hAnsi="Times New Roman" w:cs="Times New Roman"/>
          <w:i/>
          <w:iCs/>
          <w:kern w:val="0"/>
          <w:sz w:val="24"/>
          <w:szCs w:val="24"/>
          <w:lang w:val="en-IN" w:eastAsia="en-GB"/>
        </w:rPr>
        <w:t>Docker</w:t>
      </w:r>
      <w:r w:rsidRPr="000974B5">
        <w:rPr>
          <w:rFonts w:ascii="Times New Roman" w:eastAsia="Times New Roman" w:hAnsi="Times New Roman" w:cs="Times New Roman"/>
          <w:kern w:val="0"/>
          <w:sz w:val="24"/>
          <w:szCs w:val="24"/>
          <w:lang w:val="en-IN" w:eastAsia="en-GB"/>
        </w:rPr>
        <w:t xml:space="preserve"> a go by running a </w:t>
      </w:r>
      <w:r w:rsidRPr="000974B5">
        <w:rPr>
          <w:rFonts w:ascii="Times New Roman" w:eastAsia="Times New Roman" w:hAnsi="Times New Roman" w:cs="Times New Roman"/>
          <w:b/>
          <w:bCs/>
          <w:kern w:val="0"/>
          <w:sz w:val="24"/>
          <w:szCs w:val="24"/>
          <w:lang w:val="en-IN" w:eastAsia="en-GB"/>
        </w:rPr>
        <w:t>hello world container</w:t>
      </w:r>
      <w:r w:rsidRPr="000974B5">
        <w:rPr>
          <w:rFonts w:ascii="Times New Roman" w:eastAsia="Times New Roman" w:hAnsi="Times New Roman" w:cs="Times New Roman"/>
          <w:kern w:val="0"/>
          <w:sz w:val="24"/>
          <w:szCs w:val="24"/>
          <w:lang w:val="en-IN" w:eastAsia="en-GB"/>
        </w:rPr>
        <w:t xml:space="preserve"> using the </w:t>
      </w:r>
      <w:r w:rsidRPr="000974B5">
        <w:rPr>
          <w:rFonts w:ascii="Courier New" w:eastAsia="Times New Roman" w:hAnsi="Courier New" w:cs="Courier New"/>
          <w:kern w:val="0"/>
          <w:sz w:val="20"/>
          <w:szCs w:val="20"/>
          <w:lang w:val="en-IN" w:eastAsia="en-GB"/>
        </w:rPr>
        <w:t>docker run</w:t>
      </w:r>
      <w:r w:rsidRPr="000974B5">
        <w:rPr>
          <w:rFonts w:ascii="Times New Roman" w:eastAsia="Times New Roman" w:hAnsi="Times New Roman" w:cs="Times New Roman"/>
          <w:kern w:val="0"/>
          <w:sz w:val="24"/>
          <w:szCs w:val="24"/>
          <w:lang w:val="en-IN" w:eastAsia="en-GB"/>
        </w:rPr>
        <w:t xml:space="preserve"> command:</w:t>
      </w:r>
    </w:p>
    <w:p w14:paraId="204C4038"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--rm flag removes the container when it exits or when the daemon exits, whichever happens first</w:t>
      </w:r>
    </w:p>
    <w:p w14:paraId="28487352"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docker run --rm hello-world</w:t>
      </w:r>
    </w:p>
    <w:p w14:paraId="7E7CD57F" w14:textId="77777777" w:rsidR="000974B5" w:rsidRPr="000974B5" w:rsidRDefault="000974B5" w:rsidP="000974B5">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0974B5">
        <w:rPr>
          <w:rFonts w:ascii="Times New Roman" w:eastAsia="Times New Roman" w:hAnsi="Times New Roman" w:cs="Times New Roman"/>
          <w:kern w:val="0"/>
          <w:sz w:val="24"/>
          <w:szCs w:val="24"/>
          <w:lang w:val="en-IN" w:eastAsia="en-GB"/>
        </w:rPr>
        <w:t xml:space="preserve">You will see </w:t>
      </w:r>
      <w:r w:rsidRPr="000974B5">
        <w:rPr>
          <w:rFonts w:ascii="Times New Roman" w:eastAsia="Times New Roman" w:hAnsi="Times New Roman" w:cs="Times New Roman"/>
          <w:i/>
          <w:iCs/>
          <w:kern w:val="0"/>
          <w:sz w:val="24"/>
          <w:szCs w:val="24"/>
          <w:lang w:val="en-IN" w:eastAsia="en-GB"/>
        </w:rPr>
        <w:t>Docker</w:t>
      </w:r>
      <w:r w:rsidRPr="000974B5">
        <w:rPr>
          <w:rFonts w:ascii="Times New Roman" w:eastAsia="Times New Roman" w:hAnsi="Times New Roman" w:cs="Times New Roman"/>
          <w:kern w:val="0"/>
          <w:sz w:val="24"/>
          <w:szCs w:val="24"/>
          <w:lang w:val="en-IN" w:eastAsia="en-GB"/>
        </w:rPr>
        <w:t xml:space="preserve"> download the image and run it.</w:t>
      </w:r>
      <w:r w:rsidRPr="000974B5">
        <w:rPr>
          <w:rFonts w:ascii="Times New Roman" w:eastAsia="Times New Roman" w:hAnsi="Times New Roman" w:cs="Times New Roman"/>
          <w:kern w:val="0"/>
          <w:sz w:val="24"/>
          <w:szCs w:val="24"/>
          <w:lang w:val="en-IN" w:eastAsia="en-GB"/>
        </w:rPr>
        <w:br/>
        <w:t xml:space="preserve">The script in the </w:t>
      </w:r>
      <w:r w:rsidRPr="000974B5">
        <w:rPr>
          <w:rFonts w:ascii="Times New Roman" w:eastAsia="Times New Roman" w:hAnsi="Times New Roman" w:cs="Times New Roman"/>
          <w:i/>
          <w:iCs/>
          <w:kern w:val="0"/>
          <w:sz w:val="24"/>
          <w:szCs w:val="24"/>
          <w:lang w:val="en-IN" w:eastAsia="en-GB"/>
        </w:rPr>
        <w:t>hello-world container</w:t>
      </w:r>
      <w:r w:rsidRPr="000974B5">
        <w:rPr>
          <w:rFonts w:ascii="Times New Roman" w:eastAsia="Times New Roman" w:hAnsi="Times New Roman" w:cs="Times New Roman"/>
          <w:kern w:val="0"/>
          <w:sz w:val="24"/>
          <w:szCs w:val="24"/>
          <w:lang w:val="en-IN" w:eastAsia="en-GB"/>
        </w:rPr>
        <w:t xml:space="preserve"> will create an output which describes what just happened, creating an output something like this:</w:t>
      </w:r>
    </w:p>
    <w:p w14:paraId="161758A2"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Hello from Docker!</w:t>
      </w:r>
    </w:p>
    <w:p w14:paraId="18AFFD1F"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This message shows that your installation appears to be working correctly.</w:t>
      </w:r>
    </w:p>
    <w:p w14:paraId="328E3F91"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p>
    <w:p w14:paraId="16296516"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To generate this message, Docker took the following steps:</w:t>
      </w:r>
    </w:p>
    <w:p w14:paraId="4D17B470"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1. The Docker client contacted the Docker daemon.</w:t>
      </w:r>
    </w:p>
    <w:p w14:paraId="2172166A"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2. The Docker daemon pulled the "hello-world" image from the Docker Hub.</w:t>
      </w:r>
    </w:p>
    <w:p w14:paraId="30D29F4D"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(amd64)</w:t>
      </w:r>
    </w:p>
    <w:p w14:paraId="1B3608B1"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3. The Docker daemon created a new container from that image which runs the</w:t>
      </w:r>
    </w:p>
    <w:p w14:paraId="02F83F3A"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executable that produces the output you are currently reading.</w:t>
      </w:r>
    </w:p>
    <w:p w14:paraId="089E4E25"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4. The Docker daemon streamed that output to the Docker client, which it to your terminal.</w:t>
      </w:r>
    </w:p>
    <w:p w14:paraId="3C288C27"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p>
    <w:p w14:paraId="7A95932A"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To try something more ambitious, you can run an Ubuntu container with:</w:t>
      </w:r>
    </w:p>
    <w:p w14:paraId="573BAF76"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 docker run -it ubuntu bash</w:t>
      </w:r>
    </w:p>
    <w:p w14:paraId="27C72FCA"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p>
    <w:p w14:paraId="1F811DC5"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Share images, automate workflows, and more with a free Docker ID:</w:t>
      </w:r>
    </w:p>
    <w:p w14:paraId="375FC9B0"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https://hub.docker.com/</w:t>
      </w:r>
    </w:p>
    <w:p w14:paraId="70C92479"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p>
    <w:p w14:paraId="6F89375B"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For more examples and ideas, visit:</w:t>
      </w:r>
    </w:p>
    <w:p w14:paraId="7E1D9292" w14:textId="77777777" w:rsidR="000974B5" w:rsidRPr="000974B5" w:rsidRDefault="000974B5" w:rsidP="0009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0974B5">
        <w:rPr>
          <w:rFonts w:ascii="Courier New" w:eastAsia="Times New Roman" w:hAnsi="Courier New" w:cs="Courier New"/>
          <w:kern w:val="0"/>
          <w:sz w:val="20"/>
          <w:szCs w:val="20"/>
          <w:lang w:val="en-IN" w:eastAsia="en-GB"/>
        </w:rPr>
        <w:t xml:space="preserve"> https://docs.docker.com/get-started/</w:t>
      </w:r>
    </w:p>
    <w:p w14:paraId="11A26D29" w14:textId="77777777" w:rsidR="000974B5" w:rsidRPr="000974B5" w:rsidRDefault="000974B5" w:rsidP="000974B5">
      <w:pPr>
        <w:pStyle w:val="Heading3"/>
        <w:rPr>
          <w:lang w:val="en-US" w:eastAsia="en-US"/>
        </w:rPr>
      </w:pPr>
    </w:p>
    <w:p w14:paraId="7D56B1B8" w14:textId="3E18D051" w:rsidR="00AB1797" w:rsidRPr="006F7BCA" w:rsidRDefault="00190D78" w:rsidP="00AB1797">
      <w:pPr>
        <w:pStyle w:val="PlainText"/>
        <w:ind w:left="0"/>
        <w:rPr>
          <w:rFonts w:ascii="Huawai Sans" w:hAnsi="Huawai Sans" w:cs="Arial" w:hint="eastAsia"/>
          <w:lang w:val="en-IN"/>
        </w:rPr>
      </w:pPr>
      <w:r w:rsidRPr="006F7BCA">
        <w:rPr>
          <w:rFonts w:ascii="Huawai Sans" w:hAnsi="Huawai Sans" w:cs="Arial"/>
        </w:rPr>
        <w:t xml:space="preserve">   </w:t>
      </w:r>
    </w:p>
    <w:p w14:paraId="37663604" w14:textId="2B85E866" w:rsidR="00403492" w:rsidRDefault="00403492">
      <w:pPr>
        <w:topLinePunct w:val="0"/>
        <w:adjustRightInd/>
        <w:snapToGrid/>
        <w:spacing w:before="0" w:after="0" w:line="240" w:lineRule="auto"/>
        <w:ind w:left="0"/>
        <w:rPr>
          <w:rFonts w:ascii="Huawai Sans" w:hAnsi="Huawai Sans" w:cs="Arial" w:hint="eastAsia"/>
          <w:lang w:val="en-IN"/>
        </w:rPr>
      </w:pPr>
    </w:p>
    <w:p w14:paraId="6E3A697A"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1C36635D"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4A60BF6F"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24C1B7B3"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6B5FA55A"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42819B25"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76D8B816"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6485F8EF"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74455418"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4814CE5B"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73A9C6CA"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1FC359EE"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204CB245"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389999F1"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57F9D6FC"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448E6E43"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6F1B54F7"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15F11F11"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69496402"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50E0BE8C"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1CFF8F51"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1A63F4E2"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0D8A8E13"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04697A98"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4AF082ED"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12914A5D"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2D005DA4"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597B5CA0"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20B8DA8F"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6568E46B" w14:textId="77777777" w:rsidR="002B0A85" w:rsidRDefault="002B0A85">
      <w:pPr>
        <w:topLinePunct w:val="0"/>
        <w:adjustRightInd/>
        <w:snapToGrid/>
        <w:spacing w:before="0" w:after="0" w:line="240" w:lineRule="auto"/>
        <w:ind w:left="0"/>
        <w:rPr>
          <w:rFonts w:ascii="Huawai Sans" w:hAnsi="Huawai Sans" w:cs="Arial" w:hint="eastAsia"/>
          <w:lang w:val="en-IN"/>
        </w:rPr>
      </w:pPr>
    </w:p>
    <w:p w14:paraId="493033F1" w14:textId="77777777" w:rsidR="002B0A85" w:rsidRPr="006F7BCA" w:rsidRDefault="002B0A85">
      <w:pPr>
        <w:topLinePunct w:val="0"/>
        <w:adjustRightInd/>
        <w:snapToGrid/>
        <w:spacing w:before="0" w:after="0" w:line="240" w:lineRule="auto"/>
        <w:ind w:left="0"/>
        <w:rPr>
          <w:rFonts w:ascii="Huawai Sans" w:hAnsi="Huawai Sans" w:cs="Arial" w:hint="eastAsia"/>
          <w:lang w:val="en-IN"/>
        </w:rPr>
      </w:pPr>
    </w:p>
    <w:p w14:paraId="5B46F05E" w14:textId="026D5A47" w:rsidR="00403492" w:rsidRPr="00795F42" w:rsidRDefault="00AB1797" w:rsidP="00B1621F">
      <w:pPr>
        <w:pStyle w:val="Heading1"/>
        <w:rPr>
          <w:rFonts w:hint="eastAsia"/>
        </w:rPr>
      </w:pPr>
      <w:bookmarkStart w:id="86" w:name="_Toc137639938"/>
      <w:r w:rsidRPr="006F7BCA">
        <w:lastRenderedPageBreak/>
        <w:t>Register for Docker and exercise the commands</w:t>
      </w:r>
      <w:bookmarkEnd w:id="86"/>
      <w:r w:rsidR="0036692B" w:rsidRPr="006F7BCA">
        <w:t xml:space="preserve"> </w:t>
      </w:r>
      <w:bookmarkStart w:id="87" w:name="_Toc137639939"/>
      <w:bookmarkEnd w:id="87"/>
    </w:p>
    <w:p w14:paraId="028809E9" w14:textId="77777777" w:rsidR="00795F42" w:rsidRPr="00795F42" w:rsidRDefault="00795F42"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88" w:name="_Toc137639940"/>
    </w:p>
    <w:p w14:paraId="4DB23EC5" w14:textId="70DF8414" w:rsidR="00F50754" w:rsidRPr="006F7BCA" w:rsidRDefault="00F50754" w:rsidP="00171A56">
      <w:pPr>
        <w:pStyle w:val="Heading2"/>
      </w:pPr>
      <w:r w:rsidRPr="006F7BCA">
        <w:t>Introduction</w:t>
      </w:r>
      <w:bookmarkEnd w:id="88"/>
    </w:p>
    <w:p w14:paraId="3DB71FCA" w14:textId="77777777" w:rsidR="00795F42" w:rsidRPr="00795F42" w:rsidRDefault="00795F42"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bookmarkStart w:id="89" w:name="_Toc137639941"/>
    </w:p>
    <w:p w14:paraId="26352B34" w14:textId="77777777" w:rsidR="00795F42" w:rsidRPr="00795F42" w:rsidRDefault="00795F42"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4A48ACBB" w14:textId="188EBA08" w:rsidR="0036692B" w:rsidRPr="006F7BCA" w:rsidRDefault="0036692B" w:rsidP="00AD192B">
      <w:pPr>
        <w:pStyle w:val="Heading3"/>
        <w:numPr>
          <w:ilvl w:val="2"/>
          <w:numId w:val="21"/>
        </w:numPr>
      </w:pPr>
      <w:r w:rsidRPr="006F7BCA">
        <w:t>About this lab</w:t>
      </w:r>
      <w:bookmarkEnd w:id="89"/>
    </w:p>
    <w:p w14:paraId="6B525B45" w14:textId="10AF7FB3" w:rsidR="00F50754" w:rsidRDefault="00F50754" w:rsidP="00D36D58">
      <w:pPr>
        <w:pStyle w:val="1"/>
      </w:pPr>
      <w:r w:rsidRPr="006F7BCA">
        <w:rPr>
          <w:sz w:val="32"/>
          <w:szCs w:val="32"/>
        </w:rPr>
        <w:t xml:space="preserve"> </w:t>
      </w:r>
      <w:r w:rsidRPr="006F7BCA">
        <w:t>Upon completion of this task, you will be able to:</w:t>
      </w:r>
    </w:p>
    <w:p w14:paraId="37C2A755" w14:textId="2246FDE9" w:rsidR="007F416C" w:rsidRPr="007F416C" w:rsidRDefault="007F416C" w:rsidP="00FC584A">
      <w:pPr>
        <w:pStyle w:val="1"/>
        <w:numPr>
          <w:ilvl w:val="1"/>
          <w:numId w:val="32"/>
        </w:numPr>
      </w:pPr>
      <w:r w:rsidRPr="007F416C">
        <w:rPr>
          <w:lang w:val="en-IN" w:eastAsia="en-GB"/>
        </w:rPr>
        <w:t>register for Docker</w:t>
      </w:r>
    </w:p>
    <w:p w14:paraId="18879C8D" w14:textId="0FEAF2F4" w:rsidR="007F416C" w:rsidRPr="006F7BCA" w:rsidRDefault="007F416C" w:rsidP="00FC584A">
      <w:pPr>
        <w:pStyle w:val="1"/>
        <w:numPr>
          <w:ilvl w:val="1"/>
          <w:numId w:val="32"/>
        </w:numPr>
      </w:pPr>
      <w:r>
        <w:t>Run commands to search and register an Image</w:t>
      </w:r>
    </w:p>
    <w:p w14:paraId="0B7E36AD" w14:textId="77777777" w:rsidR="00F50754" w:rsidRPr="006F7BCA" w:rsidRDefault="00F50754" w:rsidP="00AD192B">
      <w:pPr>
        <w:pStyle w:val="Heading3"/>
        <w:numPr>
          <w:ilvl w:val="2"/>
          <w:numId w:val="21"/>
        </w:numPr>
      </w:pPr>
      <w:bookmarkStart w:id="90" w:name="_Toc137639942"/>
      <w:r w:rsidRPr="006F7BCA">
        <w:t>Objectives</w:t>
      </w:r>
      <w:bookmarkEnd w:id="90"/>
    </w:p>
    <w:p w14:paraId="147D2E9B" w14:textId="7D7AE615" w:rsidR="00972675" w:rsidRPr="000347DF" w:rsidRDefault="007F416C" w:rsidP="000347DF">
      <w:pPr>
        <w:pStyle w:val="ListParagraph"/>
        <w:numPr>
          <w:ilvl w:val="0"/>
          <w:numId w:val="0"/>
        </w:numPr>
        <w:adjustRightInd/>
        <w:ind w:left="425"/>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R</w:t>
      </w:r>
      <w:r w:rsidRPr="007F416C">
        <w:rPr>
          <w:rFonts w:ascii="Times New Roman" w:eastAsia="Times New Roman" w:hAnsi="Times New Roman" w:cs="Times New Roman"/>
          <w:sz w:val="24"/>
          <w:szCs w:val="24"/>
          <w:lang w:val="en-IN" w:eastAsia="en-GB"/>
        </w:rPr>
        <w:t xml:space="preserve">egister </w:t>
      </w:r>
      <w:r>
        <w:rPr>
          <w:rFonts w:ascii="Times New Roman" w:eastAsia="Times New Roman" w:hAnsi="Times New Roman" w:cs="Times New Roman"/>
          <w:sz w:val="24"/>
          <w:szCs w:val="24"/>
          <w:lang w:val="en-IN" w:eastAsia="en-GB"/>
        </w:rPr>
        <w:t xml:space="preserve">a </w:t>
      </w:r>
      <w:r w:rsidRPr="007F416C">
        <w:rPr>
          <w:rFonts w:ascii="Times New Roman" w:eastAsia="Times New Roman" w:hAnsi="Times New Roman" w:cs="Times New Roman"/>
          <w:sz w:val="24"/>
          <w:szCs w:val="24"/>
          <w:lang w:val="en-IN" w:eastAsia="en-GB"/>
        </w:rPr>
        <w:t>Docker</w:t>
      </w:r>
      <w:r>
        <w:rPr>
          <w:rFonts w:ascii="Times New Roman" w:eastAsia="Times New Roman" w:hAnsi="Times New Roman" w:cs="Times New Roman"/>
          <w:sz w:val="24"/>
          <w:szCs w:val="24"/>
          <w:lang w:val="en-IN" w:eastAsia="en-GB"/>
        </w:rPr>
        <w:t xml:space="preserve"> Image</w:t>
      </w:r>
      <w:r w:rsidRPr="007F416C">
        <w:rPr>
          <w:rFonts w:ascii="Times New Roman" w:eastAsia="Times New Roman" w:hAnsi="Times New Roman" w:cs="Times New Roman"/>
          <w:sz w:val="24"/>
          <w:szCs w:val="24"/>
          <w:lang w:val="en-IN" w:eastAsia="en-GB"/>
        </w:rPr>
        <w:t xml:space="preserve"> </w:t>
      </w:r>
      <w:r>
        <w:rPr>
          <w:rFonts w:ascii="Times New Roman" w:eastAsia="Times New Roman" w:hAnsi="Times New Roman" w:cs="Times New Roman"/>
          <w:sz w:val="24"/>
          <w:szCs w:val="24"/>
          <w:lang w:val="en-IN" w:eastAsia="en-GB"/>
        </w:rPr>
        <w:t>with linux</w:t>
      </w:r>
      <w:r w:rsidRPr="007F416C">
        <w:rPr>
          <w:rFonts w:ascii="Times New Roman" w:eastAsia="Times New Roman" w:hAnsi="Times New Roman" w:cs="Times New Roman"/>
          <w:sz w:val="24"/>
          <w:szCs w:val="24"/>
          <w:lang w:val="en-IN" w:eastAsia="en-GB"/>
        </w:rPr>
        <w:t xml:space="preserve"> commands</w:t>
      </w:r>
      <w:r>
        <w:rPr>
          <w:rFonts w:ascii="Times New Roman" w:eastAsia="Times New Roman" w:hAnsi="Times New Roman" w:cs="Times New Roman"/>
          <w:sz w:val="24"/>
          <w:szCs w:val="24"/>
          <w:lang w:val="en-IN" w:eastAsia="en-GB"/>
        </w:rPr>
        <w:t>.</w:t>
      </w:r>
      <w:bookmarkStart w:id="91" w:name="_Toc137639945"/>
      <w:bookmarkStart w:id="92" w:name="_Toc137639946"/>
      <w:bookmarkEnd w:id="91"/>
      <w:bookmarkEnd w:id="92"/>
    </w:p>
    <w:p w14:paraId="3F040245" w14:textId="36DB8A95" w:rsidR="00D04FB8" w:rsidRDefault="00D04FB8" w:rsidP="00171A56">
      <w:pPr>
        <w:pStyle w:val="Heading2"/>
      </w:pPr>
      <w:bookmarkStart w:id="93" w:name="_Toc137639947"/>
      <w:r w:rsidRPr="006F7BCA">
        <w:t>Configuration Steps</w:t>
      </w:r>
      <w:bookmarkEnd w:id="93"/>
    </w:p>
    <w:p w14:paraId="37C09494" w14:textId="77777777" w:rsidR="000974B5" w:rsidRDefault="000974B5" w:rsidP="000974B5">
      <w:pPr>
        <w:pStyle w:val="NormalWeb"/>
        <w:rPr>
          <w:rFonts w:ascii="Times New Roman" w:eastAsia="Times New Roman" w:hAnsi="Times New Roman"/>
          <w:kern w:val="0"/>
          <w:sz w:val="24"/>
          <w:szCs w:val="24"/>
        </w:rPr>
      </w:pPr>
      <w:r>
        <w:t xml:space="preserve">First, register an account with Docker </w:t>
      </w:r>
      <w:hyperlink r:id="rId79" w:history="1">
        <w:r>
          <w:rPr>
            <w:rStyle w:val="Hyperlink"/>
          </w:rPr>
          <w:t>here</w:t>
        </w:r>
      </w:hyperlink>
    </w:p>
    <w:p w14:paraId="7210BB6B" w14:textId="77777777" w:rsidR="000974B5" w:rsidRDefault="000974B5" w:rsidP="000974B5">
      <w:pPr>
        <w:pStyle w:val="NormalWeb"/>
      </w:pPr>
      <w:r>
        <w:t xml:space="preserve">Once created, authenticate the Docker CLI to Dockerhub with the </w:t>
      </w:r>
      <w:r>
        <w:rPr>
          <w:rStyle w:val="HTMLCode"/>
        </w:rPr>
        <w:t>login</w:t>
      </w:r>
      <w:r>
        <w:t xml:space="preserve"> command.</w:t>
      </w:r>
    </w:p>
    <w:p w14:paraId="06F2E6EB" w14:textId="77777777" w:rsidR="000974B5" w:rsidRDefault="000974B5" w:rsidP="000974B5">
      <w:pPr>
        <w:pStyle w:val="HTMLPreformatted"/>
      </w:pPr>
      <w:r>
        <w:rPr>
          <w:rStyle w:val="hljs-attribute"/>
        </w:rPr>
        <w:t>docker login</w:t>
      </w:r>
    </w:p>
    <w:p w14:paraId="2F918057" w14:textId="77777777" w:rsidR="000974B5" w:rsidRDefault="000974B5" w:rsidP="000974B5">
      <w:pPr>
        <w:pStyle w:val="NormalWeb"/>
      </w:pPr>
      <w:r>
        <w:t>Next, let's download the official Java image.</w:t>
      </w:r>
    </w:p>
    <w:p w14:paraId="7BF56191" w14:textId="77777777" w:rsidR="000974B5" w:rsidRDefault="000974B5" w:rsidP="000974B5">
      <w:pPr>
        <w:pStyle w:val="HTMLPreformatted"/>
      </w:pPr>
      <w:r>
        <w:rPr>
          <w:rStyle w:val="hljs-attribute"/>
        </w:rPr>
        <w:t>docker search java</w:t>
      </w:r>
    </w:p>
    <w:p w14:paraId="0FAD0153" w14:textId="77777777" w:rsidR="000974B5" w:rsidRDefault="000974B5" w:rsidP="000974B5">
      <w:pPr>
        <w:pStyle w:val="NormalWeb"/>
      </w:pPr>
      <w:r>
        <w:t>The search command returns a table of images relevant to the search term with their description and whether they are an official image.</w:t>
      </w:r>
    </w:p>
    <w:p w14:paraId="7B187430" w14:textId="77777777" w:rsidR="000974B5" w:rsidRDefault="000974B5" w:rsidP="000974B5">
      <w:pPr>
        <w:pStyle w:val="HTMLPreformatted"/>
        <w:rPr>
          <w:rStyle w:val="HTMLCode"/>
        </w:rPr>
      </w:pPr>
      <w:r>
        <w:rPr>
          <w:rStyle w:val="HTMLCode"/>
        </w:rPr>
        <w:t>NAME                                     DESCRIPTION                                     STARS               OFFICIAL            AUTOMATED</w:t>
      </w:r>
    </w:p>
    <w:p w14:paraId="742E47A0" w14:textId="77777777" w:rsidR="000974B5" w:rsidRDefault="000974B5" w:rsidP="000974B5">
      <w:pPr>
        <w:pStyle w:val="HTMLPreformatted"/>
        <w:rPr>
          <w:rStyle w:val="HTMLCode"/>
        </w:rPr>
      </w:pPr>
      <w:r>
        <w:rPr>
          <w:rStyle w:val="HTMLCode"/>
        </w:rPr>
        <w:t xml:space="preserve">node                                     Node.js </w:t>
      </w:r>
      <w:r>
        <w:rPr>
          <w:rStyle w:val="hljs-keyword"/>
        </w:rPr>
        <w:t>is</w:t>
      </w:r>
      <w:r>
        <w:rPr>
          <w:rStyle w:val="HTMLCode"/>
        </w:rPr>
        <w:t xml:space="preserve"> a JavaScript-based platform for s…   9149                </w:t>
      </w:r>
      <w:r>
        <w:rPr>
          <w:rStyle w:val="hljs-comment"/>
        </w:rPr>
        <w:t>[OK]</w:t>
      </w:r>
      <w:r>
        <w:rPr>
          <w:rStyle w:val="HTMLCode"/>
        </w:rPr>
        <w:t xml:space="preserve">                </w:t>
      </w:r>
    </w:p>
    <w:p w14:paraId="2E7EBE6F" w14:textId="77777777" w:rsidR="000974B5" w:rsidRDefault="000974B5" w:rsidP="000974B5">
      <w:pPr>
        <w:pStyle w:val="HTMLPreformatted"/>
        <w:rPr>
          <w:rStyle w:val="HTMLCode"/>
        </w:rPr>
      </w:pPr>
      <w:r>
        <w:rPr>
          <w:rStyle w:val="HTMLCode"/>
        </w:rPr>
        <w:t xml:space="preserve">tomcat                                   Apache Tomcat </w:t>
      </w:r>
      <w:r>
        <w:rPr>
          <w:rStyle w:val="hljs-keyword"/>
        </w:rPr>
        <w:t>is</w:t>
      </w:r>
      <w:r>
        <w:rPr>
          <w:rStyle w:val="HTMLCode"/>
        </w:rPr>
        <w:t xml:space="preserve"> an </w:t>
      </w:r>
      <w:r>
        <w:rPr>
          <w:rStyle w:val="hljs-keyword"/>
        </w:rPr>
        <w:t>open</w:t>
      </w:r>
      <w:r>
        <w:rPr>
          <w:rStyle w:val="HTMLCode"/>
        </w:rPr>
        <w:t xml:space="preserve"> source implementati…   2814                </w:t>
      </w:r>
      <w:r>
        <w:rPr>
          <w:rStyle w:val="hljs-comment"/>
        </w:rPr>
        <w:t>[OK]</w:t>
      </w:r>
      <w:r>
        <w:rPr>
          <w:rStyle w:val="HTMLCode"/>
        </w:rPr>
        <w:t xml:space="preserve">                </w:t>
      </w:r>
    </w:p>
    <w:p w14:paraId="4F5C8529" w14:textId="77777777" w:rsidR="000974B5" w:rsidRDefault="000974B5" w:rsidP="000974B5">
      <w:pPr>
        <w:pStyle w:val="HTMLPreformatted"/>
        <w:rPr>
          <w:rStyle w:val="HTMLCode"/>
        </w:rPr>
      </w:pPr>
      <w:r>
        <w:rPr>
          <w:rStyle w:val="HTMLCode"/>
        </w:rPr>
        <w:t xml:space="preserve">openjdk                                  OpenJDK </w:t>
      </w:r>
      <w:r>
        <w:rPr>
          <w:rStyle w:val="hljs-keyword"/>
        </w:rPr>
        <w:t>is</w:t>
      </w:r>
      <w:r>
        <w:rPr>
          <w:rStyle w:val="HTMLCode"/>
        </w:rPr>
        <w:t xml:space="preserve"> an </w:t>
      </w:r>
      <w:r>
        <w:rPr>
          <w:rStyle w:val="hljs-keyword"/>
        </w:rPr>
        <w:t>open</w:t>
      </w:r>
      <w:r>
        <w:rPr>
          <w:rStyle w:val="HTMLCode"/>
        </w:rPr>
        <w:t xml:space="preserve">-source implementation </w:t>
      </w:r>
      <w:r>
        <w:rPr>
          <w:rStyle w:val="hljs-keyword"/>
        </w:rPr>
        <w:t>of</w:t>
      </w:r>
      <w:r>
        <w:rPr>
          <w:rStyle w:val="HTMLCode"/>
        </w:rPr>
        <w:t xml:space="preserve"> …   2393                </w:t>
      </w:r>
      <w:r>
        <w:rPr>
          <w:rStyle w:val="hljs-comment"/>
        </w:rPr>
        <w:t>[OK]</w:t>
      </w:r>
      <w:r>
        <w:rPr>
          <w:rStyle w:val="HTMLCode"/>
        </w:rPr>
        <w:t xml:space="preserve">                </w:t>
      </w:r>
    </w:p>
    <w:p w14:paraId="2B6D51C2" w14:textId="77777777" w:rsidR="000974B5" w:rsidRDefault="000974B5" w:rsidP="000974B5">
      <w:pPr>
        <w:pStyle w:val="HTMLPreformatted"/>
        <w:rPr>
          <w:rStyle w:val="HTMLCode"/>
        </w:rPr>
      </w:pPr>
      <w:r>
        <w:rPr>
          <w:rStyle w:val="HTMLCode"/>
        </w:rPr>
        <w:t xml:space="preserve">java                                     Java </w:t>
      </w:r>
      <w:r>
        <w:rPr>
          <w:rStyle w:val="hljs-keyword"/>
        </w:rPr>
        <w:t>is</w:t>
      </w:r>
      <w:r>
        <w:rPr>
          <w:rStyle w:val="HTMLCode"/>
        </w:rPr>
        <w:t xml:space="preserve"> a concurrent, class-based, and objec…   1976                </w:t>
      </w:r>
      <w:r>
        <w:rPr>
          <w:rStyle w:val="hljs-comment"/>
        </w:rPr>
        <w:t>[OK]</w:t>
      </w:r>
      <w:r>
        <w:rPr>
          <w:rStyle w:val="HTMLCode"/>
        </w:rPr>
        <w:t xml:space="preserve">                </w:t>
      </w:r>
    </w:p>
    <w:p w14:paraId="1BE64D7B" w14:textId="77777777" w:rsidR="000974B5" w:rsidRDefault="000974B5" w:rsidP="000974B5">
      <w:pPr>
        <w:pStyle w:val="HTMLPreformatted"/>
        <w:rPr>
          <w:rStyle w:val="HTMLCode"/>
        </w:rPr>
      </w:pPr>
      <w:r>
        <w:rPr>
          <w:rStyle w:val="HTMLCode"/>
        </w:rPr>
        <w:t xml:space="preserve">ghost                                    Ghost </w:t>
      </w:r>
      <w:r>
        <w:rPr>
          <w:rStyle w:val="hljs-keyword"/>
        </w:rPr>
        <w:t>is</w:t>
      </w:r>
      <w:r>
        <w:rPr>
          <w:rStyle w:val="HTMLCode"/>
        </w:rPr>
        <w:t xml:space="preserve"> a free and </w:t>
      </w:r>
      <w:r>
        <w:rPr>
          <w:rStyle w:val="hljs-keyword"/>
        </w:rPr>
        <w:t>open</w:t>
      </w:r>
      <w:r>
        <w:rPr>
          <w:rStyle w:val="HTMLCode"/>
        </w:rPr>
        <w:t xml:space="preserve"> source blogging pla…   1240                </w:t>
      </w:r>
      <w:r>
        <w:rPr>
          <w:rStyle w:val="hljs-comment"/>
        </w:rPr>
        <w:t>[OK]</w:t>
      </w:r>
      <w:r>
        <w:rPr>
          <w:rStyle w:val="HTMLCode"/>
        </w:rPr>
        <w:t xml:space="preserve">                </w:t>
      </w:r>
    </w:p>
    <w:p w14:paraId="6D371E87" w14:textId="77777777" w:rsidR="000974B5" w:rsidRDefault="000974B5" w:rsidP="000974B5">
      <w:pPr>
        <w:pStyle w:val="HTMLPreformatted"/>
        <w:rPr>
          <w:rStyle w:val="HTMLCode"/>
        </w:rPr>
      </w:pPr>
      <w:r>
        <w:rPr>
          <w:rStyle w:val="HTMLCode"/>
        </w:rPr>
        <w:t xml:space="preserve">couchdb                                  CouchDB </w:t>
      </w:r>
      <w:r>
        <w:rPr>
          <w:rStyle w:val="hljs-keyword"/>
        </w:rPr>
        <w:t>is</w:t>
      </w:r>
      <w:r>
        <w:rPr>
          <w:rStyle w:val="HTMLCode"/>
        </w:rPr>
        <w:t xml:space="preserve"> a database that uses JSON for doc…   364                 </w:t>
      </w:r>
      <w:r>
        <w:rPr>
          <w:rStyle w:val="hljs-comment"/>
        </w:rPr>
        <w:t>[OK]</w:t>
      </w:r>
      <w:r>
        <w:rPr>
          <w:rStyle w:val="HTMLCode"/>
        </w:rPr>
        <w:t xml:space="preserve">                </w:t>
      </w:r>
    </w:p>
    <w:p w14:paraId="769B1FBE" w14:textId="77777777" w:rsidR="000974B5" w:rsidRDefault="000974B5" w:rsidP="000974B5">
      <w:pPr>
        <w:pStyle w:val="HTMLPreformatted"/>
        <w:rPr>
          <w:rStyle w:val="HTMLCode"/>
        </w:rPr>
      </w:pPr>
      <w:r>
        <w:rPr>
          <w:rStyle w:val="HTMLCode"/>
        </w:rPr>
        <w:t xml:space="preserve">jetty                                    Jetty provides a Web server and javax.servle…   343                 </w:t>
      </w:r>
      <w:r>
        <w:rPr>
          <w:rStyle w:val="hljs-comment"/>
        </w:rPr>
        <w:t>[OK]</w:t>
      </w:r>
      <w:r>
        <w:rPr>
          <w:rStyle w:val="HTMLCode"/>
        </w:rPr>
        <w:t xml:space="preserve">                </w:t>
      </w:r>
    </w:p>
    <w:p w14:paraId="381DC239" w14:textId="77777777" w:rsidR="000974B5" w:rsidRDefault="000974B5" w:rsidP="000974B5">
      <w:pPr>
        <w:pStyle w:val="HTMLPreformatted"/>
      </w:pPr>
      <w:r>
        <w:rPr>
          <w:rStyle w:val="HTMLCode"/>
        </w:rPr>
        <w:lastRenderedPageBreak/>
        <w:t xml:space="preserve">groovy                                   Apache Groovy </w:t>
      </w:r>
      <w:r>
        <w:rPr>
          <w:rStyle w:val="hljs-keyword"/>
        </w:rPr>
        <w:t>is</w:t>
      </w:r>
      <w:r>
        <w:rPr>
          <w:rStyle w:val="HTMLCode"/>
        </w:rPr>
        <w:t xml:space="preserve"> a multi-faceted language fo…   100                 </w:t>
      </w:r>
      <w:r>
        <w:rPr>
          <w:rStyle w:val="hljs-comment"/>
        </w:rPr>
        <w:t>[OK]</w:t>
      </w:r>
      <w:r>
        <w:rPr>
          <w:rStyle w:val="HTMLCode"/>
        </w:rPr>
        <w:t xml:space="preserve">                </w:t>
      </w:r>
    </w:p>
    <w:p w14:paraId="68B0C478" w14:textId="77777777" w:rsidR="000974B5" w:rsidRDefault="000974B5" w:rsidP="000974B5">
      <w:pPr>
        <w:pStyle w:val="NormalWeb"/>
      </w:pPr>
      <w:r>
        <w:t xml:space="preserve">We see the official </w:t>
      </w:r>
      <w:r>
        <w:rPr>
          <w:rStyle w:val="HTMLCode"/>
        </w:rPr>
        <w:t>java</w:t>
      </w:r>
      <w:r>
        <w:t xml:space="preserve"> image on line 4. Use the </w:t>
      </w:r>
      <w:r>
        <w:rPr>
          <w:rStyle w:val="HTMLCode"/>
        </w:rPr>
        <w:t>docker pull</w:t>
      </w:r>
      <w:r>
        <w:t xml:space="preserve"> command to download the </w:t>
      </w:r>
      <w:r>
        <w:rPr>
          <w:rStyle w:val="HTMLCode"/>
        </w:rPr>
        <w:t>java</w:t>
      </w:r>
      <w:r>
        <w:t xml:space="preserve"> image.</w:t>
      </w:r>
    </w:p>
    <w:p w14:paraId="606E1F89" w14:textId="77777777" w:rsidR="000974B5" w:rsidRDefault="000974B5" w:rsidP="000974B5">
      <w:pPr>
        <w:pStyle w:val="HTMLPreformatted"/>
      </w:pPr>
      <w:r>
        <w:rPr>
          <w:rStyle w:val="hljs-attribute"/>
        </w:rPr>
        <w:t>docker pull java</w:t>
      </w:r>
    </w:p>
    <w:p w14:paraId="7BBCB2D7" w14:textId="77777777" w:rsidR="000974B5" w:rsidRDefault="000974B5" w:rsidP="000974B5">
      <w:pPr>
        <w:pStyle w:val="HTMLPreformatted"/>
        <w:rPr>
          <w:rStyle w:val="HTMLCode"/>
        </w:rPr>
      </w:pPr>
      <w:r>
        <w:rPr>
          <w:rStyle w:val="HTMLCode"/>
        </w:rPr>
        <w:t xml:space="preserve">REPOSITORY          </w:t>
      </w:r>
      <w:r>
        <w:rPr>
          <w:rStyle w:val="hljs-keyword"/>
        </w:rPr>
        <w:t>TAG</w:t>
      </w:r>
      <w:r>
        <w:rPr>
          <w:rStyle w:val="HTMLCode"/>
        </w:rPr>
        <w:t xml:space="preserve">                 </w:t>
      </w:r>
      <w:r>
        <w:rPr>
          <w:rStyle w:val="hljs-title"/>
        </w:rPr>
        <w:t>IMAGE</w:t>
      </w:r>
      <w:r>
        <w:rPr>
          <w:rStyle w:val="HTMLCode"/>
        </w:rPr>
        <w:t xml:space="preserve"> ID            CREATED             SIZE</w:t>
      </w:r>
    </w:p>
    <w:p w14:paraId="1125EDC6" w14:textId="77777777" w:rsidR="000974B5" w:rsidRDefault="000974B5" w:rsidP="000974B5">
      <w:pPr>
        <w:pStyle w:val="HTMLPreformatted"/>
      </w:pPr>
      <w:r>
        <w:rPr>
          <w:rStyle w:val="HTMLCode"/>
        </w:rPr>
        <w:t xml:space="preserve">java                latest              d23bdf5b1b1b        </w:t>
      </w:r>
      <w:r>
        <w:rPr>
          <w:rStyle w:val="hljs-number"/>
        </w:rPr>
        <w:t>3</w:t>
      </w:r>
      <w:r>
        <w:rPr>
          <w:rStyle w:val="HTMLCode"/>
        </w:rPr>
        <w:t xml:space="preserve"> years ago         </w:t>
      </w:r>
      <w:r>
        <w:rPr>
          <w:rStyle w:val="hljs-number"/>
        </w:rPr>
        <w:t>643M</w:t>
      </w:r>
      <w:r>
        <w:rPr>
          <w:rStyle w:val="HTMLCode"/>
        </w:rPr>
        <w:t>B</w:t>
      </w:r>
    </w:p>
    <w:p w14:paraId="771F8E95" w14:textId="77777777" w:rsidR="000974B5" w:rsidRDefault="000974B5" w:rsidP="000974B5">
      <w:pPr>
        <w:pStyle w:val="NormalWeb"/>
      </w:pPr>
      <w:r>
        <w:rPr>
          <w:rStyle w:val="Strong"/>
        </w:rPr>
        <w:t xml:space="preserve">Rename the Java 8 Docker image so that it is prefixed with your </w:t>
      </w:r>
      <w:r>
        <w:rPr>
          <w:rStyle w:val="Emphasis"/>
          <w:b/>
          <w:bCs/>
        </w:rPr>
        <w:t>Docker hub</w:t>
      </w:r>
      <w:r>
        <w:rPr>
          <w:rStyle w:val="Strong"/>
        </w:rPr>
        <w:t xml:space="preserve"> name</w:t>
      </w:r>
    </w:p>
    <w:p w14:paraId="10ADD92D" w14:textId="77777777" w:rsidR="000974B5" w:rsidRDefault="000974B5" w:rsidP="000974B5">
      <w:pPr>
        <w:pStyle w:val="NormalWeb"/>
      </w:pPr>
      <w:r>
        <w:t xml:space="preserve">Replace </w:t>
      </w:r>
      <w:r>
        <w:rPr>
          <w:rStyle w:val="HTMLCode"/>
        </w:rPr>
        <w:t>&lt;your_docker_username&gt;</w:t>
      </w:r>
      <w:r>
        <w:t xml:space="preserve"> with your Docker username and run the following command:</w:t>
      </w:r>
    </w:p>
    <w:p w14:paraId="78714E50" w14:textId="77777777" w:rsidR="000974B5" w:rsidRDefault="000974B5" w:rsidP="000974B5">
      <w:pPr>
        <w:pStyle w:val="HTMLPreformatted"/>
      </w:pPr>
      <w:r>
        <w:rPr>
          <w:rStyle w:val="HTMLCode"/>
        </w:rPr>
        <w:t xml:space="preserve">docker </w:t>
      </w:r>
      <w:r>
        <w:rPr>
          <w:rStyle w:val="hljs-keyword"/>
        </w:rPr>
        <w:t>tag</w:t>
      </w:r>
      <w:r>
        <w:rPr>
          <w:rStyle w:val="HTMLCode"/>
        </w:rPr>
        <w:t xml:space="preserve"> </w:t>
      </w:r>
      <w:r>
        <w:rPr>
          <w:rStyle w:val="hljs-title"/>
        </w:rPr>
        <w:t>java</w:t>
      </w:r>
      <w:r>
        <w:rPr>
          <w:rStyle w:val="HTMLCode"/>
        </w:rPr>
        <w:t xml:space="preserve"> </w:t>
      </w:r>
      <w:r>
        <w:rPr>
          <w:rStyle w:val="hljs-tag"/>
        </w:rPr>
        <w:t>&lt;your_docker_username&gt;</w:t>
      </w:r>
      <w:r>
        <w:rPr>
          <w:rStyle w:val="HTMLCode"/>
        </w:rPr>
        <w:t>/java:</w:t>
      </w:r>
      <w:r>
        <w:rPr>
          <w:rStyle w:val="hljs-number"/>
        </w:rPr>
        <w:t>8</w:t>
      </w:r>
    </w:p>
    <w:p w14:paraId="2DD65165" w14:textId="77777777" w:rsidR="000974B5" w:rsidRDefault="000974B5" w:rsidP="000974B5">
      <w:pPr>
        <w:pStyle w:val="NormalWeb"/>
      </w:pPr>
      <w:r>
        <w:t xml:space="preserve">Now, when we run </w:t>
      </w:r>
      <w:r>
        <w:rPr>
          <w:rStyle w:val="HTMLCode"/>
        </w:rPr>
        <w:t>docker images</w:t>
      </w:r>
      <w:r>
        <w:t>, we can see two images. We have created a new image with a different name. Now we can push the newly tagged image to our repository by tagging it in the format [USERNAME]/[IMAGE]:[TAG].</w:t>
      </w:r>
    </w:p>
    <w:p w14:paraId="11FD4CC3" w14:textId="77777777" w:rsidR="000974B5" w:rsidRDefault="000974B5" w:rsidP="000974B5">
      <w:pPr>
        <w:pStyle w:val="HTMLPreformatted"/>
      </w:pPr>
      <w:r>
        <w:rPr>
          <w:rStyle w:val="HTMLCode"/>
        </w:rPr>
        <w:t xml:space="preserve">docker push </w:t>
      </w:r>
      <w:r>
        <w:rPr>
          <w:rStyle w:val="hljs-symbol"/>
        </w:rPr>
        <w:t>&lt;your_docker_username&gt;</w:t>
      </w:r>
      <w:r>
        <w:rPr>
          <w:rStyle w:val="HTMLCode"/>
        </w:rPr>
        <w:t>/jav</w:t>
      </w:r>
      <w:r>
        <w:rPr>
          <w:rStyle w:val="hljs-variable"/>
        </w:rPr>
        <w:t>a:8</w:t>
      </w:r>
    </w:p>
    <w:p w14:paraId="3D7689BD" w14:textId="77777777" w:rsidR="000974B5" w:rsidRDefault="000974B5" w:rsidP="000974B5">
      <w:pPr>
        <w:pStyle w:val="NormalWeb"/>
      </w:pPr>
      <w:r>
        <w:t xml:space="preserve">Navigate to </w:t>
      </w:r>
      <w:hyperlink r:id="rId80" w:history="1">
        <w:r>
          <w:rPr>
            <w:rStyle w:val="Hyperlink"/>
          </w:rPr>
          <w:t>Dockerhub</w:t>
        </w:r>
      </w:hyperlink>
      <w:r>
        <w:t>, and you should see a new repository.</w:t>
      </w:r>
    </w:p>
    <w:p w14:paraId="078EFAA5" w14:textId="77777777" w:rsidR="000974B5" w:rsidRDefault="000974B5" w:rsidP="000974B5">
      <w:pPr>
        <w:pStyle w:val="NormalWeb"/>
      </w:pPr>
      <w:r>
        <w:t>Now that the image has been uploaded, we can delete the images we have locally and free up space.</w:t>
      </w:r>
    </w:p>
    <w:p w14:paraId="13323D66" w14:textId="77777777" w:rsidR="000974B5" w:rsidRDefault="000974B5" w:rsidP="000974B5">
      <w:pPr>
        <w:pStyle w:val="NormalWeb"/>
      </w:pPr>
      <w:r>
        <w:rPr>
          <w:rStyle w:val="Strong"/>
        </w:rPr>
        <w:t xml:space="preserve">Delete the </w:t>
      </w:r>
      <w:r>
        <w:rPr>
          <w:rStyle w:val="Emphasis"/>
          <w:b/>
          <w:bCs/>
        </w:rPr>
        <w:t>java</w:t>
      </w:r>
      <w:r>
        <w:rPr>
          <w:rStyle w:val="Strong"/>
        </w:rPr>
        <w:t xml:space="preserve"> image</w:t>
      </w:r>
    </w:p>
    <w:p w14:paraId="096A210A" w14:textId="77777777" w:rsidR="000974B5" w:rsidRDefault="000974B5" w:rsidP="000974B5">
      <w:pPr>
        <w:pStyle w:val="HTMLPreformatted"/>
      </w:pPr>
      <w:r>
        <w:rPr>
          <w:rStyle w:val="hljs-attribute"/>
        </w:rPr>
        <w:t>docker rmi java</w:t>
      </w:r>
    </w:p>
    <w:p w14:paraId="47822BD6" w14:textId="77777777" w:rsidR="000974B5" w:rsidRDefault="000974B5" w:rsidP="000974B5">
      <w:pPr>
        <w:pStyle w:val="NormalWeb"/>
      </w:pPr>
      <w:r>
        <w:t>The output displays the different layers being deleted. The last three lines:</w:t>
      </w:r>
    </w:p>
    <w:p w14:paraId="67D89B37" w14:textId="77777777" w:rsidR="000974B5" w:rsidRDefault="000974B5" w:rsidP="000974B5">
      <w:pPr>
        <w:pStyle w:val="HTMLPreformatted"/>
        <w:rPr>
          <w:rStyle w:val="HTMLCode"/>
        </w:rPr>
      </w:pPr>
      <w:r>
        <w:rPr>
          <w:rStyle w:val="hljs-string"/>
        </w:rPr>
        <w:t>Deleted:</w:t>
      </w:r>
      <w:r>
        <w:rPr>
          <w:rStyle w:val="HTMLCode"/>
        </w:rPr>
        <w:t xml:space="preserve"> </w:t>
      </w:r>
      <w:r>
        <w:rPr>
          <w:rStyle w:val="hljs-string"/>
        </w:rPr>
        <w:t>sha256:</w:t>
      </w:r>
      <w:r>
        <w:rPr>
          <w:rStyle w:val="HTMLCode"/>
        </w:rPr>
        <w:t>dbf7b16cf5d32dfec3058391a92361a09745421deb2491545964f8ba99b37fc2</w:t>
      </w:r>
    </w:p>
    <w:p w14:paraId="7BC76B16" w14:textId="77777777" w:rsidR="000974B5" w:rsidRDefault="000974B5" w:rsidP="000974B5">
      <w:pPr>
        <w:pStyle w:val="HTMLPreformatted"/>
        <w:rPr>
          <w:rStyle w:val="HTMLCode"/>
        </w:rPr>
      </w:pPr>
      <w:r>
        <w:rPr>
          <w:rStyle w:val="hljs-string"/>
        </w:rPr>
        <w:t>Deleted:</w:t>
      </w:r>
      <w:r>
        <w:rPr>
          <w:rStyle w:val="HTMLCode"/>
        </w:rPr>
        <w:t xml:space="preserve"> </w:t>
      </w:r>
      <w:r>
        <w:rPr>
          <w:rStyle w:val="hljs-string"/>
        </w:rPr>
        <w:t>sha256:</w:t>
      </w:r>
      <w:r>
        <w:rPr>
          <w:rStyle w:val="hljs-number"/>
        </w:rPr>
        <w:t>4</w:t>
      </w:r>
      <w:r>
        <w:rPr>
          <w:rStyle w:val="HTMLCode"/>
        </w:rPr>
        <w:t>cbc0ad7007fe8c2dfcf2cdc82fdb04f35070f0e2a04d5fa35093977a3cc1693</w:t>
      </w:r>
    </w:p>
    <w:p w14:paraId="2C643097" w14:textId="77777777" w:rsidR="000974B5" w:rsidRDefault="000974B5" w:rsidP="000974B5">
      <w:pPr>
        <w:pStyle w:val="HTMLPreformatted"/>
      </w:pPr>
      <w:r>
        <w:rPr>
          <w:rStyle w:val="hljs-string"/>
        </w:rPr>
        <w:t>Deleted:</w:t>
      </w:r>
      <w:r>
        <w:rPr>
          <w:rStyle w:val="HTMLCode"/>
        </w:rPr>
        <w:t xml:space="preserve"> </w:t>
      </w:r>
      <w:r>
        <w:rPr>
          <w:rStyle w:val="hljs-string"/>
        </w:rPr>
        <w:t>sha256:</w:t>
      </w:r>
      <w:r>
        <w:rPr>
          <w:rStyle w:val="HTMLCode"/>
        </w:rPr>
        <w:t>a2ae92ffcd29f7ededa0320f4a4fd709a723beae9a4e681696874932db7aee2c</w:t>
      </w:r>
    </w:p>
    <w:p w14:paraId="1AA8E59A" w14:textId="77777777" w:rsidR="000974B5" w:rsidRDefault="000974B5" w:rsidP="000974B5">
      <w:pPr>
        <w:pStyle w:val="NormalWeb"/>
      </w:pPr>
      <w:r>
        <w:t>Repeat for the renamed image</w:t>
      </w:r>
    </w:p>
    <w:p w14:paraId="5C7D0921" w14:textId="77777777" w:rsidR="000974B5" w:rsidRDefault="000974B5" w:rsidP="000974B5">
      <w:pPr>
        <w:pStyle w:val="HTMLPreformatted"/>
      </w:pPr>
      <w:r>
        <w:rPr>
          <w:rStyle w:val="HTMLCode"/>
        </w:rPr>
        <w:t xml:space="preserve">docker rmi </w:t>
      </w:r>
      <w:r>
        <w:rPr>
          <w:rStyle w:val="hljs-symbol"/>
        </w:rPr>
        <w:t>&lt;your_docker_username&gt;</w:t>
      </w:r>
      <w:r>
        <w:rPr>
          <w:rStyle w:val="HTMLCode"/>
        </w:rPr>
        <w:t>/jav</w:t>
      </w:r>
      <w:r>
        <w:rPr>
          <w:rStyle w:val="hljs-variable"/>
        </w:rPr>
        <w:t>a:8</w:t>
      </w:r>
    </w:p>
    <w:p w14:paraId="43D41C11" w14:textId="77777777" w:rsidR="000974B5" w:rsidRDefault="000974B5" w:rsidP="000974B5">
      <w:pPr>
        <w:pStyle w:val="NormalWeb"/>
      </w:pPr>
      <w:r>
        <w:t xml:space="preserve">Now, when we run </w:t>
      </w:r>
      <w:r>
        <w:rPr>
          <w:rStyle w:val="HTMLCode"/>
        </w:rPr>
        <w:t>docker images</w:t>
      </w:r>
      <w:r>
        <w:t xml:space="preserve"> we should see an empty table.</w:t>
      </w:r>
    </w:p>
    <w:p w14:paraId="1A9EF4EE" w14:textId="77777777" w:rsidR="000974B5" w:rsidRPr="000974B5" w:rsidRDefault="000974B5" w:rsidP="000974B5">
      <w:pPr>
        <w:pStyle w:val="Heading3"/>
        <w:rPr>
          <w:lang w:val="en-US" w:eastAsia="en-US"/>
        </w:rPr>
      </w:pPr>
    </w:p>
    <w:p w14:paraId="242BC800" w14:textId="796AED88" w:rsidR="00905917" w:rsidRPr="00795F42" w:rsidRDefault="00AB1797" w:rsidP="00B1621F">
      <w:pPr>
        <w:pStyle w:val="Heading1"/>
        <w:rPr>
          <w:rFonts w:hint="eastAsia"/>
        </w:rPr>
      </w:pPr>
      <w:bookmarkStart w:id="94" w:name="_Toc137639948"/>
      <w:r w:rsidRPr="006F7BCA">
        <w:t>Run a simple Pipeline job in Jenkins</w:t>
      </w:r>
      <w:bookmarkStart w:id="95" w:name="_Toc137639949"/>
      <w:bookmarkEnd w:id="94"/>
      <w:bookmarkEnd w:id="95"/>
    </w:p>
    <w:p w14:paraId="693A8C46" w14:textId="77777777" w:rsidR="00795F42" w:rsidRPr="00795F42" w:rsidRDefault="00795F42"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96" w:name="_Toc137639950"/>
    </w:p>
    <w:p w14:paraId="6F71E377" w14:textId="1EFECFBE" w:rsidR="007138B4" w:rsidRPr="00795F42" w:rsidRDefault="007138B4" w:rsidP="00171A56">
      <w:pPr>
        <w:pStyle w:val="Heading2"/>
      </w:pPr>
      <w:r w:rsidRPr="006F7BCA">
        <w:t>Introduction</w:t>
      </w:r>
      <w:bookmarkStart w:id="97" w:name="_Toc137639951"/>
      <w:bookmarkStart w:id="98" w:name="_Toc137639952"/>
      <w:bookmarkEnd w:id="96"/>
      <w:bookmarkEnd w:id="97"/>
      <w:bookmarkEnd w:id="98"/>
    </w:p>
    <w:p w14:paraId="7CA839E2" w14:textId="77777777" w:rsidR="00795F42" w:rsidRPr="00795F42" w:rsidRDefault="00795F42"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bookmarkStart w:id="99" w:name="_Toc137639953"/>
    </w:p>
    <w:p w14:paraId="067CA8D9" w14:textId="77777777" w:rsidR="00795F42" w:rsidRPr="00795F42" w:rsidRDefault="00795F42"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793D251A" w14:textId="4DBB46ED" w:rsidR="00FA3554" w:rsidRPr="006F7BCA" w:rsidRDefault="00FA3554" w:rsidP="00AD192B">
      <w:pPr>
        <w:pStyle w:val="Heading3"/>
        <w:numPr>
          <w:ilvl w:val="2"/>
          <w:numId w:val="21"/>
        </w:numPr>
      </w:pPr>
      <w:r w:rsidRPr="006F7BCA">
        <w:t>About this lab</w:t>
      </w:r>
      <w:bookmarkEnd w:id="99"/>
    </w:p>
    <w:p w14:paraId="6F832889" w14:textId="6ED9BEB1" w:rsidR="007138B4" w:rsidRDefault="007138B4" w:rsidP="00D36D58">
      <w:pPr>
        <w:pStyle w:val="1"/>
      </w:pPr>
      <w:r w:rsidRPr="006F7BCA">
        <w:rPr>
          <w:sz w:val="32"/>
          <w:szCs w:val="32"/>
        </w:rPr>
        <w:t xml:space="preserve"> </w:t>
      </w:r>
      <w:r w:rsidRPr="006F7BCA">
        <w:t>Upon completion of this task, you will be able to:</w:t>
      </w:r>
    </w:p>
    <w:p w14:paraId="3275914D" w14:textId="4C824D2A" w:rsidR="000347DF" w:rsidRPr="006F7BCA" w:rsidRDefault="000347DF" w:rsidP="00FC584A">
      <w:pPr>
        <w:pStyle w:val="1"/>
        <w:numPr>
          <w:ilvl w:val="1"/>
          <w:numId w:val="32"/>
        </w:numPr>
      </w:pPr>
      <w:r>
        <w:t>Run a pipeline in Jenkins</w:t>
      </w:r>
    </w:p>
    <w:p w14:paraId="08A72D90" w14:textId="3DD71B1A" w:rsidR="007138B4" w:rsidRDefault="007138B4" w:rsidP="00AD192B">
      <w:pPr>
        <w:pStyle w:val="Heading3"/>
        <w:numPr>
          <w:ilvl w:val="2"/>
          <w:numId w:val="21"/>
        </w:numPr>
      </w:pPr>
      <w:bookmarkStart w:id="100" w:name="_Toc137639954"/>
      <w:r w:rsidRPr="006F7BCA">
        <w:t>Objectives</w:t>
      </w:r>
      <w:bookmarkEnd w:id="100"/>
    </w:p>
    <w:p w14:paraId="00377BEE" w14:textId="268882B5" w:rsidR="000347DF" w:rsidRPr="000347DF" w:rsidRDefault="000347DF" w:rsidP="00B44EFE">
      <w:pPr>
        <w:pStyle w:val="Heading3"/>
        <w:rPr>
          <w:b w:val="0"/>
          <w:bCs w:val="0"/>
        </w:rPr>
      </w:pPr>
      <w:r>
        <w:rPr>
          <w:b w:val="0"/>
          <w:bCs w:val="0"/>
        </w:rPr>
        <w:t>Run a Pipeline job in Jenkins</w:t>
      </w:r>
    </w:p>
    <w:p w14:paraId="55F34A6F" w14:textId="71114520" w:rsidR="00FA3554" w:rsidRDefault="00E47C4F" w:rsidP="00171A56">
      <w:pPr>
        <w:pStyle w:val="Heading2"/>
      </w:pPr>
      <w:bookmarkStart w:id="101" w:name="_Toc137639955"/>
      <w:r w:rsidRPr="006F7BCA">
        <w:t>C</w:t>
      </w:r>
      <w:r w:rsidR="00FA3554" w:rsidRPr="006F7BCA">
        <w:t>onfiguration Steps</w:t>
      </w:r>
      <w:bookmarkEnd w:id="101"/>
    </w:p>
    <w:p w14:paraId="0D3A1C90" w14:textId="77777777" w:rsidR="008C1A2D" w:rsidRPr="008C1A2D" w:rsidRDefault="008C1A2D" w:rsidP="00FC584A">
      <w:pPr>
        <w:numPr>
          <w:ilvl w:val="0"/>
          <w:numId w:val="65"/>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Install and set up Jenkins, using this script:</w:t>
      </w:r>
    </w:p>
    <w:p w14:paraId="09666781"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#!/bin/bash</w:t>
      </w:r>
    </w:p>
    <w:p w14:paraId="389D7344"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if type apt &gt; /dev/null; then</w:t>
      </w:r>
    </w:p>
    <w:p w14:paraId="0B5BC269"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pkg_mgr=apt</w:t>
      </w:r>
    </w:p>
    <w:p w14:paraId="5A3DED4A"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if [ $(uname -v) == *Debian* ]; then</w:t>
      </w:r>
    </w:p>
    <w:p w14:paraId="14C52419"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java="default-jre"</w:t>
      </w:r>
    </w:p>
    <w:p w14:paraId="6A06A25B"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else</w:t>
      </w:r>
    </w:p>
    <w:p w14:paraId="1B8F5DA5"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java="openjdk-11-jre"</w:t>
      </w:r>
    </w:p>
    <w:p w14:paraId="66083B96"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fi</w:t>
      </w:r>
    </w:p>
    <w:p w14:paraId="64E2CF9E"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elif type yum /dev/null; then</w:t>
      </w:r>
    </w:p>
    <w:p w14:paraId="6C43D057"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pkg_mgr=yum</w:t>
      </w:r>
    </w:p>
    <w:p w14:paraId="009C81AF"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java="java"</w:t>
      </w:r>
    </w:p>
    <w:p w14:paraId="0F27D598"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fi</w:t>
      </w:r>
    </w:p>
    <w:p w14:paraId="0639D27C"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echo "updating and installing dependencies"</w:t>
      </w:r>
    </w:p>
    <w:p w14:paraId="734C88BE"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${pkg_mgr} update</w:t>
      </w:r>
    </w:p>
    <w:p w14:paraId="5A26D13A"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${pkg_mgr} install -y ${java} wget git &gt; /dev/null</w:t>
      </w:r>
    </w:p>
    <w:p w14:paraId="1E358B65"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echo "configuring jenkins user"</w:t>
      </w:r>
    </w:p>
    <w:p w14:paraId="073155B2"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useradd -m -s /bin/bash jenkins</w:t>
      </w:r>
    </w:p>
    <w:p w14:paraId="0AB14364"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echo "downloading latest jenkins WAR"</w:t>
      </w:r>
    </w:p>
    <w:p w14:paraId="4D730FDF"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su - jenkins -c "curl -L https://updates.jenkins-ci.org/latest/jenkins.war --output jenkins.war"</w:t>
      </w:r>
    </w:p>
    <w:p w14:paraId="5234AEDC"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echo "setting up jenkins service"</w:t>
      </w:r>
    </w:p>
    <w:p w14:paraId="4A250763"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tee /etc/systemd/system/jenkins.service &lt;&lt; EOF &gt; /dev/null</w:t>
      </w:r>
    </w:p>
    <w:p w14:paraId="09993629"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[Unit]</w:t>
      </w:r>
    </w:p>
    <w:p w14:paraId="55BF8A86"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Description=Jenkins Server</w:t>
      </w:r>
    </w:p>
    <w:p w14:paraId="30322965"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p>
    <w:p w14:paraId="0F6AE50E"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[Service]</w:t>
      </w:r>
    </w:p>
    <w:p w14:paraId="12E20A01"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lastRenderedPageBreak/>
        <w:t>User=jenkins</w:t>
      </w:r>
    </w:p>
    <w:p w14:paraId="04A67985"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WorkingDirectory=/home/jenkins</w:t>
      </w:r>
    </w:p>
    <w:p w14:paraId="01909CCA"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ExecStart=/usr/bin/java -jar /home/jenkins/jenkins.war</w:t>
      </w:r>
    </w:p>
    <w:p w14:paraId="23DBB113"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p>
    <w:p w14:paraId="3E24E884"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[Install]</w:t>
      </w:r>
    </w:p>
    <w:p w14:paraId="28F8E14A"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WantedBy=multi-user.target</w:t>
      </w:r>
    </w:p>
    <w:p w14:paraId="6EE7A10E"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EOF</w:t>
      </w:r>
    </w:p>
    <w:p w14:paraId="471A99BC"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systemctl daemon-reload</w:t>
      </w:r>
    </w:p>
    <w:p w14:paraId="6288A0AE"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systemctl enable jenkins</w:t>
      </w:r>
    </w:p>
    <w:p w14:paraId="2E8915D1"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systemctl restart jenkins</w:t>
      </w:r>
    </w:p>
    <w:p w14:paraId="5C16CE43"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su - jenkins &lt;&lt; EOF</w:t>
      </w:r>
    </w:p>
    <w:p w14:paraId="71F3CA49"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until [ -f .jenkins/secrets/initialAdminPassword ]; do</w:t>
      </w:r>
    </w:p>
    <w:p w14:paraId="30A44C94"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sleep 1</w:t>
      </w:r>
    </w:p>
    <w:p w14:paraId="2A1A9F8F"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echo "waiting for initial admin password"</w:t>
      </w:r>
    </w:p>
    <w:p w14:paraId="5A6809F6"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done</w:t>
      </w:r>
    </w:p>
    <w:p w14:paraId="64531A7A"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until [[ -n "\$(cat  .jenkins/secrets/initialAdminPassword)" ]]; do</w:t>
      </w:r>
    </w:p>
    <w:p w14:paraId="632B9AAD"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sleep 1</w:t>
      </w:r>
    </w:p>
    <w:p w14:paraId="1AD9CF51"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echo "waiting for initial admin password"</w:t>
      </w:r>
    </w:p>
    <w:p w14:paraId="30F3228E"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done</w:t>
      </w:r>
    </w:p>
    <w:p w14:paraId="7A816A0A"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echo "initial admin password: \$(cat .jenkins/secrets/initialAdminPassword)"</w:t>
      </w:r>
    </w:p>
    <w:p w14:paraId="51CDF446"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EOF</w:t>
      </w:r>
    </w:p>
    <w:p w14:paraId="6520F7F8" w14:textId="77777777" w:rsidR="008C1A2D" w:rsidRPr="008C1A2D" w:rsidRDefault="008C1A2D" w:rsidP="00FC584A">
      <w:pPr>
        <w:numPr>
          <w:ilvl w:val="0"/>
          <w:numId w:val="66"/>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 xml:space="preserve">Go to Jenkins and click on </w:t>
      </w:r>
      <w:r w:rsidRPr="008C1A2D">
        <w:rPr>
          <w:rFonts w:ascii="Courier New" w:eastAsia="Times New Roman" w:hAnsi="Courier New" w:cs="Courier New"/>
          <w:kern w:val="0"/>
          <w:sz w:val="20"/>
          <w:szCs w:val="20"/>
          <w:lang w:val="en-IN" w:eastAsia="en-GB"/>
        </w:rPr>
        <w:t>New Item</w:t>
      </w:r>
      <w:r w:rsidRPr="008C1A2D">
        <w:rPr>
          <w:rFonts w:ascii="Times New Roman" w:eastAsia="Times New Roman" w:hAnsi="Times New Roman" w:cs="Times New Roman"/>
          <w:kern w:val="0"/>
          <w:sz w:val="24"/>
          <w:szCs w:val="24"/>
          <w:lang w:val="en-IN" w:eastAsia="en-GB"/>
        </w:rPr>
        <w:t xml:space="preserve">, on the left hand side, and then choose </w:t>
      </w:r>
      <w:r w:rsidRPr="008C1A2D">
        <w:rPr>
          <w:rFonts w:ascii="Courier New" w:eastAsia="Times New Roman" w:hAnsi="Courier New" w:cs="Courier New"/>
          <w:kern w:val="0"/>
          <w:sz w:val="20"/>
          <w:szCs w:val="20"/>
          <w:lang w:val="en-IN" w:eastAsia="en-GB"/>
        </w:rPr>
        <w:t>Pipeline</w:t>
      </w:r>
      <w:r w:rsidRPr="008C1A2D">
        <w:rPr>
          <w:rFonts w:ascii="Times New Roman" w:eastAsia="Times New Roman" w:hAnsi="Times New Roman" w:cs="Times New Roman"/>
          <w:kern w:val="0"/>
          <w:sz w:val="24"/>
          <w:szCs w:val="24"/>
          <w:lang w:val="en-IN" w:eastAsia="en-GB"/>
        </w:rPr>
        <w:t>. Give the job a name, such as "jenkins-tutorial".</w:t>
      </w:r>
    </w:p>
    <w:p w14:paraId="3CD5DD6E" w14:textId="77777777" w:rsidR="008C1A2D" w:rsidRPr="008C1A2D" w:rsidRDefault="008C1A2D" w:rsidP="00FC584A">
      <w:pPr>
        <w:numPr>
          <w:ilvl w:val="0"/>
          <w:numId w:val="66"/>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Create a new Repository on your Version Control Provider - in this tutorial, we will be using GitHub - and call it "jenkins-tutorial".</w:t>
      </w:r>
    </w:p>
    <w:p w14:paraId="739C93DC" w14:textId="77777777" w:rsidR="008C1A2D" w:rsidRPr="008C1A2D" w:rsidRDefault="008C1A2D" w:rsidP="00FC584A">
      <w:pPr>
        <w:numPr>
          <w:ilvl w:val="0"/>
          <w:numId w:val="66"/>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 xml:space="preserve">Create a file in this repository, called </w:t>
      </w:r>
      <w:r w:rsidRPr="008C1A2D">
        <w:rPr>
          <w:rFonts w:ascii="Courier New" w:eastAsia="Times New Roman" w:hAnsi="Courier New" w:cs="Courier New"/>
          <w:kern w:val="0"/>
          <w:sz w:val="20"/>
          <w:szCs w:val="20"/>
          <w:lang w:val="en-IN" w:eastAsia="en-GB"/>
        </w:rPr>
        <w:t>Jenkinsfile</w:t>
      </w:r>
      <w:r w:rsidRPr="008C1A2D">
        <w:rPr>
          <w:rFonts w:ascii="Times New Roman" w:eastAsia="Times New Roman" w:hAnsi="Times New Roman" w:cs="Times New Roman"/>
          <w:kern w:val="0"/>
          <w:sz w:val="24"/>
          <w:szCs w:val="24"/>
          <w:lang w:val="en-IN" w:eastAsia="en-GB"/>
        </w:rPr>
        <w:t>.</w:t>
      </w:r>
    </w:p>
    <w:p w14:paraId="58E14306" w14:textId="77777777" w:rsidR="008C1A2D" w:rsidRPr="008C1A2D" w:rsidRDefault="008C1A2D" w:rsidP="00FC584A">
      <w:pPr>
        <w:numPr>
          <w:ilvl w:val="0"/>
          <w:numId w:val="66"/>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In the Jenkinsfile, enter the following:</w:t>
      </w:r>
    </w:p>
    <w:p w14:paraId="54D530CB"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pipeline{</w:t>
      </w:r>
    </w:p>
    <w:p w14:paraId="11BDC001"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agent any</w:t>
      </w:r>
    </w:p>
    <w:p w14:paraId="377B9B30"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stages{</w:t>
      </w:r>
    </w:p>
    <w:p w14:paraId="1BFD5C74"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stage('Make Directory'){</w:t>
      </w:r>
    </w:p>
    <w:p w14:paraId="61D083B6"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steps{</w:t>
      </w:r>
    </w:p>
    <w:p w14:paraId="1759D874"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sh "mkdir ~/jenkins-tutorial-test"</w:t>
      </w:r>
    </w:p>
    <w:p w14:paraId="6CD18CDD"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w:t>
      </w:r>
    </w:p>
    <w:p w14:paraId="3E15F95D"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w:t>
      </w:r>
    </w:p>
    <w:p w14:paraId="6C0C4105"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stage('Make Files'){</w:t>
      </w:r>
    </w:p>
    <w:p w14:paraId="2D274DA9"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steps{</w:t>
      </w:r>
    </w:p>
    <w:p w14:paraId="57DB1526"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sh "touch ~/jenkins-tutorial-test/file1 ~/jenkins-tutorial-test/file2"</w:t>
      </w:r>
    </w:p>
    <w:p w14:paraId="0AC73AF5"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w:t>
      </w:r>
    </w:p>
    <w:p w14:paraId="182D8EEA"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w:t>
      </w:r>
    </w:p>
    <w:p w14:paraId="26D06C8B"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 xml:space="preserve">        }</w:t>
      </w:r>
    </w:p>
    <w:p w14:paraId="24E0D98E"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w:t>
      </w:r>
    </w:p>
    <w:p w14:paraId="6106D3E2" w14:textId="77777777" w:rsidR="008C1A2D" w:rsidRPr="008C1A2D" w:rsidRDefault="008C1A2D" w:rsidP="00FC584A">
      <w:pPr>
        <w:numPr>
          <w:ilvl w:val="0"/>
          <w:numId w:val="67"/>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 xml:space="preserve">Go to your Jenkins instance, and change the </w:t>
      </w:r>
      <w:r w:rsidRPr="008C1A2D">
        <w:rPr>
          <w:rFonts w:ascii="Courier New" w:eastAsia="Times New Roman" w:hAnsi="Courier New" w:cs="Courier New"/>
          <w:kern w:val="0"/>
          <w:sz w:val="20"/>
          <w:szCs w:val="20"/>
          <w:lang w:val="en-IN" w:eastAsia="en-GB"/>
        </w:rPr>
        <w:t>Pipeline</w:t>
      </w:r>
      <w:r w:rsidRPr="008C1A2D">
        <w:rPr>
          <w:rFonts w:ascii="Times New Roman" w:eastAsia="Times New Roman" w:hAnsi="Times New Roman" w:cs="Times New Roman"/>
          <w:kern w:val="0"/>
          <w:sz w:val="24"/>
          <w:szCs w:val="24"/>
          <w:lang w:val="en-IN" w:eastAsia="en-GB"/>
        </w:rPr>
        <w:t xml:space="preserve"> section to the below, making sure to use the URL for the repository you made in step </w:t>
      </w:r>
      <w:r w:rsidRPr="008C1A2D">
        <w:rPr>
          <w:rFonts w:ascii="Courier New" w:eastAsia="Times New Roman" w:hAnsi="Courier New" w:cs="Courier New"/>
          <w:kern w:val="0"/>
          <w:sz w:val="20"/>
          <w:szCs w:val="20"/>
          <w:lang w:val="en-IN" w:eastAsia="en-GB"/>
        </w:rPr>
        <w:t>2</w:t>
      </w:r>
      <w:r w:rsidRPr="008C1A2D">
        <w:rPr>
          <w:rFonts w:ascii="Times New Roman" w:eastAsia="Times New Roman" w:hAnsi="Times New Roman" w:cs="Times New Roman"/>
          <w:kern w:val="0"/>
          <w:sz w:val="24"/>
          <w:szCs w:val="24"/>
          <w:lang w:val="en-IN" w:eastAsia="en-GB"/>
        </w:rPr>
        <w:t xml:space="preserve"> for </w:t>
      </w:r>
      <w:r w:rsidRPr="008C1A2D">
        <w:rPr>
          <w:rFonts w:ascii="Courier New" w:eastAsia="Times New Roman" w:hAnsi="Courier New" w:cs="Courier New"/>
          <w:kern w:val="0"/>
          <w:sz w:val="20"/>
          <w:szCs w:val="20"/>
          <w:lang w:val="en-IN" w:eastAsia="en-GB"/>
        </w:rPr>
        <w:t>Repository URL</w:t>
      </w:r>
      <w:r w:rsidRPr="008C1A2D">
        <w:rPr>
          <w:rFonts w:ascii="Times New Roman" w:eastAsia="Times New Roman" w:hAnsi="Times New Roman" w:cs="Times New Roman"/>
          <w:kern w:val="0"/>
          <w:sz w:val="24"/>
          <w:szCs w:val="24"/>
          <w:lang w:val="en-IN" w:eastAsia="en-GB"/>
        </w:rPr>
        <w:t>:</w:t>
      </w:r>
    </w:p>
    <w:p w14:paraId="5DFB60E3" w14:textId="08149E79" w:rsidR="008C1A2D" w:rsidRPr="008C1A2D" w:rsidRDefault="008C1A2D" w:rsidP="008C1A2D">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lastRenderedPageBreak/>
        <w:fldChar w:fldCharType="begin"/>
      </w:r>
      <w:r w:rsidRPr="008C1A2D">
        <w:rPr>
          <w:rFonts w:ascii="Times New Roman" w:eastAsia="Times New Roman" w:hAnsi="Times New Roman" w:cs="Times New Roman"/>
          <w:kern w:val="0"/>
          <w:sz w:val="24"/>
          <w:szCs w:val="24"/>
          <w:lang w:val="en-IN" w:eastAsia="en-GB"/>
        </w:rPr>
        <w:instrText xml:space="preserve"> INCLUDEPICTURE "https://qacommunity.blob.core.windows.net/images/jenkins-pipeline-000.PNG" \* MERGEFORMATINET </w:instrText>
      </w:r>
      <w:r w:rsidRPr="008C1A2D">
        <w:rPr>
          <w:rFonts w:ascii="Times New Roman" w:eastAsia="Times New Roman" w:hAnsi="Times New Roman" w:cs="Times New Roman"/>
          <w:kern w:val="0"/>
          <w:sz w:val="24"/>
          <w:szCs w:val="24"/>
          <w:lang w:val="en-IN" w:eastAsia="en-GB"/>
        </w:rPr>
        <w:fldChar w:fldCharType="separate"/>
      </w:r>
      <w:r w:rsidRPr="008C1A2D">
        <w:rPr>
          <w:rFonts w:ascii="Times New Roman" w:eastAsia="Times New Roman" w:hAnsi="Times New Roman" w:cs="Times New Roman"/>
          <w:noProof/>
          <w:kern w:val="0"/>
          <w:sz w:val="24"/>
          <w:szCs w:val="24"/>
          <w:lang w:val="en-IN" w:eastAsia="en-GB"/>
        </w:rPr>
        <w:drawing>
          <wp:inline distT="0" distB="0" distL="0" distR="0" wp14:anchorId="14BC448F" wp14:editId="68EA859C">
            <wp:extent cx="6120130" cy="2954020"/>
            <wp:effectExtent l="0" t="0" r="1270" b="5080"/>
            <wp:docPr id="33" name="Picture 33"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pelin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2954020"/>
                    </a:xfrm>
                    <a:prstGeom prst="rect">
                      <a:avLst/>
                    </a:prstGeom>
                    <a:noFill/>
                    <a:ln>
                      <a:noFill/>
                    </a:ln>
                  </pic:spPr>
                </pic:pic>
              </a:graphicData>
            </a:graphic>
          </wp:inline>
        </w:drawing>
      </w:r>
      <w:r w:rsidRPr="008C1A2D">
        <w:rPr>
          <w:rFonts w:ascii="Times New Roman" w:eastAsia="Times New Roman" w:hAnsi="Times New Roman" w:cs="Times New Roman"/>
          <w:kern w:val="0"/>
          <w:sz w:val="24"/>
          <w:szCs w:val="24"/>
          <w:lang w:val="en-IN" w:eastAsia="en-GB"/>
        </w:rPr>
        <w:fldChar w:fldCharType="end"/>
      </w:r>
    </w:p>
    <w:p w14:paraId="0FC0D1DD" w14:textId="77777777" w:rsidR="008C1A2D" w:rsidRPr="008C1A2D" w:rsidRDefault="008C1A2D" w:rsidP="00FC584A">
      <w:pPr>
        <w:numPr>
          <w:ilvl w:val="0"/>
          <w:numId w:val="68"/>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Click Save</w:t>
      </w:r>
    </w:p>
    <w:p w14:paraId="733FC640" w14:textId="77777777" w:rsidR="008C1A2D" w:rsidRPr="008C1A2D" w:rsidRDefault="008C1A2D" w:rsidP="00FC584A">
      <w:pPr>
        <w:numPr>
          <w:ilvl w:val="0"/>
          <w:numId w:val="68"/>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 xml:space="preserve">Click </w:t>
      </w:r>
      <w:r w:rsidRPr="008C1A2D">
        <w:rPr>
          <w:rFonts w:ascii="Courier New" w:eastAsia="Times New Roman" w:hAnsi="Courier New" w:cs="Courier New"/>
          <w:kern w:val="0"/>
          <w:sz w:val="20"/>
          <w:szCs w:val="20"/>
          <w:lang w:val="en-IN" w:eastAsia="en-GB"/>
        </w:rPr>
        <w:t>Build Now</w:t>
      </w:r>
      <w:r w:rsidRPr="008C1A2D">
        <w:rPr>
          <w:rFonts w:ascii="Times New Roman" w:eastAsia="Times New Roman" w:hAnsi="Times New Roman" w:cs="Times New Roman"/>
          <w:kern w:val="0"/>
          <w:sz w:val="24"/>
          <w:szCs w:val="24"/>
          <w:lang w:val="en-IN" w:eastAsia="en-GB"/>
        </w:rPr>
        <w:t>, which can be found on the left hand side</w:t>
      </w:r>
    </w:p>
    <w:p w14:paraId="70A58394" w14:textId="77777777" w:rsidR="008C1A2D" w:rsidRPr="008C1A2D" w:rsidRDefault="008C1A2D" w:rsidP="00FC584A">
      <w:pPr>
        <w:numPr>
          <w:ilvl w:val="0"/>
          <w:numId w:val="68"/>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The job should run, showing the status at each stage:</w:t>
      </w:r>
    </w:p>
    <w:p w14:paraId="18B5A833" w14:textId="65301978" w:rsidR="008C1A2D" w:rsidRPr="008C1A2D" w:rsidRDefault="008C1A2D" w:rsidP="008C1A2D">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fldChar w:fldCharType="begin"/>
      </w:r>
      <w:r w:rsidRPr="008C1A2D">
        <w:rPr>
          <w:rFonts w:ascii="Times New Roman" w:eastAsia="Times New Roman" w:hAnsi="Times New Roman" w:cs="Times New Roman"/>
          <w:kern w:val="0"/>
          <w:sz w:val="24"/>
          <w:szCs w:val="24"/>
          <w:lang w:val="en-IN" w:eastAsia="en-GB"/>
        </w:rPr>
        <w:instrText xml:space="preserve"> INCLUDEPICTURE "https://qacommunity.blob.core.windows.net/images/jenkins-pipeline-001.PNG" \* MERGEFORMATINET </w:instrText>
      </w:r>
      <w:r w:rsidRPr="008C1A2D">
        <w:rPr>
          <w:rFonts w:ascii="Times New Roman" w:eastAsia="Times New Roman" w:hAnsi="Times New Roman" w:cs="Times New Roman"/>
          <w:kern w:val="0"/>
          <w:sz w:val="24"/>
          <w:szCs w:val="24"/>
          <w:lang w:val="en-IN" w:eastAsia="en-GB"/>
        </w:rPr>
        <w:fldChar w:fldCharType="separate"/>
      </w:r>
      <w:r w:rsidRPr="008C1A2D">
        <w:rPr>
          <w:rFonts w:ascii="Times New Roman" w:eastAsia="Times New Roman" w:hAnsi="Times New Roman" w:cs="Times New Roman"/>
          <w:noProof/>
          <w:kern w:val="0"/>
          <w:sz w:val="24"/>
          <w:szCs w:val="24"/>
          <w:lang w:val="en-IN" w:eastAsia="en-GB"/>
        </w:rPr>
        <w:drawing>
          <wp:inline distT="0" distB="0" distL="0" distR="0" wp14:anchorId="159EEEC1" wp14:editId="187BEC97">
            <wp:extent cx="6120130" cy="2446655"/>
            <wp:effectExtent l="0" t="0" r="1270" b="4445"/>
            <wp:docPr id="32" name="Picture 32" descr="jenkins-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enkins-stage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446655"/>
                    </a:xfrm>
                    <a:prstGeom prst="rect">
                      <a:avLst/>
                    </a:prstGeom>
                    <a:noFill/>
                    <a:ln>
                      <a:noFill/>
                    </a:ln>
                  </pic:spPr>
                </pic:pic>
              </a:graphicData>
            </a:graphic>
          </wp:inline>
        </w:drawing>
      </w:r>
      <w:r w:rsidRPr="008C1A2D">
        <w:rPr>
          <w:rFonts w:ascii="Times New Roman" w:eastAsia="Times New Roman" w:hAnsi="Times New Roman" w:cs="Times New Roman"/>
          <w:kern w:val="0"/>
          <w:sz w:val="24"/>
          <w:szCs w:val="24"/>
          <w:lang w:val="en-IN" w:eastAsia="en-GB"/>
        </w:rPr>
        <w:fldChar w:fldCharType="end"/>
      </w:r>
    </w:p>
    <w:p w14:paraId="0C026181" w14:textId="77777777" w:rsidR="008C1A2D" w:rsidRPr="008C1A2D" w:rsidRDefault="008C1A2D" w:rsidP="00FC584A">
      <w:pPr>
        <w:numPr>
          <w:ilvl w:val="0"/>
          <w:numId w:val="69"/>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Go to your Jenkins machine and run the following command:</w:t>
      </w:r>
    </w:p>
    <w:p w14:paraId="52635573"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sudo su - jenkins</w:t>
      </w:r>
    </w:p>
    <w:p w14:paraId="47D1F079" w14:textId="77777777" w:rsidR="008C1A2D" w:rsidRPr="008C1A2D" w:rsidRDefault="008C1A2D" w:rsidP="008C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eastAsia="Times New Roman" w:hAnsi="Courier New" w:cs="Courier New"/>
          <w:kern w:val="0"/>
          <w:sz w:val="20"/>
          <w:szCs w:val="20"/>
          <w:lang w:val="en-IN" w:eastAsia="en-GB"/>
        </w:rPr>
      </w:pPr>
      <w:r w:rsidRPr="008C1A2D">
        <w:rPr>
          <w:rFonts w:ascii="Courier New" w:eastAsia="Times New Roman" w:hAnsi="Courier New" w:cs="Courier New"/>
          <w:kern w:val="0"/>
          <w:sz w:val="20"/>
          <w:szCs w:val="20"/>
          <w:lang w:val="en-IN" w:eastAsia="en-GB"/>
        </w:rPr>
        <w:t>ls -al jenkins-tutorial-test</w:t>
      </w:r>
    </w:p>
    <w:p w14:paraId="5C0327AC" w14:textId="77777777" w:rsidR="008C1A2D" w:rsidRPr="008C1A2D" w:rsidRDefault="008C1A2D" w:rsidP="008C1A2D">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8C1A2D">
        <w:rPr>
          <w:rFonts w:ascii="Times New Roman" w:eastAsia="Times New Roman" w:hAnsi="Times New Roman" w:cs="Times New Roman"/>
          <w:kern w:val="0"/>
          <w:sz w:val="24"/>
          <w:szCs w:val="24"/>
          <w:lang w:val="en-IN" w:eastAsia="en-GB"/>
        </w:rPr>
        <w:t xml:space="preserve">You should see </w:t>
      </w:r>
      <w:r w:rsidRPr="008C1A2D">
        <w:rPr>
          <w:rFonts w:ascii="Courier New" w:eastAsia="Times New Roman" w:hAnsi="Courier New" w:cs="Courier New"/>
          <w:kern w:val="0"/>
          <w:sz w:val="20"/>
          <w:szCs w:val="20"/>
          <w:lang w:val="en-IN" w:eastAsia="en-GB"/>
        </w:rPr>
        <w:t>file1</w:t>
      </w:r>
      <w:r w:rsidRPr="008C1A2D">
        <w:rPr>
          <w:rFonts w:ascii="Times New Roman" w:eastAsia="Times New Roman" w:hAnsi="Times New Roman" w:cs="Times New Roman"/>
          <w:kern w:val="0"/>
          <w:sz w:val="24"/>
          <w:szCs w:val="24"/>
          <w:lang w:val="en-IN" w:eastAsia="en-GB"/>
        </w:rPr>
        <w:t xml:space="preserve"> and </w:t>
      </w:r>
      <w:r w:rsidRPr="008C1A2D">
        <w:rPr>
          <w:rFonts w:ascii="Courier New" w:eastAsia="Times New Roman" w:hAnsi="Courier New" w:cs="Courier New"/>
          <w:kern w:val="0"/>
          <w:sz w:val="20"/>
          <w:szCs w:val="20"/>
          <w:lang w:val="en-IN" w:eastAsia="en-GB"/>
        </w:rPr>
        <w:t>file2</w:t>
      </w:r>
      <w:r w:rsidRPr="008C1A2D">
        <w:rPr>
          <w:rFonts w:ascii="Times New Roman" w:eastAsia="Times New Roman" w:hAnsi="Times New Roman" w:cs="Times New Roman"/>
          <w:kern w:val="0"/>
          <w:sz w:val="24"/>
          <w:szCs w:val="24"/>
          <w:lang w:val="en-IN" w:eastAsia="en-GB"/>
        </w:rPr>
        <w:t>, which have been created by the Jenkins Pipeline job!</w:t>
      </w:r>
    </w:p>
    <w:p w14:paraId="3E95BFC1" w14:textId="77777777" w:rsidR="008C1A2D" w:rsidRPr="008C1A2D" w:rsidRDefault="008C1A2D" w:rsidP="008C1A2D">
      <w:pPr>
        <w:pStyle w:val="Heading3"/>
        <w:rPr>
          <w:lang w:val="en-US" w:eastAsia="en-US"/>
        </w:rPr>
      </w:pPr>
    </w:p>
    <w:p w14:paraId="5F32CA89" w14:textId="0D4A84FE" w:rsidR="00905917" w:rsidRPr="00795F42" w:rsidRDefault="00AB1797" w:rsidP="00B1621F">
      <w:pPr>
        <w:pStyle w:val="Heading1"/>
        <w:rPr>
          <w:rFonts w:hint="eastAsia"/>
        </w:rPr>
      </w:pPr>
      <w:bookmarkStart w:id="102" w:name="_Toc137639956"/>
      <w:r w:rsidRPr="006F7BCA">
        <w:t>Run a CI Pipeline job in Jenkins</w:t>
      </w:r>
      <w:bookmarkStart w:id="103" w:name="_Toc137639957"/>
      <w:bookmarkEnd w:id="102"/>
      <w:bookmarkEnd w:id="103"/>
    </w:p>
    <w:p w14:paraId="41B604A7" w14:textId="77777777" w:rsidR="00795F42" w:rsidRPr="00795F42" w:rsidRDefault="00795F42"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104" w:name="_Toc137639958"/>
    </w:p>
    <w:p w14:paraId="5B75C1D6" w14:textId="00D79598" w:rsidR="007138B4" w:rsidRPr="006F7BCA" w:rsidRDefault="007138B4" w:rsidP="00171A56">
      <w:pPr>
        <w:pStyle w:val="Heading2"/>
      </w:pPr>
      <w:r w:rsidRPr="006F7BCA">
        <w:t>Introduction</w:t>
      </w:r>
      <w:bookmarkEnd w:id="104"/>
    </w:p>
    <w:p w14:paraId="5EA9EDF3" w14:textId="77777777" w:rsidR="007138B4" w:rsidRPr="00795F42" w:rsidRDefault="007138B4" w:rsidP="00795F42">
      <w:pPr>
        <w:pStyle w:val="ListParagraph"/>
        <w:numPr>
          <w:ilvl w:val="0"/>
          <w:numId w:val="0"/>
        </w:numPr>
        <w:ind w:left="425"/>
        <w:rPr>
          <w:noProof/>
          <w:snapToGrid/>
        </w:rPr>
      </w:pPr>
      <w:bookmarkStart w:id="105" w:name="_Toc137639959"/>
      <w:bookmarkStart w:id="106" w:name="_Toc137639960"/>
      <w:bookmarkEnd w:id="105"/>
      <w:bookmarkEnd w:id="106"/>
    </w:p>
    <w:p w14:paraId="5DFAF582" w14:textId="77777777" w:rsidR="00795F42" w:rsidRPr="00795F42" w:rsidRDefault="00795F42"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bookmarkStart w:id="107" w:name="_Toc137639961"/>
    </w:p>
    <w:p w14:paraId="21B5F50D" w14:textId="77777777" w:rsidR="00795F42" w:rsidRPr="00795F42" w:rsidRDefault="00795F42"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4F92A188" w14:textId="6588A691" w:rsidR="004F5A34" w:rsidRPr="006F7BCA" w:rsidRDefault="004F5A34" w:rsidP="00AD192B">
      <w:pPr>
        <w:pStyle w:val="Heading3"/>
        <w:numPr>
          <w:ilvl w:val="2"/>
          <w:numId w:val="21"/>
        </w:numPr>
      </w:pPr>
      <w:r w:rsidRPr="006F7BCA">
        <w:t>About this lab</w:t>
      </w:r>
      <w:bookmarkEnd w:id="107"/>
    </w:p>
    <w:p w14:paraId="5E5D72D9" w14:textId="69514516" w:rsidR="007138B4" w:rsidRPr="006F7BCA" w:rsidRDefault="001E3DE7" w:rsidP="00D36D58">
      <w:pPr>
        <w:pStyle w:val="1"/>
      </w:pPr>
      <w:r>
        <w:t>We will learn</w:t>
      </w:r>
      <w:r w:rsidR="007138B4" w:rsidRPr="006F7BCA">
        <w:t xml:space="preserve"> </w:t>
      </w:r>
      <w:r w:rsidR="00AB1797" w:rsidRPr="006F7BCA">
        <w:t>how to run a CI Pipeline job in Jenkins</w:t>
      </w:r>
    </w:p>
    <w:p w14:paraId="04E3AEB1" w14:textId="15652AA3" w:rsidR="00AB1797" w:rsidRPr="006F7BCA" w:rsidRDefault="006F7BCA" w:rsidP="00AD192B">
      <w:pPr>
        <w:pStyle w:val="Heading3"/>
        <w:numPr>
          <w:ilvl w:val="2"/>
          <w:numId w:val="21"/>
        </w:numPr>
      </w:pPr>
      <w:bookmarkStart w:id="108" w:name="_Toc137639962"/>
      <w:r w:rsidRPr="006F7BCA">
        <w:t>Prerequisites</w:t>
      </w:r>
    </w:p>
    <w:p w14:paraId="1319E821" w14:textId="77777777" w:rsidR="006F7BCA" w:rsidRPr="006F7BCA" w:rsidRDefault="006F7BCA" w:rsidP="00FC584A">
      <w:pPr>
        <w:pStyle w:val="ListParagraph"/>
        <w:numPr>
          <w:ilvl w:val="3"/>
          <w:numId w:val="27"/>
        </w:numPr>
        <w:rPr>
          <w:szCs w:val="24"/>
          <w:lang w:eastAsia="en-GB"/>
        </w:rPr>
      </w:pPr>
      <w:r w:rsidRPr="006F7BCA">
        <w:rPr>
          <w:lang w:eastAsia="en-GB"/>
        </w:rPr>
        <w:t>Jenkins installed and running.</w:t>
      </w:r>
    </w:p>
    <w:p w14:paraId="63EAFBC6" w14:textId="77777777" w:rsidR="006F7BCA" w:rsidRPr="006F7BCA" w:rsidRDefault="006F7BCA" w:rsidP="00FC584A">
      <w:pPr>
        <w:pStyle w:val="ListParagraph"/>
        <w:numPr>
          <w:ilvl w:val="3"/>
          <w:numId w:val="27"/>
        </w:numPr>
        <w:rPr>
          <w:lang w:eastAsia="en-GB"/>
        </w:rPr>
      </w:pPr>
      <w:r w:rsidRPr="006F7BCA">
        <w:rPr>
          <w:lang w:eastAsia="en-GB"/>
        </w:rPr>
        <w:t>A GitHub account.</w:t>
      </w:r>
    </w:p>
    <w:p w14:paraId="48C9C733" w14:textId="77777777" w:rsidR="006F7BCA" w:rsidRPr="006F7BCA" w:rsidRDefault="006F7BCA" w:rsidP="00FC584A">
      <w:pPr>
        <w:pStyle w:val="ListParagraph"/>
        <w:numPr>
          <w:ilvl w:val="3"/>
          <w:numId w:val="27"/>
        </w:numPr>
        <w:rPr>
          <w:lang w:eastAsia="en-GB"/>
        </w:rPr>
      </w:pPr>
      <w:r w:rsidRPr="006F7BCA">
        <w:rPr>
          <w:lang w:eastAsia="en-GB"/>
        </w:rPr>
        <w:t>Java and Maven installed on your Jenkins server.</w:t>
      </w:r>
    </w:p>
    <w:p w14:paraId="35C26FDF" w14:textId="77777777" w:rsidR="006F7BCA" w:rsidRPr="006F7BCA" w:rsidRDefault="006F7BCA" w:rsidP="00795F42">
      <w:pPr>
        <w:pStyle w:val="Heading3"/>
      </w:pPr>
    </w:p>
    <w:p w14:paraId="5EC39B11" w14:textId="02F02926" w:rsidR="007138B4" w:rsidRPr="006F7BCA" w:rsidRDefault="007138B4" w:rsidP="00AD192B">
      <w:pPr>
        <w:pStyle w:val="Heading3"/>
        <w:numPr>
          <w:ilvl w:val="2"/>
          <w:numId w:val="21"/>
        </w:numPr>
      </w:pPr>
      <w:r w:rsidRPr="006F7BCA">
        <w:t>Objectives</w:t>
      </w:r>
      <w:bookmarkEnd w:id="108"/>
    </w:p>
    <w:p w14:paraId="1120D457" w14:textId="77777777" w:rsidR="007138B4" w:rsidRPr="00D3337A" w:rsidRDefault="007138B4" w:rsidP="00D36D58">
      <w:pPr>
        <w:pStyle w:val="1"/>
      </w:pPr>
      <w:r>
        <w:t xml:space="preserve">       </w:t>
      </w:r>
      <w:r w:rsidRPr="00D3337A">
        <w:t>Upon completion of this task, you will be able to:</w:t>
      </w:r>
    </w:p>
    <w:p w14:paraId="337EB611" w14:textId="3721F820" w:rsidR="00AB1797" w:rsidRPr="00AB1797" w:rsidRDefault="00AB1797" w:rsidP="00FC5B2E">
      <w:pPr>
        <w:pStyle w:val="4"/>
        <w:numPr>
          <w:ilvl w:val="0"/>
          <w:numId w:val="15"/>
        </w:numPr>
      </w:pPr>
      <w:r w:rsidRPr="00AB1797">
        <w:rPr>
          <w:lang w:eastAsia="en-GB"/>
        </w:rPr>
        <w:t>Set up a CI pipeline in Jenkins that automates the build and test process for a sample Java project hosted on GitHub</w:t>
      </w:r>
    </w:p>
    <w:p w14:paraId="5745202C" w14:textId="7FE6C219" w:rsidR="005B64CE" w:rsidRPr="006F7BCA" w:rsidRDefault="005B64CE" w:rsidP="00171A56">
      <w:pPr>
        <w:pStyle w:val="Heading2"/>
      </w:pPr>
      <w:bookmarkStart w:id="109" w:name="_Toc137639963"/>
      <w:r w:rsidRPr="006F7BCA">
        <w:t>Configuration Steps</w:t>
      </w:r>
      <w:bookmarkEnd w:id="109"/>
    </w:p>
    <w:p w14:paraId="22A8F6C7" w14:textId="77777777" w:rsidR="006F7BCA" w:rsidRPr="006F7BCA" w:rsidRDefault="006F7BCA" w:rsidP="00FC584A">
      <w:pPr>
        <w:numPr>
          <w:ilvl w:val="0"/>
          <w:numId w:val="28"/>
        </w:numPr>
        <w:topLinePunct w:val="0"/>
        <w:adjustRightInd/>
        <w:snapToGrid/>
        <w:spacing w:before="100" w:beforeAutospacing="1" w:after="100" w:afterAutospacing="1" w:line="240" w:lineRule="auto"/>
        <w:rPr>
          <w:rFonts w:ascii="Huawai Sans" w:eastAsia="Times New Roman" w:hAnsi="Huawai Sans" w:cs="Times New Roman"/>
          <w:kern w:val="0"/>
          <w:sz w:val="24"/>
          <w:szCs w:val="24"/>
          <w:lang w:eastAsia="en-GB"/>
        </w:rPr>
      </w:pPr>
      <w:bookmarkStart w:id="110" w:name="_Toc137639966"/>
      <w:r w:rsidRPr="006F7BCA">
        <w:rPr>
          <w:rFonts w:ascii="Huawai Sans" w:eastAsia="Times New Roman" w:hAnsi="Huawai Sans" w:cs="Times New Roman"/>
          <w:b/>
          <w:bCs/>
          <w:lang w:eastAsia="en-GB"/>
        </w:rPr>
        <w:t>Create a Sample Java Project</w:t>
      </w:r>
      <w:r w:rsidRPr="006F7BCA">
        <w:rPr>
          <w:rFonts w:ascii="Huawai Sans" w:eastAsia="Times New Roman" w:hAnsi="Huawai Sans" w:cs="Times New Roman"/>
          <w:lang w:eastAsia="en-GB"/>
        </w:rPr>
        <w:t>:</w:t>
      </w:r>
    </w:p>
    <w:p w14:paraId="4710069C" w14:textId="77777777" w:rsidR="006F7BCA" w:rsidRPr="006F7BCA" w:rsidRDefault="006F7BCA" w:rsidP="00FC584A">
      <w:pPr>
        <w:numPr>
          <w:ilvl w:val="1"/>
          <w:numId w:val="28"/>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Create a simple Java project with a few classes and tests. You can initialize a new Maven project using the following command:</w:t>
      </w:r>
    </w:p>
    <w:p w14:paraId="4CDA721A" w14:textId="77777777" w:rsidR="006F7BCA" w:rsidRPr="006F7BCA" w:rsidRDefault="006F7BCA" w:rsidP="006F7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Huawai Sans" w:eastAsia="Times New Roman" w:hAnsi="Huawai Sans" w:cs="Courier New"/>
          <w:sz w:val="20"/>
          <w:szCs w:val="20"/>
          <w:lang w:eastAsia="en-GB"/>
        </w:rPr>
      </w:pPr>
      <w:r w:rsidRPr="006F7BCA">
        <w:rPr>
          <w:rFonts w:ascii="Huawai Sans" w:eastAsia="Times New Roman" w:hAnsi="Huawai Sans" w:cs="Courier New"/>
          <w:sz w:val="20"/>
          <w:szCs w:val="20"/>
          <w:lang w:eastAsia="en-GB"/>
        </w:rPr>
        <w:t>arduino</w:t>
      </w:r>
    </w:p>
    <w:p w14:paraId="73582AB5" w14:textId="77777777" w:rsidR="006F7BCA" w:rsidRPr="006F7BCA" w:rsidRDefault="006F7BCA" w:rsidP="00FC584A">
      <w:pPr>
        <w:numPr>
          <w:ilvl w:val="0"/>
          <w:numId w:val="29"/>
        </w:numPr>
        <w:topLinePunct w:val="0"/>
        <w:adjustRightInd/>
        <w:snapToGrid/>
        <w:spacing w:before="100" w:beforeAutospacing="1" w:after="100" w:afterAutospacing="1" w:line="240" w:lineRule="auto"/>
        <w:ind w:left="1440"/>
        <w:rPr>
          <w:rFonts w:ascii="Huawai Sans" w:eastAsia="Times New Roman" w:hAnsi="Huawai Sans" w:cs="Times New Roman"/>
          <w:sz w:val="24"/>
          <w:szCs w:val="24"/>
          <w:lang w:eastAsia="en-GB"/>
        </w:rPr>
      </w:pPr>
    </w:p>
    <w:p w14:paraId="186B44BD" w14:textId="77777777" w:rsidR="006F7BCA" w:rsidRPr="006F7BCA" w:rsidRDefault="006F7BCA" w:rsidP="00FC584A">
      <w:pPr>
        <w:numPr>
          <w:ilvl w:val="1"/>
          <w:numId w:val="2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rPr>
          <w:rFonts w:ascii="Huawai Sans" w:eastAsia="Times New Roman" w:hAnsi="Huawai Sans" w:cs="Courier New"/>
          <w:sz w:val="20"/>
          <w:szCs w:val="20"/>
          <w:lang w:eastAsia="en-GB"/>
        </w:rPr>
      </w:pPr>
      <w:r w:rsidRPr="006F7BCA">
        <w:rPr>
          <w:rFonts w:ascii="Huawai Sans" w:eastAsia="Times New Roman" w:hAnsi="Huawai Sans" w:cs="Courier New"/>
          <w:sz w:val="20"/>
          <w:szCs w:val="20"/>
          <w:lang w:eastAsia="en-GB"/>
        </w:rPr>
        <w:t>mvn archetype:generate -DgroupId=com.example -DartifactId=my-app -DarchetypeArtifactId=maven-archetype-quickstart -DinteractiveMode=false</w:t>
      </w:r>
    </w:p>
    <w:p w14:paraId="6638B830"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sz w:val="24"/>
          <w:szCs w:val="24"/>
          <w:lang w:eastAsia="en-GB"/>
        </w:rPr>
      </w:pPr>
    </w:p>
    <w:p w14:paraId="28FEE5C0"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Add some code and unit tests to the project. Ensure that the tests are written using a testing framework like JUnit.</w:t>
      </w:r>
    </w:p>
    <w:p w14:paraId="55C0C832"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Push the Project to GitHub</w:t>
      </w:r>
      <w:r w:rsidRPr="006F7BCA">
        <w:rPr>
          <w:rFonts w:ascii="Huawai Sans" w:eastAsia="Times New Roman" w:hAnsi="Huawai Sans" w:cs="Times New Roman"/>
          <w:lang w:eastAsia="en-GB"/>
        </w:rPr>
        <w:t>:</w:t>
      </w:r>
    </w:p>
    <w:p w14:paraId="5FCD1103"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Create a new repository on GitHub to host your sample Java project.</w:t>
      </w:r>
    </w:p>
    <w:p w14:paraId="59127AAD"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Push the project code to the GitHub repository.</w:t>
      </w:r>
    </w:p>
    <w:p w14:paraId="34F92FD7"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Set Up Jenkins Job</w:t>
      </w:r>
      <w:r w:rsidRPr="006F7BCA">
        <w:rPr>
          <w:rFonts w:ascii="Huawai Sans" w:eastAsia="Times New Roman" w:hAnsi="Huawai Sans" w:cs="Times New Roman"/>
          <w:lang w:eastAsia="en-GB"/>
        </w:rPr>
        <w:t>:</w:t>
      </w:r>
    </w:p>
    <w:p w14:paraId="56AD21A6"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Log in to your Jenkins dashboard.</w:t>
      </w:r>
    </w:p>
    <w:p w14:paraId="4AF0AF47"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Click on "New Item" to create a new Jenkins job.</w:t>
      </w:r>
    </w:p>
    <w:p w14:paraId="0E8105B2"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lastRenderedPageBreak/>
        <w:t>Enter a name for the job (e.g., "My Java CI Pipeline") and select "Freestyle project".</w:t>
      </w:r>
    </w:p>
    <w:p w14:paraId="06C43B69"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Click "OK" to create the job.</w:t>
      </w:r>
    </w:p>
    <w:p w14:paraId="3127D209"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Configure Source Code Management</w:t>
      </w:r>
      <w:r w:rsidRPr="006F7BCA">
        <w:rPr>
          <w:rFonts w:ascii="Huawai Sans" w:eastAsia="Times New Roman" w:hAnsi="Huawai Sans" w:cs="Times New Roman"/>
          <w:lang w:eastAsia="en-GB"/>
        </w:rPr>
        <w:t>:</w:t>
      </w:r>
    </w:p>
    <w:p w14:paraId="5FB16129"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In the job configuration page, scroll down to the "Source Code Management" section.</w:t>
      </w:r>
    </w:p>
    <w:p w14:paraId="32E93D15"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Choose "Git" and enter the URL of your GitHub repository.</w:t>
      </w:r>
    </w:p>
    <w:p w14:paraId="38D92AA4"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Optionally, configure credentials if your repository requires authentication.</w:t>
      </w:r>
    </w:p>
    <w:p w14:paraId="7E45B183"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Set Up Build Triggers</w:t>
      </w:r>
      <w:r w:rsidRPr="006F7BCA">
        <w:rPr>
          <w:rFonts w:ascii="Huawai Sans" w:eastAsia="Times New Roman" w:hAnsi="Huawai Sans" w:cs="Times New Roman"/>
          <w:lang w:eastAsia="en-GB"/>
        </w:rPr>
        <w:t>:</w:t>
      </w:r>
    </w:p>
    <w:p w14:paraId="52B7E9EC"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In the job configuration page, scroll down to the "Build Triggers" section.</w:t>
      </w:r>
    </w:p>
    <w:p w14:paraId="7495DBF9"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 xml:space="preserve">Select "Poll SCM" and specify a schedule (e.g., </w:t>
      </w:r>
      <w:r w:rsidRPr="006F7BCA">
        <w:rPr>
          <w:rFonts w:ascii="Huawai Sans" w:eastAsia="Times New Roman" w:hAnsi="Huawai Sans" w:cs="Courier New"/>
          <w:sz w:val="20"/>
          <w:szCs w:val="20"/>
          <w:lang w:eastAsia="en-GB"/>
        </w:rPr>
        <w:t>* * * * *</w:t>
      </w:r>
      <w:r w:rsidRPr="006F7BCA">
        <w:rPr>
          <w:rFonts w:ascii="Huawai Sans" w:eastAsia="Times New Roman" w:hAnsi="Huawai Sans" w:cs="Times New Roman"/>
          <w:lang w:eastAsia="en-GB"/>
        </w:rPr>
        <w:t>) to poll for changes in your GitHub repository.</w:t>
      </w:r>
    </w:p>
    <w:p w14:paraId="3424C61C"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Configure Build Steps</w:t>
      </w:r>
      <w:r w:rsidRPr="006F7BCA">
        <w:rPr>
          <w:rFonts w:ascii="Huawai Sans" w:eastAsia="Times New Roman" w:hAnsi="Huawai Sans" w:cs="Times New Roman"/>
          <w:lang w:eastAsia="en-GB"/>
        </w:rPr>
        <w:t>:</w:t>
      </w:r>
    </w:p>
    <w:p w14:paraId="01D0F452"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In the job configuration page, scroll down to the "Build" section.</w:t>
      </w:r>
    </w:p>
    <w:p w14:paraId="4839A097"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Click on "Add build step" and choose "Invoke top-level Maven targets".</w:t>
      </w:r>
    </w:p>
    <w:p w14:paraId="65D2A08A"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 xml:space="preserve">Enter the Maven goals to execute (e.g., </w:t>
      </w:r>
      <w:r w:rsidRPr="006F7BCA">
        <w:rPr>
          <w:rFonts w:ascii="Huawai Sans" w:eastAsia="Times New Roman" w:hAnsi="Huawai Sans" w:cs="Courier New"/>
          <w:sz w:val="20"/>
          <w:szCs w:val="20"/>
          <w:lang w:eastAsia="en-GB"/>
        </w:rPr>
        <w:t>clean test</w:t>
      </w:r>
      <w:r w:rsidRPr="006F7BCA">
        <w:rPr>
          <w:rFonts w:ascii="Huawai Sans" w:eastAsia="Times New Roman" w:hAnsi="Huawai Sans" w:cs="Times New Roman"/>
          <w:lang w:eastAsia="en-GB"/>
        </w:rPr>
        <w:t xml:space="preserve">) and specify the path to the </w:t>
      </w:r>
      <w:r w:rsidRPr="006F7BCA">
        <w:rPr>
          <w:rFonts w:ascii="Huawai Sans" w:eastAsia="Times New Roman" w:hAnsi="Huawai Sans" w:cs="Courier New"/>
          <w:sz w:val="20"/>
          <w:szCs w:val="20"/>
          <w:lang w:eastAsia="en-GB"/>
        </w:rPr>
        <w:t>pom.xml</w:t>
      </w:r>
      <w:r w:rsidRPr="006F7BCA">
        <w:rPr>
          <w:rFonts w:ascii="Huawai Sans" w:eastAsia="Times New Roman" w:hAnsi="Huawai Sans" w:cs="Times New Roman"/>
          <w:lang w:eastAsia="en-GB"/>
        </w:rPr>
        <w:t xml:space="preserve"> file.</w:t>
      </w:r>
    </w:p>
    <w:p w14:paraId="5C65BD40"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Save Job Configuration</w:t>
      </w:r>
      <w:r w:rsidRPr="006F7BCA">
        <w:rPr>
          <w:rFonts w:ascii="Huawai Sans" w:eastAsia="Times New Roman" w:hAnsi="Huawai Sans" w:cs="Times New Roman"/>
          <w:lang w:eastAsia="en-GB"/>
        </w:rPr>
        <w:t>:</w:t>
      </w:r>
    </w:p>
    <w:p w14:paraId="461A2866"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Save the job configuration by clicking "Apply" or "Save".</w:t>
      </w:r>
    </w:p>
    <w:p w14:paraId="748CBD53"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Run the Pipeline</w:t>
      </w:r>
      <w:r w:rsidRPr="006F7BCA">
        <w:rPr>
          <w:rFonts w:ascii="Huawai Sans" w:eastAsia="Times New Roman" w:hAnsi="Huawai Sans" w:cs="Times New Roman"/>
          <w:lang w:eastAsia="en-GB"/>
        </w:rPr>
        <w:t>:</w:t>
      </w:r>
    </w:p>
    <w:p w14:paraId="5648050C"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Trigger the job manually or wait for Jenkins to poll for changes in your GitHub repository.</w:t>
      </w:r>
    </w:p>
    <w:p w14:paraId="23F68CC8"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Jenkins will clone the repository, build the project using Maven, and execute the tests.</w:t>
      </w:r>
    </w:p>
    <w:p w14:paraId="44838BF4"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View Pipeline Results</w:t>
      </w:r>
      <w:r w:rsidRPr="006F7BCA">
        <w:rPr>
          <w:rFonts w:ascii="Huawai Sans" w:eastAsia="Times New Roman" w:hAnsi="Huawai Sans" w:cs="Times New Roman"/>
          <w:lang w:eastAsia="en-GB"/>
        </w:rPr>
        <w:t>:</w:t>
      </w:r>
    </w:p>
    <w:p w14:paraId="059CEB6F"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Monitor the job's progress from the Jenkins dashboard.</w:t>
      </w:r>
    </w:p>
    <w:p w14:paraId="7000A1FE"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If the build fails or any tests fail, Jenkins will provide detailed logs to help diagnose the issue.</w:t>
      </w:r>
    </w:p>
    <w:p w14:paraId="63536E9A"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Optional: Add Post-Build Actions</w:t>
      </w:r>
      <w:r w:rsidRPr="006F7BCA">
        <w:rPr>
          <w:rFonts w:ascii="Huawai Sans" w:eastAsia="Times New Roman" w:hAnsi="Huawai Sans" w:cs="Times New Roman"/>
          <w:lang w:eastAsia="en-GB"/>
        </w:rPr>
        <w:t>:</w:t>
      </w:r>
    </w:p>
    <w:p w14:paraId="12C7085A"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Configure post-build actions to archive artifacts, generate reports, or trigger downstream jobs based on the build result.</w:t>
      </w:r>
    </w:p>
    <w:p w14:paraId="78982894" w14:textId="77777777" w:rsidR="006F7BCA" w:rsidRPr="006F7BCA" w:rsidRDefault="006F7BCA" w:rsidP="00FC584A">
      <w:pPr>
        <w:numPr>
          <w:ilvl w:val="0"/>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Iterate and Improve</w:t>
      </w:r>
      <w:r w:rsidRPr="006F7BCA">
        <w:rPr>
          <w:rFonts w:ascii="Huawai Sans" w:eastAsia="Times New Roman" w:hAnsi="Huawai Sans" w:cs="Times New Roman"/>
          <w:lang w:eastAsia="en-GB"/>
        </w:rPr>
        <w:t>:</w:t>
      </w:r>
    </w:p>
    <w:p w14:paraId="0059A557" w14:textId="77777777" w:rsidR="006F7BCA" w:rsidRPr="006F7BCA" w:rsidRDefault="006F7BCA" w:rsidP="00FC584A">
      <w:pPr>
        <w:numPr>
          <w:ilvl w:val="1"/>
          <w:numId w:val="29"/>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Iterate on your Jenkins job configuration to add additional build steps, integrate with more tools (e.g., SonarQube for code quality analysis), and improve automation and error handling.</w:t>
      </w:r>
    </w:p>
    <w:p w14:paraId="529790BD" w14:textId="573E311B" w:rsidR="006F7BCA" w:rsidRDefault="006F7BCA" w:rsidP="006F7BCA">
      <w:pPr>
        <w:spacing w:before="100" w:beforeAutospacing="1" w:after="100" w:afterAutospacing="1"/>
        <w:rPr>
          <w:rFonts w:ascii="Huawai Sans" w:eastAsia="Times New Roman" w:hAnsi="Huawai Sans" w:cs="Times New Roman"/>
          <w:lang w:eastAsia="en-GB"/>
        </w:rPr>
      </w:pPr>
      <w:r w:rsidRPr="006F7BCA">
        <w:rPr>
          <w:rFonts w:ascii="Huawai Sans" w:eastAsia="Times New Roman" w:hAnsi="Huawai Sans" w:cs="Times New Roman"/>
          <w:lang w:eastAsia="en-GB"/>
        </w:rPr>
        <w:t>By completing this exercise, you'll have set up a basic CI pipeline in Jenkins that automates the build and test process for your sample Java project hosted on GitHub. You can further expand and customize this pipeline to suit your specific project requirements.</w:t>
      </w:r>
    </w:p>
    <w:p w14:paraId="6EB6D202" w14:textId="77777777" w:rsidR="008842FE" w:rsidRDefault="008842FE" w:rsidP="006F7BCA">
      <w:pPr>
        <w:spacing w:before="100" w:beforeAutospacing="1" w:after="100" w:afterAutospacing="1"/>
        <w:rPr>
          <w:rFonts w:ascii="Huawai Sans" w:eastAsia="Times New Roman" w:hAnsi="Huawai Sans" w:cs="Times New Roman"/>
          <w:lang w:eastAsia="en-GB"/>
        </w:rPr>
      </w:pPr>
    </w:p>
    <w:p w14:paraId="7A191A47" w14:textId="77777777" w:rsidR="008842FE" w:rsidRDefault="008842FE" w:rsidP="006F7BCA">
      <w:pPr>
        <w:spacing w:before="100" w:beforeAutospacing="1" w:after="100" w:afterAutospacing="1"/>
        <w:rPr>
          <w:rFonts w:ascii="Huawai Sans" w:eastAsia="Times New Roman" w:hAnsi="Huawai Sans" w:cs="Times New Roman"/>
          <w:lang w:eastAsia="en-GB"/>
        </w:rPr>
      </w:pPr>
    </w:p>
    <w:p w14:paraId="3FCEB5CD" w14:textId="77777777" w:rsidR="008842FE" w:rsidRDefault="008842FE" w:rsidP="006F7BCA">
      <w:pPr>
        <w:spacing w:before="100" w:beforeAutospacing="1" w:after="100" w:afterAutospacing="1"/>
        <w:rPr>
          <w:rFonts w:ascii="Huawai Sans" w:eastAsia="Times New Roman" w:hAnsi="Huawai Sans" w:cs="Times New Roman"/>
          <w:lang w:eastAsia="en-GB"/>
        </w:rPr>
      </w:pPr>
    </w:p>
    <w:p w14:paraId="2E8C3802" w14:textId="77777777" w:rsidR="008842FE" w:rsidRDefault="008842FE" w:rsidP="006F7BCA">
      <w:pPr>
        <w:spacing w:before="100" w:beforeAutospacing="1" w:after="100" w:afterAutospacing="1"/>
        <w:rPr>
          <w:rFonts w:ascii="Huawai Sans" w:eastAsia="Times New Roman" w:hAnsi="Huawai Sans" w:cs="Times New Roman"/>
          <w:lang w:eastAsia="en-GB"/>
        </w:rPr>
      </w:pPr>
    </w:p>
    <w:p w14:paraId="38DE364D" w14:textId="77777777" w:rsidR="008842FE" w:rsidRDefault="008842FE" w:rsidP="006F7BCA">
      <w:pPr>
        <w:spacing w:before="100" w:beforeAutospacing="1" w:after="100" w:afterAutospacing="1"/>
        <w:rPr>
          <w:rFonts w:ascii="Huawai Sans" w:eastAsia="Times New Roman" w:hAnsi="Huawai Sans" w:cs="Times New Roman"/>
          <w:lang w:eastAsia="en-GB"/>
        </w:rPr>
      </w:pPr>
    </w:p>
    <w:p w14:paraId="0F35E411" w14:textId="77777777" w:rsidR="008842FE" w:rsidRPr="006F7BCA" w:rsidRDefault="008842FE" w:rsidP="006F7BCA">
      <w:pPr>
        <w:spacing w:before="100" w:beforeAutospacing="1" w:after="100" w:afterAutospacing="1"/>
        <w:rPr>
          <w:rFonts w:ascii="Huawai Sans" w:eastAsia="Times New Roman" w:hAnsi="Huawai Sans" w:cs="Times New Roman"/>
          <w:lang w:eastAsia="en-GB"/>
        </w:rPr>
      </w:pPr>
    </w:p>
    <w:p w14:paraId="189CDAB9" w14:textId="34603196" w:rsidR="00BD0683" w:rsidRPr="00795F42" w:rsidRDefault="006F7BCA" w:rsidP="00B1621F">
      <w:pPr>
        <w:pStyle w:val="Heading1"/>
        <w:rPr>
          <w:rFonts w:hint="eastAsia"/>
        </w:rPr>
      </w:pPr>
      <w:r w:rsidRPr="006F7BCA">
        <w:lastRenderedPageBreak/>
        <w:t>Run a CT Pipeline job in Jenkins</w:t>
      </w:r>
      <w:bookmarkStart w:id="111" w:name="_Toc137639967"/>
      <w:bookmarkEnd w:id="110"/>
      <w:bookmarkEnd w:id="111"/>
    </w:p>
    <w:p w14:paraId="2CDDE367" w14:textId="77777777" w:rsidR="00795F42" w:rsidRPr="00795F42" w:rsidRDefault="00795F42"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bookmarkStart w:id="112" w:name="_Toc137639968"/>
    </w:p>
    <w:p w14:paraId="077B074C" w14:textId="182D874C" w:rsidR="007138B4" w:rsidRPr="00795F42" w:rsidRDefault="007138B4" w:rsidP="00171A56">
      <w:pPr>
        <w:pStyle w:val="Heading2"/>
      </w:pPr>
      <w:r w:rsidRPr="006F7BCA">
        <w:t>Introduction</w:t>
      </w:r>
      <w:bookmarkStart w:id="113" w:name="_Toc137639969"/>
      <w:bookmarkStart w:id="114" w:name="_Toc137639970"/>
      <w:bookmarkEnd w:id="112"/>
      <w:bookmarkEnd w:id="113"/>
      <w:bookmarkEnd w:id="114"/>
    </w:p>
    <w:p w14:paraId="0F6A145B" w14:textId="77777777" w:rsidR="00795F42" w:rsidRPr="00795F42" w:rsidRDefault="00795F42"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bookmarkStart w:id="115" w:name="_Toc137639971"/>
    </w:p>
    <w:p w14:paraId="324DD969" w14:textId="77777777" w:rsidR="00795F42" w:rsidRPr="00795F42" w:rsidRDefault="00795F42"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3DC35658" w14:textId="102A3774" w:rsidR="008D4686" w:rsidRPr="006F7BCA" w:rsidRDefault="008D4686" w:rsidP="00AD192B">
      <w:pPr>
        <w:pStyle w:val="Heading3"/>
        <w:numPr>
          <w:ilvl w:val="2"/>
          <w:numId w:val="21"/>
        </w:numPr>
      </w:pPr>
      <w:r w:rsidRPr="006F7BCA">
        <w:t>About this lab</w:t>
      </w:r>
      <w:bookmarkEnd w:id="115"/>
    </w:p>
    <w:p w14:paraId="142970B7" w14:textId="74212902" w:rsidR="007138B4" w:rsidRPr="002E7F33" w:rsidRDefault="007138B4" w:rsidP="00F66D97">
      <w:pPr>
        <w:pStyle w:val="1"/>
        <w:numPr>
          <w:ilvl w:val="1"/>
          <w:numId w:val="16"/>
        </w:numPr>
        <w:rPr>
          <w:rFonts w:ascii="Huawai Sans" w:hAnsi="Huawai Sans" w:hint="eastAsia"/>
        </w:rPr>
      </w:pPr>
      <w:r w:rsidRPr="002E7F33">
        <w:rPr>
          <w:sz w:val="32"/>
          <w:szCs w:val="32"/>
        </w:rPr>
        <w:t xml:space="preserve"> </w:t>
      </w:r>
      <w:r w:rsidR="002E7F33">
        <w:t xml:space="preserve">In this lab we will learn how to </w:t>
      </w:r>
      <w:r w:rsidR="002E7F33">
        <w:rPr>
          <w:rFonts w:ascii="Huawai Sans" w:hAnsi="Huawai Sans"/>
        </w:rPr>
        <w:t>s</w:t>
      </w:r>
      <w:r w:rsidR="006F7BCA" w:rsidRPr="002E7F33">
        <w:rPr>
          <w:rFonts w:ascii="Huawai Sans" w:hAnsi="Huawai Sans"/>
        </w:rPr>
        <w:t>et up a Jenkins pipeline to automate the execution of unit tests and integration tests for a sample Java project using Maven and JUnit.</w:t>
      </w:r>
    </w:p>
    <w:p w14:paraId="5C9D8E0E" w14:textId="332B33C9" w:rsidR="007138B4" w:rsidRPr="006F7BCA" w:rsidRDefault="006F7BCA" w:rsidP="00AD192B">
      <w:pPr>
        <w:pStyle w:val="Heading3"/>
        <w:numPr>
          <w:ilvl w:val="2"/>
          <w:numId w:val="21"/>
        </w:numPr>
      </w:pPr>
      <w:r w:rsidRPr="006F7BCA">
        <w:t>Prerequsites</w:t>
      </w:r>
    </w:p>
    <w:p w14:paraId="71FE79AE" w14:textId="2BD68CE0" w:rsidR="006F7BCA" w:rsidRPr="00CC18F5" w:rsidRDefault="006F7BCA" w:rsidP="00D36D58">
      <w:pPr>
        <w:pStyle w:val="1"/>
      </w:pPr>
      <w:r w:rsidRPr="00CC18F5">
        <w:t>Jenkins installed and running.</w:t>
      </w:r>
    </w:p>
    <w:p w14:paraId="4A8EEAF7" w14:textId="60E74A49" w:rsidR="006F7BCA" w:rsidRPr="00CC18F5" w:rsidRDefault="006F7BCA" w:rsidP="00D36D58">
      <w:pPr>
        <w:pStyle w:val="1"/>
      </w:pPr>
      <w:r w:rsidRPr="00CC18F5">
        <w:t>Your Java project hosted on a version control system (e.g., GitHub).</w:t>
      </w:r>
    </w:p>
    <w:p w14:paraId="67D8EF27" w14:textId="2419B55A" w:rsidR="006F7BCA" w:rsidRPr="00CC18F5" w:rsidRDefault="006F7BCA" w:rsidP="00D36D58">
      <w:pPr>
        <w:pStyle w:val="1"/>
      </w:pPr>
      <w:r w:rsidRPr="00CC18F5">
        <w:t>Maven installed on your Jenkins server.</w:t>
      </w:r>
    </w:p>
    <w:p w14:paraId="79C445BC" w14:textId="094F0794" w:rsidR="006F7BCA" w:rsidRPr="00CC18F5" w:rsidRDefault="006F7BCA" w:rsidP="00D36D58">
      <w:pPr>
        <w:pStyle w:val="1"/>
      </w:pPr>
      <w:r w:rsidRPr="00CC18F5">
        <w:t>JUnit testing framework for writing automated tests.</w:t>
      </w:r>
    </w:p>
    <w:p w14:paraId="220E256C" w14:textId="54F71F8B" w:rsidR="006F7BCA" w:rsidRPr="006F7BCA" w:rsidRDefault="006F7BCA" w:rsidP="00AD192B">
      <w:pPr>
        <w:pStyle w:val="Heading3"/>
        <w:numPr>
          <w:ilvl w:val="2"/>
          <w:numId w:val="21"/>
        </w:numPr>
      </w:pPr>
      <w:r w:rsidRPr="006F7BCA">
        <w:t>Objectives</w:t>
      </w:r>
    </w:p>
    <w:p w14:paraId="235F98BD" w14:textId="0A932D5C" w:rsidR="007138B4" w:rsidRPr="006F7BCA" w:rsidRDefault="007138B4" w:rsidP="00D36D58">
      <w:pPr>
        <w:pStyle w:val="1"/>
      </w:pPr>
      <w:r w:rsidRPr="006F7BCA">
        <w:t xml:space="preserve">  Upon completion of this task, you will be able to:</w:t>
      </w:r>
    </w:p>
    <w:p w14:paraId="12051DAB" w14:textId="44BB46D3" w:rsidR="00972675" w:rsidRPr="009413D8" w:rsidRDefault="006F7BCA" w:rsidP="00FC5B2E">
      <w:pPr>
        <w:pStyle w:val="4"/>
      </w:pPr>
      <w:r w:rsidRPr="006F7BCA">
        <w:t>Set up a Jenkins pipeline to automate the execution of unit tests and integration tests for a sample Java project using Maven and JUnit.</w:t>
      </w:r>
      <w:r w:rsidR="008D4686" w:rsidRPr="006F7BCA">
        <w:t xml:space="preserve">   </w:t>
      </w:r>
      <w:bookmarkStart w:id="116" w:name="_Toc137639973"/>
      <w:bookmarkStart w:id="117" w:name="_Toc137639974"/>
      <w:bookmarkStart w:id="118" w:name="_Toc137639975"/>
      <w:bookmarkStart w:id="119" w:name="_Toc137639976"/>
      <w:bookmarkEnd w:id="116"/>
      <w:bookmarkEnd w:id="117"/>
      <w:bookmarkEnd w:id="118"/>
      <w:bookmarkEnd w:id="119"/>
    </w:p>
    <w:p w14:paraId="1897F30E" w14:textId="77777777" w:rsidR="008D4686" w:rsidRPr="006F7BCA" w:rsidRDefault="008D4686" w:rsidP="00171A56">
      <w:pPr>
        <w:pStyle w:val="Heading2"/>
      </w:pPr>
      <w:bookmarkStart w:id="120" w:name="_Toc137639977"/>
      <w:r w:rsidRPr="006F7BCA">
        <w:t>Configuration Steps</w:t>
      </w:r>
      <w:bookmarkEnd w:id="120"/>
    </w:p>
    <w:p w14:paraId="0B0006B1" w14:textId="77777777" w:rsidR="006F7BCA" w:rsidRPr="006F7BCA" w:rsidRDefault="006F7BCA" w:rsidP="00FC584A">
      <w:pPr>
        <w:numPr>
          <w:ilvl w:val="0"/>
          <w:numId w:val="30"/>
        </w:numPr>
        <w:topLinePunct w:val="0"/>
        <w:adjustRightInd/>
        <w:snapToGrid/>
        <w:spacing w:before="100" w:beforeAutospacing="1" w:after="100" w:afterAutospacing="1" w:line="240" w:lineRule="auto"/>
        <w:rPr>
          <w:rFonts w:ascii="Huawai Sans" w:eastAsia="Times New Roman" w:hAnsi="Huawai Sans" w:cs="Times New Roman"/>
          <w:kern w:val="0"/>
          <w:sz w:val="24"/>
          <w:szCs w:val="24"/>
          <w:lang w:eastAsia="en-GB"/>
        </w:rPr>
      </w:pPr>
      <w:bookmarkStart w:id="121" w:name="_Toc137639978"/>
      <w:r w:rsidRPr="006F7BCA">
        <w:rPr>
          <w:rFonts w:ascii="Huawai Sans" w:eastAsia="Times New Roman" w:hAnsi="Huawai Sans" w:cs="Times New Roman"/>
          <w:b/>
          <w:bCs/>
          <w:lang w:eastAsia="en-GB"/>
        </w:rPr>
        <w:t>Parallel Testing</w:t>
      </w:r>
      <w:r w:rsidRPr="006F7BCA">
        <w:rPr>
          <w:rFonts w:ascii="Huawai Sans" w:eastAsia="Times New Roman" w:hAnsi="Huawai Sans" w:cs="Times New Roman"/>
          <w:lang w:eastAsia="en-GB"/>
        </w:rPr>
        <w:t>:</w:t>
      </w:r>
    </w:p>
    <w:p w14:paraId="1B0D6EE6"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Objective: Set up a Jenkins pipeline to run tests in parallel across multiple stages.</w:t>
      </w:r>
    </w:p>
    <w:p w14:paraId="6D6422AD"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Steps:</w:t>
      </w:r>
    </w:p>
    <w:p w14:paraId="35933EBC"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Define multiple test stages in your Jenkinsfile, each executing a subset of tests.</w:t>
      </w:r>
    </w:p>
    <w:p w14:paraId="6CDA7DBF"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 xml:space="preserve">Use the </w:t>
      </w:r>
      <w:r w:rsidRPr="006F7BCA">
        <w:rPr>
          <w:rFonts w:ascii="Huawai Sans" w:eastAsia="Times New Roman" w:hAnsi="Huawai Sans" w:cs="Courier New"/>
          <w:sz w:val="20"/>
          <w:szCs w:val="20"/>
          <w:lang w:eastAsia="en-GB"/>
        </w:rPr>
        <w:t>parallel</w:t>
      </w:r>
      <w:r w:rsidRPr="006F7BCA">
        <w:rPr>
          <w:rFonts w:ascii="Huawai Sans" w:eastAsia="Times New Roman" w:hAnsi="Huawai Sans" w:cs="Times New Roman"/>
          <w:lang w:eastAsia="en-GB"/>
        </w:rPr>
        <w:t xml:space="preserve"> directive in Jenkins Pipeline to execute these stages concurrently.</w:t>
      </w:r>
    </w:p>
    <w:p w14:paraId="15170538"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Ensure proper synchronization and handling of test results across parallel stages.</w:t>
      </w:r>
    </w:p>
    <w:p w14:paraId="2F300080"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Example: Divide your test suite into multiple categories (e.g., unit tests, API tests, UI tests) and execute each category of tests in parallel.</w:t>
      </w:r>
    </w:p>
    <w:p w14:paraId="5F8FE918" w14:textId="77777777" w:rsidR="006F7BCA" w:rsidRPr="006F7BCA" w:rsidRDefault="006F7BCA" w:rsidP="00FC584A">
      <w:pPr>
        <w:numPr>
          <w:ilvl w:val="0"/>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Cross-Browser Testing</w:t>
      </w:r>
      <w:r w:rsidRPr="006F7BCA">
        <w:rPr>
          <w:rFonts w:ascii="Huawai Sans" w:eastAsia="Times New Roman" w:hAnsi="Huawai Sans" w:cs="Times New Roman"/>
          <w:lang w:eastAsia="en-GB"/>
        </w:rPr>
        <w:t>:</w:t>
      </w:r>
    </w:p>
    <w:p w14:paraId="2EEE1935"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Objective: Extend your Jenkins pipeline to execute Selenium WebDriver tests on multiple browsers.</w:t>
      </w:r>
    </w:p>
    <w:p w14:paraId="7F49D7C6"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Steps:</w:t>
      </w:r>
    </w:p>
    <w:p w14:paraId="4EE7B8BF"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Install and configure WebDriver for different browsers (e.g., ChromeDriver, GeckoDriver, SafariDriver) on your Jenkins server.</w:t>
      </w:r>
    </w:p>
    <w:p w14:paraId="2AA74DEE"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Modify your Selenium tests to specify the browser to be used dynamically.</w:t>
      </w:r>
    </w:p>
    <w:p w14:paraId="6F65756E"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Update your Jenkins pipeline script to execute tests on multiple browsers in parallel.</w:t>
      </w:r>
    </w:p>
    <w:p w14:paraId="2256F23A"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Example: Set up your Jenkins pipeline to run Selenium WebDriver tests on Chrome, Firefox, and Safari browsers concurrently.</w:t>
      </w:r>
    </w:p>
    <w:p w14:paraId="7C9758E2" w14:textId="77777777" w:rsidR="006F7BCA" w:rsidRPr="006F7BCA" w:rsidRDefault="006F7BCA" w:rsidP="00FC584A">
      <w:pPr>
        <w:numPr>
          <w:ilvl w:val="0"/>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Parameterized Testing</w:t>
      </w:r>
      <w:r w:rsidRPr="006F7BCA">
        <w:rPr>
          <w:rFonts w:ascii="Huawai Sans" w:eastAsia="Times New Roman" w:hAnsi="Huawai Sans" w:cs="Times New Roman"/>
          <w:lang w:eastAsia="en-GB"/>
        </w:rPr>
        <w:t>:</w:t>
      </w:r>
    </w:p>
    <w:p w14:paraId="5539D0AF"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lastRenderedPageBreak/>
        <w:t>Objective: Parameterize your tests to run with different configurations or data sets.</w:t>
      </w:r>
    </w:p>
    <w:p w14:paraId="2607A9B6"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Steps:</w:t>
      </w:r>
    </w:p>
    <w:p w14:paraId="0F066052"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Modify your test scripts to accept parameters or environment variables.</w:t>
      </w:r>
    </w:p>
    <w:p w14:paraId="02A9DBEC"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Configure your Jenkins pipeline to accept parameters (e.g., browser type, environment settings).</w:t>
      </w:r>
    </w:p>
    <w:p w14:paraId="49668DB4"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Dynamically pass these parameters to your test scripts during execution.</w:t>
      </w:r>
    </w:p>
    <w:p w14:paraId="7E57093B"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Example: Parameterize your Selenium WebDriver tests to run against different URLs, login credentials, or test data sets.</w:t>
      </w:r>
    </w:p>
    <w:p w14:paraId="6C0A2147" w14:textId="77777777" w:rsidR="006F7BCA" w:rsidRPr="006F7BCA" w:rsidRDefault="006F7BCA" w:rsidP="00FC584A">
      <w:pPr>
        <w:numPr>
          <w:ilvl w:val="0"/>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Code Coverage Analysis</w:t>
      </w:r>
      <w:r w:rsidRPr="006F7BCA">
        <w:rPr>
          <w:rFonts w:ascii="Huawai Sans" w:eastAsia="Times New Roman" w:hAnsi="Huawai Sans" w:cs="Times New Roman"/>
          <w:lang w:eastAsia="en-GB"/>
        </w:rPr>
        <w:t>:</w:t>
      </w:r>
    </w:p>
    <w:p w14:paraId="5BABA2F1"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Objective: Integrate code coverage analysis into your Jenkins pipeline to measure the percentage of code covered by tests.</w:t>
      </w:r>
    </w:p>
    <w:p w14:paraId="6296E505"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Steps:</w:t>
      </w:r>
    </w:p>
    <w:p w14:paraId="51DCD91E"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Configure a code coverage tool (e.g., JaCoCo, Cobertura) in your Maven project.</w:t>
      </w:r>
    </w:p>
    <w:p w14:paraId="208227BF"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Update your Maven build configuration to generate code coverage reports during the build process.</w:t>
      </w:r>
    </w:p>
    <w:p w14:paraId="3C3B87AE"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Integrate code coverage reporting into your Jenkins pipeline and display the results in the Jenkins dashboard.</w:t>
      </w:r>
    </w:p>
    <w:p w14:paraId="52D0E804"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Example: Set a code coverage threshold for your pipeline, and fail the build if the coverage falls below the specified threshold.</w:t>
      </w:r>
    </w:p>
    <w:p w14:paraId="3361B812" w14:textId="77777777" w:rsidR="006F7BCA" w:rsidRPr="006F7BCA" w:rsidRDefault="006F7BCA" w:rsidP="00FC584A">
      <w:pPr>
        <w:numPr>
          <w:ilvl w:val="0"/>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b/>
          <w:bCs/>
          <w:lang w:eastAsia="en-GB"/>
        </w:rPr>
        <w:t>Static Code Analysis</w:t>
      </w:r>
      <w:r w:rsidRPr="006F7BCA">
        <w:rPr>
          <w:rFonts w:ascii="Huawai Sans" w:eastAsia="Times New Roman" w:hAnsi="Huawai Sans" w:cs="Times New Roman"/>
          <w:lang w:eastAsia="en-GB"/>
        </w:rPr>
        <w:t>:</w:t>
      </w:r>
    </w:p>
    <w:p w14:paraId="46DF637B"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Objective: Incorporate static code analysis tools into your Jenkins pipeline to identify potential code quality issues.</w:t>
      </w:r>
    </w:p>
    <w:p w14:paraId="02F83077"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Steps:</w:t>
      </w:r>
    </w:p>
    <w:p w14:paraId="0668035A"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Choose a static code analysis tool (e.g., SonarQube, Checkstyle, FindBugs) compatible with your project's programming language.</w:t>
      </w:r>
    </w:p>
    <w:p w14:paraId="5F553710"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Integrate the static code analysis tool into your Maven project configuration.</w:t>
      </w:r>
    </w:p>
    <w:p w14:paraId="632E4774" w14:textId="77777777" w:rsidR="006F7BCA" w:rsidRPr="006F7BCA" w:rsidRDefault="006F7BCA" w:rsidP="00FC584A">
      <w:pPr>
        <w:numPr>
          <w:ilvl w:val="2"/>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Configure your Jenkins pipeline to trigger static code analysis as part of the build process and display the analysis results.</w:t>
      </w:r>
    </w:p>
    <w:p w14:paraId="01781838" w14:textId="77777777" w:rsidR="006F7BCA" w:rsidRPr="006F7BCA" w:rsidRDefault="006F7BCA" w:rsidP="00FC584A">
      <w:pPr>
        <w:numPr>
          <w:ilvl w:val="1"/>
          <w:numId w:val="30"/>
        </w:numPr>
        <w:topLinePunct w:val="0"/>
        <w:adjustRightInd/>
        <w:snapToGrid/>
        <w:spacing w:before="100" w:beforeAutospacing="1" w:after="100" w:afterAutospacing="1" w:line="240" w:lineRule="auto"/>
        <w:rPr>
          <w:rFonts w:ascii="Huawai Sans" w:eastAsia="Times New Roman" w:hAnsi="Huawai Sans" w:cs="Times New Roman"/>
          <w:lang w:eastAsia="en-GB"/>
        </w:rPr>
      </w:pPr>
      <w:r w:rsidRPr="006F7BCA">
        <w:rPr>
          <w:rFonts w:ascii="Huawai Sans" w:eastAsia="Times New Roman" w:hAnsi="Huawai Sans" w:cs="Times New Roman"/>
          <w:lang w:eastAsia="en-GB"/>
        </w:rPr>
        <w:t>Example: Set quality gates in your pipeline based on static code analysis results, and fail the build if code quality issues exceed predefined thresholds.</w:t>
      </w:r>
    </w:p>
    <w:p w14:paraId="7745BF1C" w14:textId="77777777" w:rsidR="006F7BCA" w:rsidRDefault="006F7BCA" w:rsidP="006F7BCA">
      <w:pPr>
        <w:spacing w:before="100" w:beforeAutospacing="1" w:after="100" w:afterAutospacing="1"/>
        <w:rPr>
          <w:rFonts w:ascii="Huawai Sans" w:eastAsia="Times New Roman" w:hAnsi="Huawai Sans" w:cs="Times New Roman"/>
          <w:lang w:eastAsia="en-GB"/>
        </w:rPr>
      </w:pPr>
      <w:r w:rsidRPr="006F7BCA">
        <w:rPr>
          <w:rFonts w:ascii="Huawai Sans" w:eastAsia="Times New Roman" w:hAnsi="Huawai Sans" w:cs="Times New Roman"/>
          <w:lang w:eastAsia="en-GB"/>
        </w:rPr>
        <w:t>By completing these exercises, you'll gain hands-on experience in setting up more advanced Continuous Testing pipelines in Jenkins, covering a range of scenarios and techniques commonly used in software development projects.</w:t>
      </w:r>
    </w:p>
    <w:p w14:paraId="724CFF15" w14:textId="77777777" w:rsidR="00A34CC2" w:rsidRDefault="00A34CC2" w:rsidP="006F7BCA">
      <w:pPr>
        <w:spacing w:before="100" w:beforeAutospacing="1" w:after="100" w:afterAutospacing="1"/>
        <w:rPr>
          <w:rFonts w:ascii="Huawai Sans" w:eastAsia="Times New Roman" w:hAnsi="Huawai Sans" w:cs="Times New Roman"/>
          <w:lang w:eastAsia="en-GB"/>
        </w:rPr>
      </w:pPr>
    </w:p>
    <w:p w14:paraId="5328D069" w14:textId="77777777" w:rsidR="00A34CC2" w:rsidRDefault="00A34CC2" w:rsidP="006F7BCA">
      <w:pPr>
        <w:spacing w:before="100" w:beforeAutospacing="1" w:after="100" w:afterAutospacing="1"/>
        <w:rPr>
          <w:rFonts w:ascii="Huawai Sans" w:eastAsia="Times New Roman" w:hAnsi="Huawai Sans" w:cs="Times New Roman"/>
          <w:lang w:eastAsia="en-GB"/>
        </w:rPr>
      </w:pPr>
    </w:p>
    <w:p w14:paraId="50453B19" w14:textId="77777777" w:rsidR="00A34CC2" w:rsidRDefault="00A34CC2" w:rsidP="006F7BCA">
      <w:pPr>
        <w:spacing w:before="100" w:beforeAutospacing="1" w:after="100" w:afterAutospacing="1"/>
        <w:rPr>
          <w:rFonts w:ascii="Huawai Sans" w:eastAsia="Times New Roman" w:hAnsi="Huawai Sans" w:cs="Times New Roman"/>
          <w:lang w:eastAsia="en-GB"/>
        </w:rPr>
      </w:pPr>
    </w:p>
    <w:p w14:paraId="0D41CAF7" w14:textId="77777777" w:rsidR="00A34CC2" w:rsidRDefault="00A34CC2" w:rsidP="006F7BCA">
      <w:pPr>
        <w:spacing w:before="100" w:beforeAutospacing="1" w:after="100" w:afterAutospacing="1"/>
        <w:rPr>
          <w:rFonts w:ascii="Huawai Sans" w:eastAsia="Times New Roman" w:hAnsi="Huawai Sans" w:cs="Times New Roman"/>
          <w:lang w:eastAsia="en-GB"/>
        </w:rPr>
      </w:pPr>
    </w:p>
    <w:p w14:paraId="0C96A942" w14:textId="77777777" w:rsidR="00A34CC2" w:rsidRDefault="00A34CC2" w:rsidP="006F7BCA">
      <w:pPr>
        <w:spacing w:before="100" w:beforeAutospacing="1" w:after="100" w:afterAutospacing="1"/>
        <w:rPr>
          <w:rFonts w:ascii="Huawai Sans" w:eastAsia="Times New Roman" w:hAnsi="Huawai Sans" w:cs="Times New Roman"/>
          <w:lang w:eastAsia="en-GB"/>
        </w:rPr>
      </w:pPr>
    </w:p>
    <w:p w14:paraId="03002678" w14:textId="77777777" w:rsidR="00A34CC2" w:rsidRDefault="00A34CC2" w:rsidP="006F7BCA">
      <w:pPr>
        <w:spacing w:before="100" w:beforeAutospacing="1" w:after="100" w:afterAutospacing="1"/>
        <w:rPr>
          <w:rFonts w:ascii="Huawai Sans" w:eastAsia="Times New Roman" w:hAnsi="Huawai Sans" w:cs="Times New Roman"/>
          <w:lang w:eastAsia="en-GB"/>
        </w:rPr>
      </w:pPr>
    </w:p>
    <w:p w14:paraId="64588736" w14:textId="77777777" w:rsidR="00A34CC2" w:rsidRPr="006F7BCA" w:rsidRDefault="00A34CC2" w:rsidP="006F7BCA">
      <w:pPr>
        <w:spacing w:before="100" w:beforeAutospacing="1" w:after="100" w:afterAutospacing="1"/>
        <w:rPr>
          <w:rFonts w:ascii="Huawai Sans" w:eastAsia="Times New Roman" w:hAnsi="Huawai Sans" w:cs="Times New Roman"/>
          <w:lang w:eastAsia="en-GB"/>
        </w:rPr>
      </w:pPr>
    </w:p>
    <w:p w14:paraId="697B89FB" w14:textId="3C61336E" w:rsidR="00CC18F5" w:rsidRPr="00795F42" w:rsidRDefault="00CC18F5" w:rsidP="00B1621F">
      <w:pPr>
        <w:pStyle w:val="Heading1"/>
        <w:rPr>
          <w:rFonts w:hint="eastAsia"/>
        </w:rPr>
      </w:pPr>
      <w:r w:rsidRPr="00CC18F5">
        <w:lastRenderedPageBreak/>
        <w:t>Docker Compose</w:t>
      </w:r>
      <w:bookmarkEnd w:id="121"/>
    </w:p>
    <w:p w14:paraId="3A3373DE" w14:textId="77777777" w:rsidR="00795F42" w:rsidRPr="00795F42" w:rsidRDefault="00795F42"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319ACEC0" w14:textId="2E923622" w:rsidR="00CC18F5" w:rsidRPr="003E5A40" w:rsidRDefault="00CC18F5" w:rsidP="00171A56">
      <w:pPr>
        <w:pStyle w:val="Heading2"/>
      </w:pPr>
      <w:r w:rsidRPr="006F7BCA">
        <w:t>Introduction</w:t>
      </w:r>
    </w:p>
    <w:p w14:paraId="6C87729F" w14:textId="77777777" w:rsidR="009413D8" w:rsidRPr="009413D8" w:rsidRDefault="009413D8" w:rsidP="009413D8">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31028E84" w14:textId="77777777" w:rsidR="009413D8" w:rsidRPr="009413D8" w:rsidRDefault="009413D8" w:rsidP="009413D8">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1AFA56F2" w14:textId="234534AD" w:rsidR="00CC18F5" w:rsidRPr="006F7BCA" w:rsidRDefault="00CC18F5" w:rsidP="009413D8">
      <w:pPr>
        <w:pStyle w:val="Heading3"/>
        <w:numPr>
          <w:ilvl w:val="2"/>
          <w:numId w:val="21"/>
        </w:numPr>
      </w:pPr>
      <w:r w:rsidRPr="006F7BCA">
        <w:t>About this lab</w:t>
      </w:r>
    </w:p>
    <w:p w14:paraId="6D752E26" w14:textId="387CAD26" w:rsidR="00CC18F5" w:rsidRPr="000F40E0" w:rsidRDefault="000F40E0" w:rsidP="00FC584A">
      <w:pPr>
        <w:pStyle w:val="1"/>
        <w:numPr>
          <w:ilvl w:val="0"/>
          <w:numId w:val="75"/>
        </w:numPr>
        <w:rPr>
          <w:rFonts w:ascii="Huawai Sans" w:hAnsi="Huawai Sans" w:hint="eastAsia"/>
        </w:rPr>
      </w:pPr>
      <w:r>
        <w:t xml:space="preserve">In this lab we will learn how to </w:t>
      </w:r>
      <w:r>
        <w:rPr>
          <w:rFonts w:ascii="Huawai Sans" w:hAnsi="Huawai Sans"/>
        </w:rPr>
        <w:t>c</w:t>
      </w:r>
      <w:r w:rsidR="00D36D58" w:rsidRPr="000F40E0">
        <w:rPr>
          <w:rFonts w:ascii="Huawai Sans" w:hAnsi="Huawai Sans"/>
        </w:rPr>
        <w:t>reate a simple Docker Compose configuration which creates an NGINX container and scales the application by making multiple replicas of it.</w:t>
      </w:r>
    </w:p>
    <w:p w14:paraId="43785C9E" w14:textId="77777777" w:rsidR="00CC18F5" w:rsidRPr="006F7BCA" w:rsidRDefault="00CC18F5" w:rsidP="00AD192B">
      <w:pPr>
        <w:pStyle w:val="Heading3"/>
        <w:numPr>
          <w:ilvl w:val="2"/>
          <w:numId w:val="21"/>
        </w:numPr>
      </w:pPr>
      <w:r w:rsidRPr="006F7BCA">
        <w:t>Prerequsites</w:t>
      </w:r>
    </w:p>
    <w:p w14:paraId="6C8C362F" w14:textId="2191A170" w:rsidR="00CC18F5" w:rsidRPr="00CC18F5" w:rsidRDefault="00D36D58" w:rsidP="00FC584A">
      <w:pPr>
        <w:pStyle w:val="1"/>
        <w:numPr>
          <w:ilvl w:val="1"/>
          <w:numId w:val="32"/>
        </w:numPr>
      </w:pPr>
      <w:r>
        <w:t>E</w:t>
      </w:r>
      <w:r>
        <w:rPr>
          <w:lang w:eastAsia="en-GB"/>
        </w:rPr>
        <w:t>nsure Docker (and Docker Compose if using Linux) is installed</w:t>
      </w:r>
      <w:r w:rsidR="00CC18F5" w:rsidRPr="00CC18F5">
        <w:t>.</w:t>
      </w:r>
    </w:p>
    <w:p w14:paraId="5A07A83A" w14:textId="77777777" w:rsidR="00CC18F5" w:rsidRPr="006F7BCA" w:rsidRDefault="00CC18F5" w:rsidP="00AD192B">
      <w:pPr>
        <w:pStyle w:val="Heading3"/>
        <w:numPr>
          <w:ilvl w:val="2"/>
          <w:numId w:val="21"/>
        </w:numPr>
      </w:pPr>
      <w:r w:rsidRPr="006F7BCA">
        <w:t>Objectives</w:t>
      </w:r>
    </w:p>
    <w:p w14:paraId="72CD9C59" w14:textId="13E72305" w:rsidR="00CC18F5" w:rsidRPr="006F7BCA" w:rsidRDefault="00CC18F5" w:rsidP="00FC584A">
      <w:pPr>
        <w:pStyle w:val="1"/>
        <w:numPr>
          <w:ilvl w:val="0"/>
          <w:numId w:val="75"/>
        </w:numPr>
      </w:pPr>
      <w:r w:rsidRPr="006F7BCA">
        <w:t>Upon completion of this task, you will be able to:</w:t>
      </w:r>
    </w:p>
    <w:p w14:paraId="54F3F605" w14:textId="48878F77" w:rsidR="00CC18F5" w:rsidRPr="006F7BCA" w:rsidRDefault="00D36D58" w:rsidP="00FC5B2E">
      <w:pPr>
        <w:pStyle w:val="4"/>
      </w:pPr>
      <w:r w:rsidRPr="00D36D58">
        <w:t>Create a simple Docker Compose configuration which creates an NGINX container and scales the application by making multiple replicas of i</w:t>
      </w:r>
      <w:r>
        <w:t>t.</w:t>
      </w:r>
    </w:p>
    <w:p w14:paraId="42B0148C" w14:textId="4D9164DC" w:rsidR="00CC18F5" w:rsidRDefault="00CC18F5" w:rsidP="00171A56">
      <w:pPr>
        <w:pStyle w:val="Heading2"/>
      </w:pPr>
      <w:r w:rsidRPr="006F7BCA">
        <w:t>Configuration Steps</w:t>
      </w:r>
    </w:p>
    <w:p w14:paraId="2FA7DE6A" w14:textId="77777777" w:rsidR="00D36D58" w:rsidRDefault="00D36D58" w:rsidP="00D36D58">
      <w:pPr>
        <w:spacing w:before="100" w:beforeAutospacing="1" w:after="100" w:afterAutospacing="1"/>
        <w:outlineLvl w:val="2"/>
        <w:rPr>
          <w:rFonts w:ascii="Times New Roman" w:eastAsia="Times New Roman" w:hAnsi="Times New Roman" w:cs="Times New Roman"/>
          <w:b/>
          <w:bCs/>
          <w:kern w:val="0"/>
          <w:sz w:val="27"/>
          <w:szCs w:val="27"/>
          <w:lang w:eastAsia="en-GB"/>
        </w:rPr>
      </w:pPr>
      <w:r>
        <w:rPr>
          <w:rFonts w:ascii="Times New Roman" w:eastAsia="Times New Roman" w:hAnsi="Times New Roman" w:cs="Times New Roman"/>
          <w:b/>
          <w:bCs/>
          <w:sz w:val="27"/>
          <w:szCs w:val="27"/>
          <w:lang w:eastAsia="en-GB"/>
        </w:rPr>
        <w:t>Docker Compose Configuration File</w:t>
      </w:r>
    </w:p>
    <w:p w14:paraId="560C4D97" w14:textId="77777777" w:rsidR="00D36D58" w:rsidRDefault="00D36D58" w:rsidP="00D36D58">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lang w:eastAsia="en-GB"/>
        </w:rPr>
        <w:t>Docker Compose is configured using YAML files, here we will configure one to create an NGINX container.</w:t>
      </w:r>
      <w:r>
        <w:rPr>
          <w:rFonts w:ascii="Times New Roman" w:eastAsia="Times New Roman" w:hAnsi="Times New Roman" w:cs="Times New Roman"/>
          <w:lang w:eastAsia="en-GB"/>
        </w:rPr>
        <w:br/>
        <w:t xml:space="preserve">The configuration shown below will create an NGINX container and publish port </w:t>
      </w:r>
      <w:r>
        <w:rPr>
          <w:rFonts w:ascii="Courier New" w:eastAsia="Times New Roman" w:hAnsi="Courier New" w:cs="Courier New"/>
          <w:sz w:val="20"/>
          <w:szCs w:val="20"/>
          <w:lang w:eastAsia="en-GB"/>
        </w:rPr>
        <w:t>80</w:t>
      </w:r>
      <w:r>
        <w:rPr>
          <w:rFonts w:ascii="Times New Roman" w:eastAsia="Times New Roman" w:hAnsi="Times New Roman" w:cs="Times New Roman"/>
          <w:lang w:eastAsia="en-GB"/>
        </w:rPr>
        <w:t xml:space="preserve"> to a random high port such as </w:t>
      </w:r>
      <w:r>
        <w:rPr>
          <w:rFonts w:ascii="Courier New" w:eastAsia="Times New Roman" w:hAnsi="Courier New" w:cs="Courier New"/>
          <w:sz w:val="20"/>
          <w:szCs w:val="20"/>
          <w:lang w:eastAsia="en-GB"/>
        </w:rPr>
        <w:t>35000</w:t>
      </w:r>
      <w:r>
        <w:rPr>
          <w:rFonts w:ascii="Times New Roman" w:eastAsia="Times New Roman" w:hAnsi="Times New Roman" w:cs="Times New Roman"/>
          <w:lang w:eastAsia="en-GB"/>
        </w:rPr>
        <w:t>.</w:t>
      </w:r>
    </w:p>
    <w:p w14:paraId="310985D4" w14:textId="77777777" w:rsidR="00D36D58" w:rsidRDefault="00D36D58" w:rsidP="00D36D58">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Create a folder for this tutorial called </w:t>
      </w:r>
      <w:r>
        <w:rPr>
          <w:rFonts w:ascii="Courier New" w:eastAsia="Times New Roman" w:hAnsi="Courier New" w:cs="Courier New"/>
          <w:sz w:val="20"/>
          <w:szCs w:val="20"/>
          <w:lang w:eastAsia="en-GB"/>
        </w:rPr>
        <w:t>docker-compose-nginx-tutorial</w:t>
      </w:r>
      <w:r>
        <w:rPr>
          <w:rFonts w:ascii="Times New Roman" w:eastAsia="Times New Roman" w:hAnsi="Times New Roman" w:cs="Times New Roman"/>
          <w:lang w:eastAsia="en-GB"/>
        </w:rPr>
        <w:t xml:space="preserve"> and change to that directory:</w:t>
      </w:r>
    </w:p>
    <w:p w14:paraId="555FE60A"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mkdir docker-compose-nginx-tutorial &amp;&amp; cd $_</w:t>
      </w:r>
    </w:p>
    <w:p w14:paraId="5B08E72C" w14:textId="77777777" w:rsidR="00D36D58" w:rsidRDefault="00D36D58" w:rsidP="00D36D58">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lang w:eastAsia="en-GB"/>
        </w:rPr>
        <w:t xml:space="preserve">Now create a file called </w:t>
      </w:r>
      <w:r>
        <w:rPr>
          <w:rFonts w:ascii="Courier New" w:eastAsia="Times New Roman" w:hAnsi="Courier New" w:cs="Courier New"/>
          <w:sz w:val="20"/>
          <w:szCs w:val="20"/>
          <w:lang w:eastAsia="en-GB"/>
        </w:rPr>
        <w:t>docker-compose.yaml</w:t>
      </w:r>
      <w:r>
        <w:rPr>
          <w:rFonts w:ascii="Times New Roman" w:eastAsia="Times New Roman" w:hAnsi="Times New Roman" w:cs="Times New Roman"/>
          <w:lang w:eastAsia="en-GB"/>
        </w:rPr>
        <w:t xml:space="preserve"> and enter the following:</w:t>
      </w:r>
    </w:p>
    <w:p w14:paraId="7F995F25"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version: "3.8"</w:t>
      </w:r>
    </w:p>
    <w:p w14:paraId="39E3F851"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services:</w:t>
      </w:r>
    </w:p>
    <w:p w14:paraId="79BA0839"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nginx:</w:t>
      </w:r>
    </w:p>
    <w:p w14:paraId="70DA79E0"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image: nginx:alpine</w:t>
      </w:r>
    </w:p>
    <w:p w14:paraId="08827A4B"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ports:</w:t>
      </w:r>
    </w:p>
    <w:p w14:paraId="109A42BA"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 target: 80</w:t>
      </w:r>
    </w:p>
    <w:p w14:paraId="08FE84E2"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protocol: tcp</w:t>
      </w:r>
    </w:p>
    <w:p w14:paraId="273C8521" w14:textId="77777777" w:rsidR="00D36D58" w:rsidRDefault="00D36D58" w:rsidP="00D36D58">
      <w:pPr>
        <w:spacing w:before="100" w:beforeAutospacing="1" w:after="100" w:afterAutospacing="1"/>
        <w:outlineLvl w:val="3"/>
        <w:rPr>
          <w:rFonts w:ascii="Times New Roman" w:eastAsia="Times New Roman" w:hAnsi="Times New Roman" w:cs="Times New Roman"/>
          <w:b/>
          <w:bCs/>
          <w:sz w:val="24"/>
          <w:szCs w:val="24"/>
          <w:lang w:eastAsia="en-GB"/>
        </w:rPr>
      </w:pPr>
      <w:r>
        <w:rPr>
          <w:rFonts w:ascii="Times New Roman" w:eastAsia="Times New Roman" w:hAnsi="Times New Roman" w:cs="Times New Roman"/>
          <w:b/>
          <w:bCs/>
          <w:lang w:eastAsia="en-GB"/>
        </w:rPr>
        <w:lastRenderedPageBreak/>
        <w:t>Run Your Configuration</w:t>
      </w:r>
    </w:p>
    <w:p w14:paraId="57CC1136" w14:textId="77777777" w:rsidR="00D36D58" w:rsidRDefault="00D36D58" w:rsidP="00D36D58">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You should now be able to run your first configuration using a </w:t>
      </w:r>
      <w:r>
        <w:rPr>
          <w:rFonts w:ascii="Courier New" w:eastAsia="Times New Roman" w:hAnsi="Courier New" w:cs="Courier New"/>
          <w:sz w:val="20"/>
          <w:szCs w:val="20"/>
          <w:lang w:eastAsia="en-GB"/>
        </w:rPr>
        <w:t>docker-compose</w:t>
      </w:r>
      <w:r>
        <w:rPr>
          <w:rFonts w:ascii="Times New Roman" w:eastAsia="Times New Roman" w:hAnsi="Times New Roman" w:cs="Times New Roman"/>
          <w:lang w:eastAsia="en-GB"/>
        </w:rPr>
        <w:t xml:space="preserve"> command:</w:t>
      </w:r>
    </w:p>
    <w:p w14:paraId="4ABD36BC"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docker-compose up -d </w:t>
      </w:r>
    </w:p>
    <w:p w14:paraId="57E99646" w14:textId="77777777" w:rsidR="00D36D58" w:rsidRDefault="00D36D58" w:rsidP="00D36D58">
      <w:pPr>
        <w:spacing w:before="100" w:beforeAutospacing="1" w:after="100" w:afterAutospacing="1"/>
        <w:outlineLvl w:val="3"/>
        <w:rPr>
          <w:rFonts w:ascii="Times New Roman" w:eastAsia="Times New Roman" w:hAnsi="Times New Roman" w:cs="Times New Roman"/>
          <w:b/>
          <w:bCs/>
          <w:sz w:val="24"/>
          <w:szCs w:val="24"/>
          <w:lang w:eastAsia="en-GB"/>
        </w:rPr>
      </w:pPr>
      <w:r>
        <w:rPr>
          <w:rFonts w:ascii="Times New Roman" w:eastAsia="Times New Roman" w:hAnsi="Times New Roman" w:cs="Times New Roman"/>
          <w:b/>
          <w:bCs/>
          <w:lang w:eastAsia="en-GB"/>
        </w:rPr>
        <w:t>View the Running Containers Using Compose</w:t>
      </w:r>
    </w:p>
    <w:p w14:paraId="3736DC50" w14:textId="77777777" w:rsidR="00D36D58" w:rsidRDefault="00D36D58" w:rsidP="00D36D58">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The containers that are running can now be viewed:</w:t>
      </w:r>
    </w:p>
    <w:p w14:paraId="4EAEBD95"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docker-compose ps</w:t>
      </w:r>
    </w:p>
    <w:p w14:paraId="20ABD2C6" w14:textId="77777777" w:rsidR="00D36D58" w:rsidRDefault="00D36D58" w:rsidP="00D36D58">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lang w:eastAsia="en-GB"/>
        </w:rPr>
        <w:t>The output should be something like this:</w:t>
      </w:r>
    </w:p>
    <w:p w14:paraId="7AC1C101"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Name             Command          State           Ports</w:t>
      </w:r>
    </w:p>
    <w:p w14:paraId="761643B6"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p>
    <w:p w14:paraId="4F30A32A"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test_nginx_1   nginx -g daemon off;   Up      0.0.0.0:32768-&gt;80/tcp</w:t>
      </w:r>
    </w:p>
    <w:p w14:paraId="17F05A74" w14:textId="77777777" w:rsidR="00D36D58" w:rsidRDefault="00D36D58" w:rsidP="00D36D58">
      <w:pPr>
        <w:spacing w:before="100" w:beforeAutospacing="1" w:after="100" w:afterAutospacing="1"/>
        <w:outlineLvl w:val="3"/>
        <w:rPr>
          <w:rFonts w:ascii="Times New Roman" w:eastAsia="Times New Roman" w:hAnsi="Times New Roman" w:cs="Times New Roman"/>
          <w:b/>
          <w:bCs/>
          <w:sz w:val="24"/>
          <w:szCs w:val="24"/>
          <w:lang w:eastAsia="en-GB"/>
        </w:rPr>
      </w:pPr>
      <w:r>
        <w:rPr>
          <w:rFonts w:ascii="Times New Roman" w:eastAsia="Times New Roman" w:hAnsi="Times New Roman" w:cs="Times New Roman"/>
          <w:b/>
          <w:bCs/>
          <w:lang w:eastAsia="en-GB"/>
        </w:rPr>
        <w:t>Access the Application</w:t>
      </w:r>
    </w:p>
    <w:p w14:paraId="7ACABF99" w14:textId="77777777" w:rsidR="00D36D58" w:rsidRDefault="00D36D58" w:rsidP="00D36D58">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We can see that under the </w:t>
      </w:r>
      <w:r>
        <w:rPr>
          <w:rFonts w:ascii="Times New Roman" w:eastAsia="Times New Roman" w:hAnsi="Times New Roman" w:cs="Times New Roman"/>
          <w:b/>
          <w:bCs/>
          <w:lang w:eastAsia="en-GB"/>
        </w:rPr>
        <w:t>Ports</w:t>
      </w:r>
      <w:r>
        <w:rPr>
          <w:rFonts w:ascii="Times New Roman" w:eastAsia="Times New Roman" w:hAnsi="Times New Roman" w:cs="Times New Roman"/>
          <w:lang w:eastAsia="en-GB"/>
        </w:rPr>
        <w:t xml:space="preserve"> column the high port that the container has been published on is listed.</w:t>
      </w:r>
      <w:r>
        <w:rPr>
          <w:rFonts w:ascii="Times New Roman" w:eastAsia="Times New Roman" w:hAnsi="Times New Roman" w:cs="Times New Roman"/>
          <w:lang w:eastAsia="en-GB"/>
        </w:rPr>
        <w:br/>
        <w:t xml:space="preserve">Try connect to the container in a browser or by using a </w:t>
      </w:r>
      <w:r>
        <w:rPr>
          <w:rFonts w:ascii="Courier New" w:eastAsia="Times New Roman" w:hAnsi="Courier New" w:cs="Courier New"/>
          <w:sz w:val="20"/>
          <w:szCs w:val="20"/>
          <w:lang w:eastAsia="en-GB"/>
        </w:rPr>
        <w:t>curl</w:t>
      </w:r>
      <w:r>
        <w:rPr>
          <w:rFonts w:ascii="Times New Roman" w:eastAsia="Times New Roman" w:hAnsi="Times New Roman" w:cs="Times New Roman"/>
          <w:lang w:eastAsia="en-GB"/>
        </w:rPr>
        <w:t xml:space="preserve"> command using that high port.</w:t>
      </w:r>
    </w:p>
    <w:p w14:paraId="4F2537E8" w14:textId="77777777" w:rsidR="00D36D58" w:rsidRDefault="00D36D58" w:rsidP="00D36D58">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For this example we could use:</w:t>
      </w:r>
    </w:p>
    <w:p w14:paraId="61DEABB3"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curl localhost:32768</w:t>
      </w:r>
    </w:p>
    <w:p w14:paraId="366DEBDD" w14:textId="77777777" w:rsidR="00D36D58" w:rsidRDefault="00D36D58" w:rsidP="00D36D58">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lang w:eastAsia="en-GB"/>
        </w:rPr>
        <w:t>Creating a response like this:</w:t>
      </w:r>
    </w:p>
    <w:p w14:paraId="31FE3E19"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&lt;!DOCTYPE html&gt;</w:t>
      </w:r>
    </w:p>
    <w:p w14:paraId="01A1237F"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&lt;html&gt;</w:t>
      </w:r>
    </w:p>
    <w:p w14:paraId="1DDB6D85"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&lt;head&gt;</w:t>
      </w:r>
    </w:p>
    <w:p w14:paraId="06054B82"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&lt;title&gt;Welcome to nginx!&lt;/title&gt;</w:t>
      </w:r>
    </w:p>
    <w:p w14:paraId="142E5E15"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&lt;style&gt;</w:t>
      </w:r>
    </w:p>
    <w:p w14:paraId="51DC0F07"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body {</w:t>
      </w:r>
    </w:p>
    <w:p w14:paraId="02395501"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width: 35em;</w:t>
      </w:r>
    </w:p>
    <w:p w14:paraId="6C7EADE0"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margin: 0 auto;</w:t>
      </w:r>
    </w:p>
    <w:p w14:paraId="52E15227"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font-family: Tahoma, Verdana, Arial, sans-serif;</w:t>
      </w:r>
    </w:p>
    <w:p w14:paraId="2919829A"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
    <w:p w14:paraId="52B41F04"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&lt;/style&gt;</w:t>
      </w:r>
    </w:p>
    <w:p w14:paraId="6316CAD2"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&lt;/head&gt;</w:t>
      </w:r>
    </w:p>
    <w:p w14:paraId="7C6FC97B"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&lt;body&gt;</w:t>
      </w:r>
    </w:p>
    <w:p w14:paraId="679162CD"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&lt;h1&gt;Welcome to nginx!&lt;/h1&gt;</w:t>
      </w:r>
    </w:p>
    <w:p w14:paraId="4F883AB3"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&lt;p&gt;If you see this page, the nginx web server is successfully installed and</w:t>
      </w:r>
    </w:p>
    <w:p w14:paraId="3840B1E8"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working. Further configuration is required.&lt;/p&gt;</w:t>
      </w:r>
    </w:p>
    <w:p w14:paraId="24F5D2B2"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05A0C019"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&lt;p&gt;For online documentation and support please refer to</w:t>
      </w:r>
    </w:p>
    <w:p w14:paraId="02F632DD"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&lt;a href="http://nginx.org/"&gt;nginx.org&lt;/a&gt;.&lt;br/&gt;</w:t>
      </w:r>
    </w:p>
    <w:p w14:paraId="3A09E91B"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Commercial support is available at</w:t>
      </w:r>
    </w:p>
    <w:p w14:paraId="294079B8"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&lt;a href="http://nginx.com/"&gt;nginx.com&lt;/a&gt;.&lt;/p&gt;</w:t>
      </w:r>
    </w:p>
    <w:p w14:paraId="298A4835"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3900F438"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&lt;p&gt;&lt;em&gt;Thank you for using nginx.&lt;/em&gt;&lt;/p&gt;</w:t>
      </w:r>
    </w:p>
    <w:p w14:paraId="74A5CF73"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&lt;/body&gt;</w:t>
      </w:r>
    </w:p>
    <w:p w14:paraId="18145715"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&lt;/html&gt;</w:t>
      </w:r>
    </w:p>
    <w:p w14:paraId="5F5D6E1C" w14:textId="77777777" w:rsidR="00D36D58" w:rsidRDefault="00D36D58" w:rsidP="00D36D58">
      <w:pPr>
        <w:spacing w:before="100" w:beforeAutospacing="1" w:after="100" w:afterAutospacing="1"/>
        <w:outlineLvl w:val="3"/>
        <w:rPr>
          <w:rFonts w:ascii="Times New Roman" w:eastAsia="Times New Roman" w:hAnsi="Times New Roman" w:cs="Times New Roman"/>
          <w:b/>
          <w:bCs/>
          <w:sz w:val="24"/>
          <w:szCs w:val="24"/>
          <w:lang w:eastAsia="en-GB"/>
        </w:rPr>
      </w:pPr>
      <w:r>
        <w:rPr>
          <w:rFonts w:ascii="Times New Roman" w:eastAsia="Times New Roman" w:hAnsi="Times New Roman" w:cs="Times New Roman"/>
          <w:b/>
          <w:bCs/>
          <w:lang w:eastAsia="en-GB"/>
        </w:rPr>
        <w:t>Scale Your Application</w:t>
      </w:r>
    </w:p>
    <w:p w14:paraId="1E560BD4" w14:textId="77777777" w:rsidR="00D36D58" w:rsidRDefault="00D36D58" w:rsidP="00D36D58">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Compose will allow you to scale your application to an amount that you specify.</w:t>
      </w:r>
      <w:r>
        <w:rPr>
          <w:rFonts w:ascii="Times New Roman" w:eastAsia="Times New Roman" w:hAnsi="Times New Roman" w:cs="Times New Roman"/>
          <w:lang w:eastAsia="en-GB"/>
        </w:rPr>
        <w:br/>
        <w:t>You will be able to scale to different amounts depending on the machine that you are using and the resources that are being used by each of the containers.</w:t>
      </w:r>
    </w:p>
    <w:p w14:paraId="66108DD1" w14:textId="77777777" w:rsidR="00D36D58" w:rsidRDefault="00D36D58" w:rsidP="00D36D58">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In this instance we should be fine scaling to </w:t>
      </w:r>
      <w:r>
        <w:rPr>
          <w:rFonts w:ascii="Courier New" w:eastAsia="Times New Roman" w:hAnsi="Courier New" w:cs="Courier New"/>
          <w:sz w:val="20"/>
          <w:szCs w:val="20"/>
          <w:lang w:eastAsia="en-GB"/>
        </w:rPr>
        <w:t>3</w:t>
      </w:r>
      <w:r>
        <w:rPr>
          <w:rFonts w:ascii="Times New Roman" w:eastAsia="Times New Roman" w:hAnsi="Times New Roman" w:cs="Times New Roman"/>
          <w:lang w:eastAsia="en-GB"/>
        </w:rPr>
        <w:t xml:space="preserve"> NGINX containers:</w:t>
      </w:r>
    </w:p>
    <w:p w14:paraId="241D87E8"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docker-compose up -d --scale nginx=3</w:t>
      </w:r>
    </w:p>
    <w:p w14:paraId="1BF3A839" w14:textId="77777777" w:rsidR="00D36D58" w:rsidRDefault="00D36D58" w:rsidP="00D36D58">
      <w:pPr>
        <w:spacing w:before="100" w:beforeAutospacing="1" w:after="100" w:afterAutospacing="1"/>
        <w:rPr>
          <w:rFonts w:ascii="Times New Roman" w:eastAsia="Times New Roman" w:hAnsi="Times New Roman" w:cs="Times New Roman"/>
          <w:sz w:val="24"/>
          <w:szCs w:val="24"/>
          <w:lang w:eastAsia="en-GB"/>
        </w:rPr>
      </w:pPr>
      <w:r>
        <w:rPr>
          <w:rFonts w:ascii="Times New Roman" w:eastAsia="Times New Roman" w:hAnsi="Times New Roman" w:cs="Times New Roman"/>
          <w:lang w:eastAsia="en-GB"/>
        </w:rPr>
        <w:t>Now when you view the running containers there should be 3 instances of NGINX running:</w:t>
      </w:r>
    </w:p>
    <w:p w14:paraId="6D895D7C"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docker-compose ps</w:t>
      </w:r>
    </w:p>
    <w:p w14:paraId="49D44287"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Name             Command          State           Ports</w:t>
      </w:r>
    </w:p>
    <w:p w14:paraId="6F08FED8"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w:t>
      </w:r>
    </w:p>
    <w:p w14:paraId="4725A173"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test_nginx_1   nginx -g daemon off;   Up      0.0.0.0:32768-&gt;80/tcp</w:t>
      </w:r>
    </w:p>
    <w:p w14:paraId="09AF91B9"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test_nginx_2   nginx -g daemon off;   Up      0.0.0.0:32769-&gt;80/tcp</w:t>
      </w:r>
    </w:p>
    <w:p w14:paraId="2F760AA0"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test_nginx_3   nginx -g daemon off;   Up      0.0.0.0:32770-&gt;80/tc</w:t>
      </w:r>
    </w:p>
    <w:p w14:paraId="5E825A3D" w14:textId="77777777" w:rsidR="00D36D58" w:rsidRDefault="00D36D58" w:rsidP="00D36D58">
      <w:pPr>
        <w:spacing w:before="100" w:beforeAutospacing="1" w:after="100" w:afterAutospacing="1"/>
        <w:outlineLvl w:val="3"/>
        <w:rPr>
          <w:rFonts w:ascii="Times New Roman" w:eastAsia="Times New Roman" w:hAnsi="Times New Roman" w:cs="Times New Roman"/>
          <w:b/>
          <w:bCs/>
          <w:sz w:val="24"/>
          <w:szCs w:val="24"/>
          <w:lang w:eastAsia="en-GB"/>
        </w:rPr>
      </w:pPr>
      <w:r>
        <w:rPr>
          <w:rFonts w:ascii="Times New Roman" w:eastAsia="Times New Roman" w:hAnsi="Times New Roman" w:cs="Times New Roman"/>
          <w:b/>
          <w:bCs/>
          <w:lang w:eastAsia="en-GB"/>
        </w:rPr>
        <w:t>Clean Up</w:t>
      </w:r>
    </w:p>
    <w:p w14:paraId="49CCC641" w14:textId="77777777" w:rsidR="00D36D58" w:rsidRDefault="00D36D58" w:rsidP="00D36D58">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We can now stop and remove all the containers and images used by running this command:</w:t>
      </w:r>
    </w:p>
    <w:p w14:paraId="4FDE7B43" w14:textId="77777777" w:rsidR="00D36D58" w:rsidRDefault="00D36D58" w:rsidP="00D3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docker-compose down --rmi all</w:t>
      </w:r>
    </w:p>
    <w:p w14:paraId="14C41DEF" w14:textId="77777777" w:rsidR="00D36D58" w:rsidRPr="00D36D58" w:rsidRDefault="00D36D58" w:rsidP="00D36D58">
      <w:pPr>
        <w:spacing w:before="100" w:after="100"/>
        <w:rPr>
          <w:rFonts w:eastAsia="Times New Roman"/>
          <w:lang w:eastAsia="en-US"/>
        </w:rPr>
      </w:pPr>
    </w:p>
    <w:p w14:paraId="24687DA4" w14:textId="57A8B6B9" w:rsidR="00CC18F5" w:rsidRPr="00CC18F5" w:rsidRDefault="00CC18F5" w:rsidP="00CC18F5">
      <w:pPr>
        <w:spacing w:before="100" w:after="100"/>
        <w:rPr>
          <w:rFonts w:eastAsia="Times New Roman"/>
          <w:lang w:eastAsia="en-US"/>
        </w:rPr>
      </w:pPr>
      <w:r w:rsidRPr="00CC18F5">
        <w:rPr>
          <w:rFonts w:eastAsia="Times New Roman"/>
          <w:lang w:eastAsia="en-US"/>
        </w:rPr>
        <w:t xml:space="preserve"> </w:t>
      </w:r>
    </w:p>
    <w:p w14:paraId="015080B0" w14:textId="5FDA781E" w:rsidR="00CC18F5" w:rsidRPr="00795F42" w:rsidRDefault="00D36D58" w:rsidP="00B1621F">
      <w:pPr>
        <w:pStyle w:val="Heading1"/>
        <w:rPr>
          <w:rFonts w:hint="eastAsia"/>
        </w:rPr>
      </w:pPr>
      <w:r w:rsidRPr="00D36D58">
        <w:lastRenderedPageBreak/>
        <w:t xml:space="preserve">Docker Compose </w:t>
      </w:r>
      <w:r>
        <w:t>L</w:t>
      </w:r>
      <w:r w:rsidRPr="00D36D58">
        <w:t xml:space="preserve">ab 02 </w:t>
      </w:r>
    </w:p>
    <w:p w14:paraId="6A951220" w14:textId="77777777" w:rsidR="00795F42" w:rsidRPr="00795F42" w:rsidRDefault="00795F42"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08659C69" w14:textId="5CBA1A70" w:rsidR="00CC18F5" w:rsidRPr="006F7BCA" w:rsidRDefault="00CC18F5" w:rsidP="00171A56">
      <w:pPr>
        <w:pStyle w:val="Heading2"/>
      </w:pPr>
      <w:r w:rsidRPr="006F7BCA">
        <w:t>Introduction</w:t>
      </w:r>
    </w:p>
    <w:p w14:paraId="14417CDA" w14:textId="77777777" w:rsidR="00795F42" w:rsidRPr="00795F42" w:rsidRDefault="00795F42"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7AD1170D" w14:textId="77777777" w:rsidR="00795F42" w:rsidRPr="00795F42" w:rsidRDefault="00795F42"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rFonts w:ascii="Huawai Sans" w:hAnsi="Huawai Sans" w:hint="eastAsia"/>
          <w:noProof/>
          <w:snapToGrid/>
          <w:vanish/>
          <w:sz w:val="32"/>
          <w:szCs w:val="32"/>
        </w:rPr>
      </w:pPr>
    </w:p>
    <w:p w14:paraId="6130C130" w14:textId="2F5F6C78" w:rsidR="00CC18F5" w:rsidRPr="006F7BCA" w:rsidRDefault="00CC18F5" w:rsidP="00AD192B">
      <w:pPr>
        <w:pStyle w:val="Heading3"/>
        <w:numPr>
          <w:ilvl w:val="2"/>
          <w:numId w:val="21"/>
        </w:numPr>
      </w:pPr>
      <w:r w:rsidRPr="006F7BCA">
        <w:t>About this lab</w:t>
      </w:r>
    </w:p>
    <w:p w14:paraId="3907EEFB" w14:textId="1B7B581C" w:rsidR="00CC18F5" w:rsidRPr="00FC5B2E" w:rsidRDefault="00CC18F5" w:rsidP="00645023">
      <w:pPr>
        <w:pStyle w:val="1"/>
        <w:rPr>
          <w:rFonts w:ascii="Huawai Sans" w:hAnsi="Huawai Sans" w:hint="eastAsia"/>
        </w:rPr>
      </w:pPr>
      <w:r w:rsidRPr="00FC5B2E">
        <w:rPr>
          <w:sz w:val="32"/>
          <w:szCs w:val="32"/>
        </w:rPr>
        <w:t xml:space="preserve"> </w:t>
      </w:r>
      <w:r w:rsidR="00FC5B2E">
        <w:t>In this lab we will learn how to u</w:t>
      </w:r>
      <w:r w:rsidR="00D36D58">
        <w:t>se some basic commands with Docker Compose</w:t>
      </w:r>
      <w:r w:rsidRPr="00FC5B2E">
        <w:rPr>
          <w:rFonts w:ascii="Huawai Sans" w:hAnsi="Huawai Sans"/>
        </w:rPr>
        <w:t>.</w:t>
      </w:r>
    </w:p>
    <w:p w14:paraId="0067EB61" w14:textId="77777777" w:rsidR="00CC18F5" w:rsidRPr="006F7BCA" w:rsidRDefault="00CC18F5" w:rsidP="00AD192B">
      <w:pPr>
        <w:pStyle w:val="Heading3"/>
        <w:numPr>
          <w:ilvl w:val="2"/>
          <w:numId w:val="21"/>
        </w:numPr>
      </w:pPr>
      <w:r w:rsidRPr="006F7BCA">
        <w:t>Prerequsites</w:t>
      </w:r>
    </w:p>
    <w:p w14:paraId="60043CC2" w14:textId="77777777" w:rsidR="00D36D58" w:rsidRPr="00D36D58" w:rsidRDefault="00D36D58" w:rsidP="00D36D58">
      <w:pPr>
        <w:pStyle w:val="ItemListTextinTable"/>
      </w:pPr>
      <w:r w:rsidRPr="00D36D58">
        <w:t>1 VM spun up with your cloud provider of choice</w:t>
      </w:r>
    </w:p>
    <w:p w14:paraId="1D9BC80E" w14:textId="77777777" w:rsidR="00D36D58" w:rsidRPr="00D36D58" w:rsidRDefault="00D36D58" w:rsidP="00FC584A">
      <w:pPr>
        <w:pStyle w:val="ListParagraph"/>
        <w:numPr>
          <w:ilvl w:val="0"/>
          <w:numId w:val="31"/>
        </w:numPr>
      </w:pPr>
      <w:r w:rsidRPr="00D36D58">
        <w:t>Running Ubuntu 18.04 LTS</w:t>
      </w:r>
    </w:p>
    <w:p w14:paraId="7C5671F0" w14:textId="77777777" w:rsidR="00D36D58" w:rsidRPr="00D36D58" w:rsidRDefault="00D36D58" w:rsidP="00FC584A">
      <w:pPr>
        <w:pStyle w:val="ListParagraph"/>
        <w:numPr>
          <w:ilvl w:val="0"/>
          <w:numId w:val="31"/>
        </w:numPr>
      </w:pPr>
      <w:r w:rsidRPr="00D36D58">
        <w:t>Docker installed</w:t>
      </w:r>
    </w:p>
    <w:p w14:paraId="1B5DEE83" w14:textId="77777777" w:rsidR="00D36D58" w:rsidRPr="00D36D58" w:rsidRDefault="00D36D58" w:rsidP="00FC584A">
      <w:pPr>
        <w:pStyle w:val="ListParagraph"/>
        <w:numPr>
          <w:ilvl w:val="0"/>
          <w:numId w:val="31"/>
        </w:numPr>
      </w:pPr>
      <w:r w:rsidRPr="00D36D58">
        <w:t>Docker Compose installed</w:t>
      </w:r>
    </w:p>
    <w:p w14:paraId="7D93E7D6" w14:textId="77777777" w:rsidR="00D36D58" w:rsidRPr="00D36D58" w:rsidRDefault="00D36D58" w:rsidP="00FC584A">
      <w:pPr>
        <w:pStyle w:val="ListParagraph"/>
        <w:numPr>
          <w:ilvl w:val="0"/>
          <w:numId w:val="31"/>
        </w:numPr>
      </w:pPr>
      <w:r w:rsidRPr="00D36D58">
        <w:t>Allow incoming network traffic on port 5000</w:t>
      </w:r>
    </w:p>
    <w:p w14:paraId="2BBC76A0" w14:textId="77777777" w:rsidR="00CC18F5" w:rsidRPr="006F7BCA" w:rsidRDefault="00CC18F5" w:rsidP="00AD192B">
      <w:pPr>
        <w:pStyle w:val="Heading3"/>
        <w:numPr>
          <w:ilvl w:val="2"/>
          <w:numId w:val="21"/>
        </w:numPr>
      </w:pPr>
      <w:r w:rsidRPr="006F7BCA">
        <w:t>Objectives</w:t>
      </w:r>
    </w:p>
    <w:p w14:paraId="781FB15D" w14:textId="77777777" w:rsidR="00CC18F5" w:rsidRPr="006F7BCA" w:rsidRDefault="00CC18F5" w:rsidP="00D36D58">
      <w:pPr>
        <w:pStyle w:val="1"/>
      </w:pPr>
      <w:r w:rsidRPr="006F7BCA">
        <w:t xml:space="preserve">  Upon completion of this task, you will be able to:</w:t>
      </w:r>
    </w:p>
    <w:p w14:paraId="72E4236F" w14:textId="2D2A57AD" w:rsidR="00CC18F5" w:rsidRPr="006F7BCA" w:rsidRDefault="003E5A40" w:rsidP="00FC5B2E">
      <w:pPr>
        <w:pStyle w:val="4"/>
        <w:rPr>
          <w:rFonts w:ascii="Huawai Sans" w:hAnsi="Huawai Sans" w:hint="eastAsia"/>
        </w:rPr>
      </w:pPr>
      <w:r>
        <w:t>Use some basic commands with Docker Compose</w:t>
      </w:r>
      <w:r w:rsidRPr="006F7BCA">
        <w:rPr>
          <w:rFonts w:ascii="Huawai Sans" w:hAnsi="Huawai Sans"/>
        </w:rPr>
        <w:t xml:space="preserve"> </w:t>
      </w:r>
      <w:r w:rsidR="00CC18F5" w:rsidRPr="006F7BCA">
        <w:rPr>
          <w:rFonts w:ascii="Huawai Sans" w:hAnsi="Huawai Sans"/>
        </w:rPr>
        <w:t xml:space="preserve">.   </w:t>
      </w:r>
    </w:p>
    <w:p w14:paraId="28BF1726" w14:textId="77777777" w:rsidR="00CC18F5" w:rsidRDefault="00CC18F5" w:rsidP="00171A56">
      <w:pPr>
        <w:pStyle w:val="Heading2"/>
      </w:pPr>
      <w:r w:rsidRPr="006F7BCA">
        <w:t>Configuration Steps</w:t>
      </w:r>
    </w:p>
    <w:p w14:paraId="3BF7B8B2" w14:textId="77777777" w:rsidR="00795F42" w:rsidRPr="00795F42" w:rsidRDefault="00795F42" w:rsidP="00795F42">
      <w:pPr>
        <w:pStyle w:val="Heading3"/>
        <w:rPr>
          <w:rFonts w:ascii="Times New Roman" w:eastAsia="Times New Roman" w:hAnsi="Times New Roman" w:cs="Times New Roman"/>
          <w:sz w:val="27"/>
          <w:szCs w:val="27"/>
        </w:rPr>
      </w:pPr>
      <w:r w:rsidRPr="00795F42">
        <w:t>Clone the Repository</w:t>
      </w:r>
    </w:p>
    <w:p w14:paraId="29755883" w14:textId="77777777" w:rsidR="00795F42" w:rsidRDefault="00795F42" w:rsidP="00795F42">
      <w:pPr>
        <w:pStyle w:val="NormalWeb"/>
      </w:pPr>
      <w:r>
        <w:rPr>
          <w:rStyle w:val="HTMLCode"/>
        </w:rPr>
        <w:t>docker-compose</w:t>
      </w:r>
      <w:r>
        <w:t xml:space="preserve"> commands require you to be in the working directory of a </w:t>
      </w:r>
      <w:r>
        <w:rPr>
          <w:rStyle w:val="HTMLCode"/>
        </w:rPr>
        <w:t>docker-compose.yaml</w:t>
      </w:r>
      <w:r>
        <w:t xml:space="preserve"> file. This is how Compose knows which configuration of containers it's meant to be managing. You should therefore only have one Compose file per directory.</w:t>
      </w:r>
    </w:p>
    <w:p w14:paraId="15D156E2" w14:textId="77777777" w:rsidR="00795F42" w:rsidRDefault="00795F42" w:rsidP="00795F42">
      <w:pPr>
        <w:pStyle w:val="NormalWeb"/>
      </w:pPr>
      <w:r>
        <w:t xml:space="preserve">We're going to use some Compose commands with an existing pair of containers. Clone down </w:t>
      </w:r>
      <w:hyperlink r:id="rId83" w:history="1">
        <w:r>
          <w:rPr>
            <w:rStyle w:val="Hyperlink"/>
          </w:rPr>
          <w:t>this repository</w:t>
        </w:r>
      </w:hyperlink>
      <w:r>
        <w:t xml:space="preserve"> and change directory into it with the following commands:</w:t>
      </w:r>
    </w:p>
    <w:p w14:paraId="1AFEE5E9" w14:textId="77777777" w:rsidR="00795F42" w:rsidRDefault="00795F42" w:rsidP="00795F42">
      <w:pPr>
        <w:pStyle w:val="HTMLPreformatted"/>
        <w:rPr>
          <w:rStyle w:val="HTMLCode"/>
        </w:rPr>
      </w:pPr>
      <w:r>
        <w:rPr>
          <w:rStyle w:val="HTMLCode"/>
        </w:rPr>
        <w:t>git clone http</w:t>
      </w:r>
      <w:r>
        <w:rPr>
          <w:rStyle w:val="hljs-variable"/>
        </w:rPr>
        <w:t>s:</w:t>
      </w:r>
      <w:r>
        <w:rPr>
          <w:rStyle w:val="HTMLCode"/>
        </w:rPr>
        <w:t>//gitlab.</w:t>
      </w:r>
      <w:r>
        <w:rPr>
          <w:rStyle w:val="hljs-keyword"/>
        </w:rPr>
        <w:t>com</w:t>
      </w:r>
      <w:r>
        <w:rPr>
          <w:rStyle w:val="HTMLCode"/>
        </w:rPr>
        <w:t>/qacdevops/</w:t>
      </w:r>
      <w:r>
        <w:rPr>
          <w:rStyle w:val="hljs-keyword"/>
        </w:rPr>
        <w:t>python</w:t>
      </w:r>
      <w:r>
        <w:rPr>
          <w:rStyle w:val="HTMLCode"/>
        </w:rPr>
        <w:t>-front-</w:t>
      </w:r>
      <w:r>
        <w:rPr>
          <w:rStyle w:val="hljs-builtin"/>
        </w:rPr>
        <w:t>and</w:t>
      </w:r>
      <w:r>
        <w:rPr>
          <w:rStyle w:val="HTMLCode"/>
        </w:rPr>
        <w:t>-back</w:t>
      </w:r>
    </w:p>
    <w:p w14:paraId="3FC6CBE6" w14:textId="77777777" w:rsidR="00795F42" w:rsidRDefault="00795F42" w:rsidP="00795F42">
      <w:pPr>
        <w:pStyle w:val="HTMLPreformatted"/>
      </w:pPr>
      <w:r>
        <w:rPr>
          <w:rStyle w:val="hljs-keyword"/>
        </w:rPr>
        <w:t>cd</w:t>
      </w:r>
      <w:r>
        <w:rPr>
          <w:rStyle w:val="HTMLCode"/>
        </w:rPr>
        <w:t xml:space="preserve"> </w:t>
      </w:r>
      <w:r>
        <w:rPr>
          <w:rStyle w:val="hljs-keyword"/>
        </w:rPr>
        <w:t>python</w:t>
      </w:r>
      <w:r>
        <w:rPr>
          <w:rStyle w:val="HTMLCode"/>
        </w:rPr>
        <w:t>-front-</w:t>
      </w:r>
      <w:r>
        <w:rPr>
          <w:rStyle w:val="hljs-builtin"/>
        </w:rPr>
        <w:t>and</w:t>
      </w:r>
      <w:r>
        <w:rPr>
          <w:rStyle w:val="HTMLCode"/>
        </w:rPr>
        <w:t>-back</w:t>
      </w:r>
    </w:p>
    <w:p w14:paraId="48890F7F"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repository contains a simple pair of Python applications that communicate with one another. The exact functionality of this application is not important for this tutorial, but feel free to study the code.</w:t>
      </w:r>
    </w:p>
    <w:p w14:paraId="4D2445EA" w14:textId="77777777" w:rsidR="00795F42" w:rsidRDefault="00795F42" w:rsidP="00795F42">
      <w:pPr>
        <w:pStyle w:val="Heading3"/>
      </w:pPr>
      <w:r>
        <w:t>Running Containers</w:t>
      </w:r>
    </w:p>
    <w:p w14:paraId="039B067E"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Run the following command to run the containers in our configuration:</w:t>
      </w:r>
    </w:p>
    <w:p w14:paraId="6D54B323" w14:textId="77777777" w:rsidR="00795F42" w:rsidRDefault="00795F42" w:rsidP="00795F42">
      <w:pPr>
        <w:pStyle w:val="HTMLPreformatted"/>
      </w:pPr>
      <w:r>
        <w:rPr>
          <w:rStyle w:val="hljs-attribute"/>
        </w:rPr>
        <w:t>docker-compose up</w:t>
      </w:r>
    </w:p>
    <w:p w14:paraId="65693BBA"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If the images don't already exist, </w:t>
      </w:r>
      <w:r>
        <w:rPr>
          <w:rStyle w:val="HTMLCode"/>
        </w:rPr>
        <w:t>docker-compose up</w:t>
      </w:r>
      <w:r>
        <w:t xml:space="preserve"> will build them for you (assuming a build context is specified).</w:t>
      </w:r>
    </w:p>
    <w:p w14:paraId="11252BB6"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Once the images have been successfully built, you should see the following output:</w:t>
      </w:r>
    </w:p>
    <w:p w14:paraId="5A0A9020" w14:textId="77777777" w:rsidR="00795F42" w:rsidRDefault="00795F42" w:rsidP="00795F42">
      <w:pPr>
        <w:pStyle w:val="HTMLPreformatted"/>
        <w:rPr>
          <w:rStyle w:val="HTMLCode"/>
        </w:rPr>
      </w:pPr>
      <w:r>
        <w:rPr>
          <w:rStyle w:val="HTMLCode"/>
        </w:rPr>
        <w:lastRenderedPageBreak/>
        <w:t>Creating frontend ... done</w:t>
      </w:r>
    </w:p>
    <w:p w14:paraId="6247FF81" w14:textId="77777777" w:rsidR="00795F42" w:rsidRDefault="00795F42" w:rsidP="00795F42">
      <w:pPr>
        <w:pStyle w:val="HTMLPreformatted"/>
        <w:rPr>
          <w:rStyle w:val="HTMLCode"/>
        </w:rPr>
      </w:pPr>
      <w:r>
        <w:rPr>
          <w:rStyle w:val="HTMLCode"/>
        </w:rPr>
        <w:t>Creating backend  ... done</w:t>
      </w:r>
    </w:p>
    <w:p w14:paraId="7F21D692" w14:textId="77777777" w:rsidR="00795F42" w:rsidRDefault="00795F42" w:rsidP="00795F42">
      <w:pPr>
        <w:pStyle w:val="HTMLPreformatted"/>
        <w:rPr>
          <w:rStyle w:val="HTMLCode"/>
        </w:rPr>
      </w:pPr>
      <w:r>
        <w:rPr>
          <w:rStyle w:val="HTMLCode"/>
        </w:rPr>
        <w:t>Attaching to backend, frontend</w:t>
      </w:r>
    </w:p>
    <w:p w14:paraId="50318FA8" w14:textId="77777777" w:rsidR="00795F42" w:rsidRDefault="00795F42" w:rsidP="00795F42">
      <w:pPr>
        <w:pStyle w:val="HTMLPreformatted"/>
        <w:rPr>
          <w:rStyle w:val="HTMLCode"/>
        </w:rPr>
      </w:pPr>
      <w:r>
        <w:rPr>
          <w:rStyle w:val="HTMLCode"/>
        </w:rPr>
        <w:t xml:space="preserve">backend     |  </w:t>
      </w:r>
      <w:r>
        <w:rPr>
          <w:rStyle w:val="hljs-type"/>
        </w:rPr>
        <w:t>* Serving</w:t>
      </w:r>
      <w:r>
        <w:rPr>
          <w:rStyle w:val="HTMLCode"/>
        </w:rPr>
        <w:t xml:space="preserve"> Flask app </w:t>
      </w:r>
      <w:r>
        <w:rPr>
          <w:rStyle w:val="hljs-string"/>
        </w:rPr>
        <w:t>"app"</w:t>
      </w:r>
      <w:r>
        <w:rPr>
          <w:rStyle w:val="HTMLCode"/>
        </w:rPr>
        <w:t xml:space="preserve"> (</w:t>
      </w:r>
      <w:r>
        <w:rPr>
          <w:rStyle w:val="hljs-builtin"/>
        </w:rPr>
        <w:t>lazy</w:t>
      </w:r>
      <w:r>
        <w:rPr>
          <w:rStyle w:val="HTMLCode"/>
        </w:rPr>
        <w:t xml:space="preserve"> loading)</w:t>
      </w:r>
    </w:p>
    <w:p w14:paraId="1860FA2C" w14:textId="77777777" w:rsidR="00795F42" w:rsidRDefault="00795F42" w:rsidP="00795F42">
      <w:pPr>
        <w:pStyle w:val="HTMLPreformatted"/>
        <w:rPr>
          <w:rStyle w:val="HTMLCode"/>
        </w:rPr>
      </w:pPr>
      <w:r>
        <w:rPr>
          <w:rStyle w:val="HTMLCode"/>
        </w:rPr>
        <w:t xml:space="preserve">backend     |  </w:t>
      </w:r>
      <w:r>
        <w:rPr>
          <w:rStyle w:val="hljs-type"/>
        </w:rPr>
        <w:t>* Environment</w:t>
      </w:r>
      <w:r>
        <w:rPr>
          <w:rStyle w:val="HTMLCode"/>
        </w:rPr>
        <w:t>: production</w:t>
      </w:r>
    </w:p>
    <w:p w14:paraId="5B6A312A" w14:textId="77777777" w:rsidR="00795F42" w:rsidRDefault="00795F42" w:rsidP="00795F42">
      <w:pPr>
        <w:pStyle w:val="HTMLPreformatted"/>
        <w:rPr>
          <w:rStyle w:val="HTMLCode"/>
        </w:rPr>
      </w:pPr>
      <w:r>
        <w:rPr>
          <w:rStyle w:val="HTMLCode"/>
        </w:rPr>
        <w:t xml:space="preserve">backend     |    </w:t>
      </w:r>
      <w:r>
        <w:rPr>
          <w:rStyle w:val="hljs-type"/>
        </w:rPr>
        <w:t>WARNING</w:t>
      </w:r>
      <w:r>
        <w:rPr>
          <w:rStyle w:val="HTMLCode"/>
        </w:rPr>
        <w:t xml:space="preserve">: This is a development server. Do not use it </w:t>
      </w:r>
      <w:r>
        <w:rPr>
          <w:rStyle w:val="hljs-builtin"/>
        </w:rPr>
        <w:t>in</w:t>
      </w:r>
      <w:r>
        <w:rPr>
          <w:rStyle w:val="HTMLCode"/>
        </w:rPr>
        <w:t xml:space="preserve"> a production deployment.</w:t>
      </w:r>
    </w:p>
    <w:p w14:paraId="13ED0788" w14:textId="77777777" w:rsidR="00795F42" w:rsidRDefault="00795F42" w:rsidP="00795F42">
      <w:pPr>
        <w:pStyle w:val="HTMLPreformatted"/>
        <w:rPr>
          <w:rStyle w:val="HTMLCode"/>
        </w:rPr>
      </w:pPr>
      <w:r>
        <w:rPr>
          <w:rStyle w:val="HTMLCode"/>
        </w:rPr>
        <w:t xml:space="preserve">backend     |    </w:t>
      </w:r>
      <w:r>
        <w:rPr>
          <w:rStyle w:val="hljs-type"/>
        </w:rPr>
        <w:t>Use</w:t>
      </w:r>
      <w:r>
        <w:rPr>
          <w:rStyle w:val="HTMLCode"/>
        </w:rPr>
        <w:t xml:space="preserve"> a production WSGI server instead.</w:t>
      </w:r>
    </w:p>
    <w:p w14:paraId="074695C5" w14:textId="77777777" w:rsidR="00795F42" w:rsidRDefault="00795F42" w:rsidP="00795F42">
      <w:pPr>
        <w:pStyle w:val="HTMLPreformatted"/>
        <w:rPr>
          <w:rStyle w:val="HTMLCode"/>
        </w:rPr>
      </w:pPr>
      <w:r>
        <w:rPr>
          <w:rStyle w:val="HTMLCode"/>
        </w:rPr>
        <w:t xml:space="preserve">backend     |  </w:t>
      </w:r>
      <w:r>
        <w:rPr>
          <w:rStyle w:val="hljs-type"/>
        </w:rPr>
        <w:t>* Debug</w:t>
      </w:r>
      <w:r>
        <w:rPr>
          <w:rStyle w:val="HTMLCode"/>
        </w:rPr>
        <w:t xml:space="preserve"> mode: on</w:t>
      </w:r>
    </w:p>
    <w:p w14:paraId="39EC643C" w14:textId="77777777" w:rsidR="00795F42" w:rsidRDefault="00795F42" w:rsidP="00795F42">
      <w:pPr>
        <w:pStyle w:val="HTMLPreformatted"/>
        <w:rPr>
          <w:rStyle w:val="HTMLCode"/>
        </w:rPr>
      </w:pPr>
      <w:r>
        <w:rPr>
          <w:rStyle w:val="HTMLCode"/>
        </w:rPr>
        <w:t xml:space="preserve">backend     |  </w:t>
      </w:r>
      <w:r>
        <w:rPr>
          <w:rStyle w:val="hljs-type"/>
        </w:rPr>
        <w:t>* Running</w:t>
      </w:r>
      <w:r>
        <w:rPr>
          <w:rStyle w:val="HTMLCode"/>
        </w:rPr>
        <w:t xml:space="preserve"> on http://</w:t>
      </w:r>
      <w:r>
        <w:rPr>
          <w:rStyle w:val="hljs-number"/>
        </w:rPr>
        <w:t>0.0.0.0</w:t>
      </w:r>
      <w:r>
        <w:rPr>
          <w:rStyle w:val="HTMLCode"/>
        </w:rPr>
        <w:t>:</w:t>
      </w:r>
      <w:r>
        <w:rPr>
          <w:rStyle w:val="hljs-number"/>
        </w:rPr>
        <w:t>5001</w:t>
      </w:r>
      <w:r>
        <w:rPr>
          <w:rStyle w:val="HTMLCode"/>
        </w:rPr>
        <w:t>/ (Press CTRL+C to quit)</w:t>
      </w:r>
    </w:p>
    <w:p w14:paraId="3CCE1815" w14:textId="77777777" w:rsidR="00795F42" w:rsidRDefault="00795F42" w:rsidP="00795F42">
      <w:pPr>
        <w:pStyle w:val="HTMLPreformatted"/>
        <w:rPr>
          <w:rStyle w:val="HTMLCode"/>
        </w:rPr>
      </w:pPr>
      <w:r>
        <w:rPr>
          <w:rStyle w:val="HTMLCode"/>
        </w:rPr>
        <w:t xml:space="preserve">backend     |  </w:t>
      </w:r>
      <w:r>
        <w:rPr>
          <w:rStyle w:val="hljs-type"/>
        </w:rPr>
        <w:t>* Restarting</w:t>
      </w:r>
      <w:r>
        <w:rPr>
          <w:rStyle w:val="HTMLCode"/>
        </w:rPr>
        <w:t xml:space="preserve"> </w:t>
      </w:r>
      <w:r>
        <w:rPr>
          <w:rStyle w:val="hljs-builtin"/>
        </w:rPr>
        <w:t>with</w:t>
      </w:r>
      <w:r>
        <w:rPr>
          <w:rStyle w:val="HTMLCode"/>
        </w:rPr>
        <w:t xml:space="preserve"> stat</w:t>
      </w:r>
    </w:p>
    <w:p w14:paraId="497E9FA4" w14:textId="77777777" w:rsidR="00795F42" w:rsidRDefault="00795F42" w:rsidP="00795F42">
      <w:pPr>
        <w:pStyle w:val="HTMLPreformatted"/>
        <w:rPr>
          <w:rStyle w:val="HTMLCode"/>
        </w:rPr>
      </w:pPr>
      <w:r>
        <w:rPr>
          <w:rStyle w:val="HTMLCode"/>
        </w:rPr>
        <w:t xml:space="preserve">frontend    |  </w:t>
      </w:r>
      <w:r>
        <w:rPr>
          <w:rStyle w:val="hljs-type"/>
        </w:rPr>
        <w:t>* Serving</w:t>
      </w:r>
      <w:r>
        <w:rPr>
          <w:rStyle w:val="HTMLCode"/>
        </w:rPr>
        <w:t xml:space="preserve"> Flask app </w:t>
      </w:r>
      <w:r>
        <w:rPr>
          <w:rStyle w:val="hljs-string"/>
        </w:rPr>
        <w:t>"app"</w:t>
      </w:r>
      <w:r>
        <w:rPr>
          <w:rStyle w:val="HTMLCode"/>
        </w:rPr>
        <w:t xml:space="preserve"> (</w:t>
      </w:r>
      <w:r>
        <w:rPr>
          <w:rStyle w:val="hljs-builtin"/>
        </w:rPr>
        <w:t>lazy</w:t>
      </w:r>
      <w:r>
        <w:rPr>
          <w:rStyle w:val="HTMLCode"/>
        </w:rPr>
        <w:t xml:space="preserve"> loading)</w:t>
      </w:r>
    </w:p>
    <w:p w14:paraId="19BF3165" w14:textId="77777777" w:rsidR="00795F42" w:rsidRDefault="00795F42" w:rsidP="00795F42">
      <w:pPr>
        <w:pStyle w:val="HTMLPreformatted"/>
        <w:rPr>
          <w:rStyle w:val="HTMLCode"/>
        </w:rPr>
      </w:pPr>
      <w:r>
        <w:rPr>
          <w:rStyle w:val="HTMLCode"/>
        </w:rPr>
        <w:t xml:space="preserve">frontend    |  </w:t>
      </w:r>
      <w:r>
        <w:rPr>
          <w:rStyle w:val="hljs-type"/>
        </w:rPr>
        <w:t>* Environment</w:t>
      </w:r>
      <w:r>
        <w:rPr>
          <w:rStyle w:val="HTMLCode"/>
        </w:rPr>
        <w:t>: production</w:t>
      </w:r>
    </w:p>
    <w:p w14:paraId="56D6A8DC" w14:textId="77777777" w:rsidR="00795F42" w:rsidRDefault="00795F42" w:rsidP="00795F42">
      <w:pPr>
        <w:pStyle w:val="HTMLPreformatted"/>
        <w:rPr>
          <w:rStyle w:val="HTMLCode"/>
        </w:rPr>
      </w:pPr>
      <w:r>
        <w:rPr>
          <w:rStyle w:val="HTMLCode"/>
        </w:rPr>
        <w:t xml:space="preserve">frontend    |    </w:t>
      </w:r>
      <w:r>
        <w:rPr>
          <w:rStyle w:val="hljs-type"/>
        </w:rPr>
        <w:t>WARNING</w:t>
      </w:r>
      <w:r>
        <w:rPr>
          <w:rStyle w:val="HTMLCode"/>
        </w:rPr>
        <w:t xml:space="preserve">: This is a development server. Do not use it </w:t>
      </w:r>
      <w:r>
        <w:rPr>
          <w:rStyle w:val="hljs-builtin"/>
        </w:rPr>
        <w:t>in</w:t>
      </w:r>
      <w:r>
        <w:rPr>
          <w:rStyle w:val="HTMLCode"/>
        </w:rPr>
        <w:t xml:space="preserve"> a production deployment.</w:t>
      </w:r>
    </w:p>
    <w:p w14:paraId="0418F078" w14:textId="77777777" w:rsidR="00795F42" w:rsidRDefault="00795F42" w:rsidP="00795F42">
      <w:pPr>
        <w:pStyle w:val="HTMLPreformatted"/>
        <w:rPr>
          <w:rStyle w:val="HTMLCode"/>
        </w:rPr>
      </w:pPr>
      <w:r>
        <w:rPr>
          <w:rStyle w:val="HTMLCode"/>
        </w:rPr>
        <w:t xml:space="preserve">frontend    |    </w:t>
      </w:r>
      <w:r>
        <w:rPr>
          <w:rStyle w:val="hljs-type"/>
        </w:rPr>
        <w:t>Use</w:t>
      </w:r>
      <w:r>
        <w:rPr>
          <w:rStyle w:val="HTMLCode"/>
        </w:rPr>
        <w:t xml:space="preserve"> a production WSGI server instead.</w:t>
      </w:r>
    </w:p>
    <w:p w14:paraId="4BCDD853" w14:textId="77777777" w:rsidR="00795F42" w:rsidRDefault="00795F42" w:rsidP="00795F42">
      <w:pPr>
        <w:pStyle w:val="HTMLPreformatted"/>
        <w:rPr>
          <w:rStyle w:val="HTMLCode"/>
        </w:rPr>
      </w:pPr>
      <w:r>
        <w:rPr>
          <w:rStyle w:val="HTMLCode"/>
        </w:rPr>
        <w:t xml:space="preserve">frontend    |  </w:t>
      </w:r>
      <w:r>
        <w:rPr>
          <w:rStyle w:val="hljs-type"/>
        </w:rPr>
        <w:t>* Debug</w:t>
      </w:r>
      <w:r>
        <w:rPr>
          <w:rStyle w:val="HTMLCode"/>
        </w:rPr>
        <w:t xml:space="preserve"> mode: on</w:t>
      </w:r>
    </w:p>
    <w:p w14:paraId="32F0D2DA" w14:textId="77777777" w:rsidR="00795F42" w:rsidRDefault="00795F42" w:rsidP="00795F42">
      <w:pPr>
        <w:pStyle w:val="HTMLPreformatted"/>
        <w:rPr>
          <w:rStyle w:val="HTMLCode"/>
        </w:rPr>
      </w:pPr>
      <w:r>
        <w:rPr>
          <w:rStyle w:val="HTMLCode"/>
        </w:rPr>
        <w:t xml:space="preserve">frontend    |  </w:t>
      </w:r>
      <w:r>
        <w:rPr>
          <w:rStyle w:val="hljs-type"/>
        </w:rPr>
        <w:t>* Running</w:t>
      </w:r>
      <w:r>
        <w:rPr>
          <w:rStyle w:val="HTMLCode"/>
        </w:rPr>
        <w:t xml:space="preserve"> on http://</w:t>
      </w:r>
      <w:r>
        <w:rPr>
          <w:rStyle w:val="hljs-number"/>
        </w:rPr>
        <w:t>0.0.0.0</w:t>
      </w:r>
      <w:r>
        <w:rPr>
          <w:rStyle w:val="HTMLCode"/>
        </w:rPr>
        <w:t>:</w:t>
      </w:r>
      <w:r>
        <w:rPr>
          <w:rStyle w:val="hljs-number"/>
        </w:rPr>
        <w:t>5000</w:t>
      </w:r>
      <w:r>
        <w:rPr>
          <w:rStyle w:val="HTMLCode"/>
        </w:rPr>
        <w:t>/ (Press CTRL+C to quit)</w:t>
      </w:r>
    </w:p>
    <w:p w14:paraId="5BD5C1D8" w14:textId="77777777" w:rsidR="00795F42" w:rsidRDefault="00795F42" w:rsidP="00795F42">
      <w:pPr>
        <w:pStyle w:val="HTMLPreformatted"/>
        <w:rPr>
          <w:rStyle w:val="HTMLCode"/>
        </w:rPr>
      </w:pPr>
      <w:r>
        <w:rPr>
          <w:rStyle w:val="HTMLCode"/>
        </w:rPr>
        <w:t xml:space="preserve">frontend    |  </w:t>
      </w:r>
      <w:r>
        <w:rPr>
          <w:rStyle w:val="hljs-type"/>
        </w:rPr>
        <w:t>* Restarting</w:t>
      </w:r>
      <w:r>
        <w:rPr>
          <w:rStyle w:val="HTMLCode"/>
        </w:rPr>
        <w:t xml:space="preserve"> </w:t>
      </w:r>
      <w:r>
        <w:rPr>
          <w:rStyle w:val="hljs-builtin"/>
        </w:rPr>
        <w:t>with</w:t>
      </w:r>
      <w:r>
        <w:rPr>
          <w:rStyle w:val="HTMLCode"/>
        </w:rPr>
        <w:t xml:space="preserve"> stat</w:t>
      </w:r>
    </w:p>
    <w:p w14:paraId="327A74B4" w14:textId="77777777" w:rsidR="00795F42" w:rsidRDefault="00795F42" w:rsidP="00795F42">
      <w:pPr>
        <w:pStyle w:val="HTMLPreformatted"/>
        <w:rPr>
          <w:rStyle w:val="HTMLCode"/>
        </w:rPr>
      </w:pPr>
      <w:r>
        <w:rPr>
          <w:rStyle w:val="HTMLCode"/>
        </w:rPr>
        <w:t xml:space="preserve">backend     |  </w:t>
      </w:r>
      <w:r>
        <w:rPr>
          <w:rStyle w:val="hljs-type"/>
        </w:rPr>
        <w:t>* Debugger</w:t>
      </w:r>
      <w:r>
        <w:rPr>
          <w:rStyle w:val="HTMLCode"/>
        </w:rPr>
        <w:t xml:space="preserve"> is active!</w:t>
      </w:r>
    </w:p>
    <w:p w14:paraId="1EDBF330" w14:textId="77777777" w:rsidR="00795F42" w:rsidRDefault="00795F42" w:rsidP="00795F42">
      <w:pPr>
        <w:pStyle w:val="HTMLPreformatted"/>
        <w:rPr>
          <w:rStyle w:val="HTMLCode"/>
        </w:rPr>
      </w:pPr>
      <w:r>
        <w:rPr>
          <w:rStyle w:val="HTMLCode"/>
        </w:rPr>
        <w:t xml:space="preserve">backend     |  </w:t>
      </w:r>
      <w:r>
        <w:rPr>
          <w:rStyle w:val="hljs-type"/>
        </w:rPr>
        <w:t>* Debugger</w:t>
      </w:r>
      <w:r>
        <w:rPr>
          <w:rStyle w:val="HTMLCode"/>
        </w:rPr>
        <w:t xml:space="preserve"> PIN: </w:t>
      </w:r>
      <w:r>
        <w:rPr>
          <w:rStyle w:val="hljs-number"/>
        </w:rPr>
        <w:t>188-950-633</w:t>
      </w:r>
    </w:p>
    <w:p w14:paraId="770D2B16" w14:textId="77777777" w:rsidR="00795F42" w:rsidRDefault="00795F42" w:rsidP="00795F42">
      <w:pPr>
        <w:pStyle w:val="HTMLPreformatted"/>
        <w:rPr>
          <w:rStyle w:val="HTMLCode"/>
        </w:rPr>
      </w:pPr>
      <w:r>
        <w:rPr>
          <w:rStyle w:val="HTMLCode"/>
        </w:rPr>
        <w:t xml:space="preserve">frontend    |  </w:t>
      </w:r>
      <w:r>
        <w:rPr>
          <w:rStyle w:val="hljs-type"/>
        </w:rPr>
        <w:t>* Debugger</w:t>
      </w:r>
      <w:r>
        <w:rPr>
          <w:rStyle w:val="HTMLCode"/>
        </w:rPr>
        <w:t xml:space="preserve"> is active!</w:t>
      </w:r>
    </w:p>
    <w:p w14:paraId="4F3AE31A" w14:textId="77777777" w:rsidR="00795F42" w:rsidRDefault="00795F42" w:rsidP="00795F42">
      <w:pPr>
        <w:pStyle w:val="HTMLPreformatted"/>
      </w:pPr>
      <w:r>
        <w:rPr>
          <w:rStyle w:val="HTMLCode"/>
        </w:rPr>
        <w:t xml:space="preserve">frontend    |  </w:t>
      </w:r>
      <w:r>
        <w:rPr>
          <w:rStyle w:val="hljs-type"/>
        </w:rPr>
        <w:t>* Debugger</w:t>
      </w:r>
      <w:r>
        <w:rPr>
          <w:rStyle w:val="HTMLCode"/>
        </w:rPr>
        <w:t xml:space="preserve"> PIN: </w:t>
      </w:r>
      <w:r>
        <w:rPr>
          <w:rStyle w:val="hljs-number"/>
        </w:rPr>
        <w:t>149-867-548</w:t>
      </w:r>
    </w:p>
    <w:p w14:paraId="21273CE1"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Compose handily allows us to see the logs for multiple containers at once. This is particularly handy for troubleshooting applications with multiple services sending HTTP requests to one another.</w:t>
      </w:r>
    </w:p>
    <w:p w14:paraId="795754CF"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Enter </w:t>
      </w:r>
      <w:r>
        <w:rPr>
          <w:rStyle w:val="HTMLCode"/>
        </w:rPr>
        <w:t>Ctrl+C</w:t>
      </w:r>
      <w:r>
        <w:t xml:space="preserve"> to stop the containers. Let's run them in detached mode (i.e. in the background) so we can continue using our terminal session:</w:t>
      </w:r>
    </w:p>
    <w:p w14:paraId="265D7792" w14:textId="77777777" w:rsidR="00795F42" w:rsidRDefault="00795F42" w:rsidP="00795F42">
      <w:pPr>
        <w:pStyle w:val="HTMLPreformatted"/>
      </w:pPr>
      <w:r>
        <w:rPr>
          <w:rStyle w:val="hljs-attribute"/>
        </w:rPr>
        <w:t>docker-compose up -d</w:t>
      </w:r>
    </w:p>
    <w:p w14:paraId="6AC0E4F1" w14:textId="77777777" w:rsidR="00795F42" w:rsidRDefault="00795F42" w:rsidP="00795F42">
      <w:pPr>
        <w:pStyle w:val="Heading3"/>
      </w:pPr>
      <w:r>
        <w:t>Logs</w:t>
      </w:r>
    </w:p>
    <w:p w14:paraId="051BE7A4"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view the logs of a Compose configuration, enter the following command:</w:t>
      </w:r>
    </w:p>
    <w:p w14:paraId="1A923C3F" w14:textId="77777777" w:rsidR="00795F42" w:rsidRDefault="00795F42" w:rsidP="00795F42">
      <w:pPr>
        <w:pStyle w:val="HTMLPreformatted"/>
      </w:pPr>
      <w:r>
        <w:rPr>
          <w:rStyle w:val="hljs-attribute"/>
        </w:rPr>
        <w:t>docker-compose logs</w:t>
      </w:r>
    </w:p>
    <w:p w14:paraId="771E032B"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output should be identical to the logs you saw when you first spun the containers up in attached mode.</w:t>
      </w:r>
    </w:p>
    <w:p w14:paraId="556C70FF"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We can view the commands in realtime with the </w:t>
      </w:r>
      <w:r>
        <w:rPr>
          <w:rStyle w:val="HTMLCode"/>
        </w:rPr>
        <w:t>-f</w:t>
      </w:r>
      <w:r>
        <w:t xml:space="preserve"> option. Run the following command:</w:t>
      </w:r>
    </w:p>
    <w:p w14:paraId="3C37C186" w14:textId="77777777" w:rsidR="00795F42" w:rsidRDefault="00795F42" w:rsidP="00795F42">
      <w:pPr>
        <w:pStyle w:val="HTMLPreformatted"/>
      </w:pPr>
      <w:r>
        <w:rPr>
          <w:rStyle w:val="hljs-attribute"/>
        </w:rPr>
        <w:t>docker-compose logs -f</w:t>
      </w:r>
    </w:p>
    <w:p w14:paraId="4208182F"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While viewing these logs, navigate to the public IP address of your virtual machine on port </w:t>
      </w:r>
      <w:r>
        <w:rPr>
          <w:rStyle w:val="HTMLCode"/>
        </w:rPr>
        <w:t>5000</w:t>
      </w:r>
      <w:r>
        <w:t xml:space="preserve"> (make sure your firewall rules have allowed incoming traffic on that port). Refresh the page a few times.</w:t>
      </w:r>
    </w:p>
    <w:p w14:paraId="4B948922"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realtime, you should see the following logs appear each time you refresh the page:</w:t>
      </w:r>
    </w:p>
    <w:p w14:paraId="1C5DB0D3" w14:textId="77777777" w:rsidR="00795F42" w:rsidRDefault="00795F42" w:rsidP="00795F42">
      <w:pPr>
        <w:pStyle w:val="HTMLPreformatted"/>
        <w:rPr>
          <w:rStyle w:val="HTMLCode"/>
        </w:rPr>
      </w:pPr>
      <w:r>
        <w:rPr>
          <w:rStyle w:val="HTMLCode"/>
        </w:rPr>
        <w:t xml:space="preserve">backend     | </w:t>
      </w:r>
      <w:r>
        <w:rPr>
          <w:rStyle w:val="hljs-number"/>
        </w:rPr>
        <w:t>172</w:t>
      </w:r>
      <w:r>
        <w:rPr>
          <w:rStyle w:val="HTMLCode"/>
        </w:rPr>
        <w:t>.</w:t>
      </w:r>
      <w:r>
        <w:rPr>
          <w:rStyle w:val="hljs-number"/>
        </w:rPr>
        <w:t>18</w:t>
      </w:r>
      <w:r>
        <w:rPr>
          <w:rStyle w:val="HTMLCode"/>
        </w:rPr>
        <w:t>.</w:t>
      </w:r>
      <w:r>
        <w:rPr>
          <w:rStyle w:val="hljs-number"/>
        </w:rPr>
        <w:t>0</w:t>
      </w:r>
      <w:r>
        <w:rPr>
          <w:rStyle w:val="HTMLCode"/>
        </w:rPr>
        <w:t>.</w:t>
      </w:r>
      <w:r>
        <w:rPr>
          <w:rStyle w:val="hljs-number"/>
        </w:rPr>
        <w:t>3</w:t>
      </w:r>
      <w:r>
        <w:rPr>
          <w:rStyle w:val="HTMLCode"/>
        </w:rPr>
        <w:t xml:space="preserve"> - - </w:t>
      </w:r>
      <w:r>
        <w:rPr>
          <w:rStyle w:val="hljs-string"/>
        </w:rPr>
        <w:t>[09/Sep/2020 14:17:48]</w:t>
      </w:r>
      <w:r>
        <w:rPr>
          <w:rStyle w:val="HTMLCode"/>
        </w:rPr>
        <w:t xml:space="preserve"> </w:t>
      </w:r>
      <w:r>
        <w:rPr>
          <w:rStyle w:val="hljs-string"/>
        </w:rPr>
        <w:t>"</w:t>
      </w:r>
      <w:r>
        <w:rPr>
          <w:rStyle w:val="hljs-keyword"/>
        </w:rPr>
        <w:t>GET</w:t>
      </w:r>
      <w:r>
        <w:rPr>
          <w:rStyle w:val="hljs-string"/>
        </w:rPr>
        <w:t xml:space="preserve"> /hostname HTTP/1.1"</w:t>
      </w:r>
      <w:r>
        <w:rPr>
          <w:rStyle w:val="HTMLCode"/>
        </w:rPr>
        <w:t xml:space="preserve"> </w:t>
      </w:r>
      <w:r>
        <w:rPr>
          <w:rStyle w:val="hljs-number"/>
        </w:rPr>
        <w:t>200</w:t>
      </w:r>
      <w:r>
        <w:rPr>
          <w:rStyle w:val="HTMLCode"/>
        </w:rPr>
        <w:t xml:space="preserve"> -</w:t>
      </w:r>
    </w:p>
    <w:p w14:paraId="51554F77" w14:textId="77777777" w:rsidR="00795F42" w:rsidRDefault="00795F42" w:rsidP="00795F42">
      <w:pPr>
        <w:pStyle w:val="HTMLPreformatted"/>
        <w:rPr>
          <w:rStyle w:val="HTMLCode"/>
        </w:rPr>
      </w:pPr>
      <w:r>
        <w:rPr>
          <w:rStyle w:val="HTMLCode"/>
        </w:rPr>
        <w:t xml:space="preserve">backend     | </w:t>
      </w:r>
      <w:r>
        <w:rPr>
          <w:rStyle w:val="hljs-number"/>
        </w:rPr>
        <w:t>172</w:t>
      </w:r>
      <w:r>
        <w:rPr>
          <w:rStyle w:val="HTMLCode"/>
        </w:rPr>
        <w:t>.</w:t>
      </w:r>
      <w:r>
        <w:rPr>
          <w:rStyle w:val="hljs-number"/>
        </w:rPr>
        <w:t>18</w:t>
      </w:r>
      <w:r>
        <w:rPr>
          <w:rStyle w:val="HTMLCode"/>
        </w:rPr>
        <w:t>.</w:t>
      </w:r>
      <w:r>
        <w:rPr>
          <w:rStyle w:val="hljs-number"/>
        </w:rPr>
        <w:t>0</w:t>
      </w:r>
      <w:r>
        <w:rPr>
          <w:rStyle w:val="HTMLCode"/>
        </w:rPr>
        <w:t>.</w:t>
      </w:r>
      <w:r>
        <w:rPr>
          <w:rStyle w:val="hljs-number"/>
        </w:rPr>
        <w:t>3</w:t>
      </w:r>
      <w:r>
        <w:rPr>
          <w:rStyle w:val="HTMLCode"/>
        </w:rPr>
        <w:t xml:space="preserve"> - - </w:t>
      </w:r>
      <w:r>
        <w:rPr>
          <w:rStyle w:val="hljs-string"/>
        </w:rPr>
        <w:t>[09/Sep/2020 14:17:48]</w:t>
      </w:r>
      <w:r>
        <w:rPr>
          <w:rStyle w:val="HTMLCode"/>
        </w:rPr>
        <w:t xml:space="preserve"> </w:t>
      </w:r>
      <w:r>
        <w:rPr>
          <w:rStyle w:val="hljs-string"/>
        </w:rPr>
        <w:t>"</w:t>
      </w:r>
      <w:r>
        <w:rPr>
          <w:rStyle w:val="hljs-keyword"/>
        </w:rPr>
        <w:t>GET</w:t>
      </w:r>
      <w:r>
        <w:rPr>
          <w:rStyle w:val="hljs-string"/>
        </w:rPr>
        <w:t xml:space="preserve"> /random HTTP/1.1"</w:t>
      </w:r>
      <w:r>
        <w:rPr>
          <w:rStyle w:val="HTMLCode"/>
        </w:rPr>
        <w:t xml:space="preserve"> </w:t>
      </w:r>
      <w:r>
        <w:rPr>
          <w:rStyle w:val="hljs-number"/>
        </w:rPr>
        <w:t>200</w:t>
      </w:r>
      <w:r>
        <w:rPr>
          <w:rStyle w:val="HTMLCode"/>
        </w:rPr>
        <w:t xml:space="preserve"> -</w:t>
      </w:r>
    </w:p>
    <w:p w14:paraId="50D666A4" w14:textId="77777777" w:rsidR="00795F42" w:rsidRDefault="00795F42" w:rsidP="00795F42">
      <w:pPr>
        <w:pStyle w:val="HTMLPreformatted"/>
      </w:pPr>
      <w:r>
        <w:rPr>
          <w:rStyle w:val="HTMLCode"/>
        </w:rPr>
        <w:lastRenderedPageBreak/>
        <w:t xml:space="preserve">frontend    | </w:t>
      </w:r>
      <w:r>
        <w:rPr>
          <w:rStyle w:val="hljs-number"/>
        </w:rPr>
        <w:t>87</w:t>
      </w:r>
      <w:r>
        <w:rPr>
          <w:rStyle w:val="HTMLCode"/>
        </w:rPr>
        <w:t>.</w:t>
      </w:r>
      <w:r>
        <w:rPr>
          <w:rStyle w:val="hljs-number"/>
        </w:rPr>
        <w:t>75</w:t>
      </w:r>
      <w:r>
        <w:rPr>
          <w:rStyle w:val="HTMLCode"/>
        </w:rPr>
        <w:t>.</w:t>
      </w:r>
      <w:r>
        <w:rPr>
          <w:rStyle w:val="hljs-number"/>
        </w:rPr>
        <w:t>101</w:t>
      </w:r>
      <w:r>
        <w:rPr>
          <w:rStyle w:val="HTMLCode"/>
        </w:rPr>
        <w:t>.</w:t>
      </w:r>
      <w:r>
        <w:rPr>
          <w:rStyle w:val="hljs-number"/>
        </w:rPr>
        <w:t>48</w:t>
      </w:r>
      <w:r>
        <w:rPr>
          <w:rStyle w:val="HTMLCode"/>
        </w:rPr>
        <w:t xml:space="preserve"> - - </w:t>
      </w:r>
      <w:r>
        <w:rPr>
          <w:rStyle w:val="hljs-string"/>
        </w:rPr>
        <w:t>[09/Sep/2020 14:17:48]</w:t>
      </w:r>
      <w:r>
        <w:rPr>
          <w:rStyle w:val="HTMLCode"/>
        </w:rPr>
        <w:t xml:space="preserve"> </w:t>
      </w:r>
      <w:r>
        <w:rPr>
          <w:rStyle w:val="hljs-string"/>
        </w:rPr>
        <w:t>"</w:t>
      </w:r>
      <w:r>
        <w:rPr>
          <w:rStyle w:val="hljs-keyword"/>
        </w:rPr>
        <w:t>GET</w:t>
      </w:r>
      <w:r>
        <w:rPr>
          <w:rStyle w:val="hljs-string"/>
        </w:rPr>
        <w:t xml:space="preserve"> / HTTP/1.1"</w:t>
      </w:r>
      <w:r>
        <w:rPr>
          <w:rStyle w:val="HTMLCode"/>
        </w:rPr>
        <w:t xml:space="preserve"> </w:t>
      </w:r>
      <w:r>
        <w:rPr>
          <w:rStyle w:val="hljs-number"/>
        </w:rPr>
        <w:t>200</w:t>
      </w:r>
      <w:r>
        <w:rPr>
          <w:rStyle w:val="HTMLCode"/>
        </w:rPr>
        <w:t xml:space="preserve"> -</w:t>
      </w:r>
    </w:p>
    <w:p w14:paraId="4C2C7652"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r>
        <w:rPr>
          <w:rStyle w:val="HTMLCode"/>
        </w:rPr>
        <w:t>frontend</w:t>
      </w:r>
      <w:r>
        <w:t xml:space="preserve"> container is receiving your HTTP requests on port </w:t>
      </w:r>
      <w:r>
        <w:rPr>
          <w:rStyle w:val="HTMLCode"/>
        </w:rPr>
        <w:t>5000</w:t>
      </w:r>
      <w:r>
        <w:t xml:space="preserve"> and the </w:t>
      </w:r>
      <w:r>
        <w:rPr>
          <w:rStyle w:val="HTMLCode"/>
        </w:rPr>
        <w:t>backend</w:t>
      </w:r>
      <w:r>
        <w:t xml:space="preserve"> is receiving two requests from the </w:t>
      </w:r>
      <w:r>
        <w:rPr>
          <w:rStyle w:val="HTMLCode"/>
        </w:rPr>
        <w:t>frontend</w:t>
      </w:r>
      <w:r>
        <w:t>. This is a great way to pinpoint where networking issues between your containers are occurring.</w:t>
      </w:r>
    </w:p>
    <w:p w14:paraId="60C41256"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Enter </w:t>
      </w:r>
      <w:r>
        <w:rPr>
          <w:rStyle w:val="HTMLCode"/>
        </w:rPr>
        <w:t>Ctrl+C</w:t>
      </w:r>
      <w:r>
        <w:t xml:space="preserve"> to stop viewing the logs.</w:t>
      </w:r>
    </w:p>
    <w:p w14:paraId="5D005252" w14:textId="77777777" w:rsidR="00795F42" w:rsidRDefault="00795F42" w:rsidP="00795F42">
      <w:pPr>
        <w:pStyle w:val="Heading3"/>
      </w:pPr>
      <w:r>
        <w:t>Building Images</w:t>
      </w:r>
    </w:p>
    <w:p w14:paraId="7062EEE6"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Let's change the functionality of the </w:t>
      </w:r>
      <w:r>
        <w:rPr>
          <w:rStyle w:val="HTMLCode"/>
        </w:rPr>
        <w:t>frontend</w:t>
      </w:r>
      <w:r>
        <w:t xml:space="preserve"> container. The repo has another version of the application on a separate branch called </w:t>
      </w:r>
      <w:r>
        <w:rPr>
          <w:rStyle w:val="HTMLCode"/>
        </w:rPr>
        <w:t>red-background</w:t>
      </w:r>
      <w:r>
        <w:t>. Change to that branch by entering:</w:t>
      </w:r>
    </w:p>
    <w:p w14:paraId="1E73E8F7" w14:textId="77777777" w:rsidR="00795F42" w:rsidRDefault="00795F42" w:rsidP="00795F42">
      <w:pPr>
        <w:pStyle w:val="HTMLPreformatted"/>
      </w:pPr>
      <w:r>
        <w:rPr>
          <w:rStyle w:val="HTMLCode"/>
        </w:rPr>
        <w:t xml:space="preserve">git checkout </w:t>
      </w:r>
      <w:r>
        <w:rPr>
          <w:rStyle w:val="hljs-builtin"/>
        </w:rPr>
        <w:t>red</w:t>
      </w:r>
      <w:r>
        <w:rPr>
          <w:rStyle w:val="HTMLCode"/>
        </w:rPr>
        <w:t>-</w:t>
      </w:r>
      <w:r>
        <w:rPr>
          <w:rStyle w:val="hljs-builtin"/>
        </w:rPr>
        <w:t>background</w:t>
      </w:r>
    </w:p>
    <w:p w14:paraId="5FBD0580"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Run the following command to rebuild our new image with our new functionality without bringing the current containers down:</w:t>
      </w:r>
    </w:p>
    <w:p w14:paraId="7188DB0F" w14:textId="77777777" w:rsidR="00795F42" w:rsidRDefault="00795F42" w:rsidP="00795F42">
      <w:pPr>
        <w:pStyle w:val="HTMLPreformatted"/>
      </w:pPr>
      <w:r>
        <w:rPr>
          <w:rStyle w:val="hljs-attribute"/>
        </w:rPr>
        <w:t>docker-compose build</w:t>
      </w:r>
    </w:p>
    <w:p w14:paraId="2A48CD4E" w14:textId="77777777" w:rsidR="00795F42" w:rsidRDefault="00795F42" w:rsidP="00795F42">
      <w:pPr>
        <w:pStyle w:val="Heading3"/>
      </w:pPr>
      <w:r>
        <w:t>Redeploying Containers</w:t>
      </w:r>
    </w:p>
    <w:p w14:paraId="45F8F0BE"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Compose can detect new versions of images and recreate running services with the new version without bringing the running versions down. Simply run the following command again:</w:t>
      </w:r>
    </w:p>
    <w:p w14:paraId="7A3886D5" w14:textId="77777777" w:rsidR="00795F42" w:rsidRDefault="00795F42" w:rsidP="00795F42">
      <w:pPr>
        <w:pStyle w:val="HTMLPreformatted"/>
      </w:pPr>
      <w:r>
        <w:rPr>
          <w:rStyle w:val="hljs-attribute"/>
        </w:rPr>
        <w:t>docker-compose up -d</w:t>
      </w:r>
    </w:p>
    <w:p w14:paraId="6599831A"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Refresh the page on your browser. The app should now display a red background!</w:t>
      </w:r>
    </w:p>
    <w:p w14:paraId="4D4761AC" w14:textId="77777777" w:rsidR="00795F42" w:rsidRDefault="00795F42" w:rsidP="00795F42">
      <w:pPr>
        <w:pStyle w:val="Heading3"/>
      </w:pPr>
      <w:r>
        <w:t>Cleaning Up</w:t>
      </w:r>
    </w:p>
    <w:p w14:paraId="467AEC89"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We can easily stop our containers with </w:t>
      </w:r>
      <w:r>
        <w:rPr>
          <w:rStyle w:val="HTMLCode"/>
        </w:rPr>
        <w:t>docker-compose down</w:t>
      </w:r>
      <w:r>
        <w:t>. If we want to bring the containers down and delete their associated images, we can run:</w:t>
      </w:r>
    </w:p>
    <w:p w14:paraId="74D11091" w14:textId="77777777" w:rsidR="00795F42" w:rsidRDefault="00795F42" w:rsidP="00795F42">
      <w:pPr>
        <w:pStyle w:val="HTMLPreformatted"/>
      </w:pPr>
      <w:r>
        <w:rPr>
          <w:rStyle w:val="HTMLCode"/>
        </w:rPr>
        <w:t xml:space="preserve">docker-compose down </w:t>
      </w:r>
      <w:r>
        <w:rPr>
          <w:rStyle w:val="hljs-comment"/>
        </w:rPr>
        <w:t>--rmi all</w:t>
      </w:r>
    </w:p>
    <w:p w14:paraId="137591D9" w14:textId="77777777" w:rsidR="00795F42" w:rsidRDefault="00795F4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Do this now.</w:t>
      </w:r>
    </w:p>
    <w:p w14:paraId="713EA607" w14:textId="77777777" w:rsidR="00A34CC2" w:rsidRDefault="00A34CC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1AF689" w14:textId="77777777" w:rsidR="00A34CC2" w:rsidRDefault="00A34CC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54A4CF" w14:textId="77777777" w:rsidR="00A34CC2" w:rsidRDefault="00A34CC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3FDF3C" w14:textId="77777777" w:rsidR="00A34CC2" w:rsidRDefault="00A34CC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E1FDC4" w14:textId="77777777" w:rsidR="00A34CC2" w:rsidRDefault="00A34CC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DD8226C" w14:textId="77777777" w:rsidR="00A34CC2" w:rsidRDefault="00A34CC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8A6CE8" w14:textId="77777777" w:rsidR="00A34CC2" w:rsidRDefault="00A34CC2" w:rsidP="00795F4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6E5FC3" w14:textId="77777777" w:rsidR="00795F42" w:rsidRPr="00795F42" w:rsidRDefault="00795F42" w:rsidP="00795F42">
      <w:pPr>
        <w:pStyle w:val="Heading3"/>
        <w:rPr>
          <w:lang w:eastAsia="en-US"/>
        </w:rPr>
      </w:pPr>
    </w:p>
    <w:p w14:paraId="67A7FB6A" w14:textId="74EAD47F" w:rsidR="00CC18F5" w:rsidRPr="001C5251" w:rsidRDefault="001C5251" w:rsidP="00B1621F">
      <w:pPr>
        <w:pStyle w:val="Heading1"/>
        <w:rPr>
          <w:rFonts w:hint="eastAsia"/>
        </w:rPr>
      </w:pPr>
      <w:r>
        <w:t>Docker Swarm Initialization</w:t>
      </w:r>
    </w:p>
    <w:p w14:paraId="38D9FF18" w14:textId="77777777" w:rsidR="001C5251" w:rsidRPr="001C5251" w:rsidRDefault="001C5251"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3264F16B" w14:textId="24DC7750" w:rsidR="00CC18F5" w:rsidRPr="006F7BCA" w:rsidRDefault="00CC18F5" w:rsidP="00171A56">
      <w:pPr>
        <w:pStyle w:val="Heading2"/>
      </w:pPr>
      <w:r w:rsidRPr="006F7BCA">
        <w:t>Introduction</w:t>
      </w:r>
    </w:p>
    <w:p w14:paraId="41FAB677" w14:textId="77777777" w:rsidR="001C5251" w:rsidRPr="001C5251" w:rsidRDefault="001C5251"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31FBCD82" w14:textId="77777777" w:rsidR="001C5251" w:rsidRPr="001C5251" w:rsidRDefault="001C5251"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43990609" w14:textId="4A36C3A1" w:rsidR="00CC18F5" w:rsidRPr="006F7BCA" w:rsidRDefault="00CC18F5" w:rsidP="00AD192B">
      <w:pPr>
        <w:pStyle w:val="Heading3"/>
        <w:numPr>
          <w:ilvl w:val="2"/>
          <w:numId w:val="21"/>
        </w:numPr>
      </w:pPr>
      <w:r w:rsidRPr="006F7BCA">
        <w:t>About this lab</w:t>
      </w:r>
    </w:p>
    <w:p w14:paraId="0F991548" w14:textId="52584AB4" w:rsidR="00CC18F5" w:rsidRPr="006F7BCA" w:rsidRDefault="00CC18F5" w:rsidP="00E06F81">
      <w:pPr>
        <w:pStyle w:val="1"/>
      </w:pPr>
      <w:r w:rsidRPr="00FC5B2E">
        <w:rPr>
          <w:sz w:val="32"/>
          <w:szCs w:val="32"/>
        </w:rPr>
        <w:t xml:space="preserve"> </w:t>
      </w:r>
      <w:r w:rsidR="00FC5B2E">
        <w:t xml:space="preserve">In this lab we will learn how to </w:t>
      </w:r>
      <w:r w:rsidR="001C5251">
        <w:t>Initialize Docker Swarm</w:t>
      </w:r>
      <w:r w:rsidRPr="006F7BCA">
        <w:t>.</w:t>
      </w:r>
    </w:p>
    <w:p w14:paraId="7ED21D21" w14:textId="77777777" w:rsidR="00CC18F5" w:rsidRPr="006F7BCA" w:rsidRDefault="00CC18F5" w:rsidP="00AD192B">
      <w:pPr>
        <w:pStyle w:val="Heading3"/>
        <w:numPr>
          <w:ilvl w:val="2"/>
          <w:numId w:val="21"/>
        </w:numPr>
      </w:pPr>
      <w:r w:rsidRPr="006F7BCA">
        <w:t>Prerequsites</w:t>
      </w:r>
    </w:p>
    <w:p w14:paraId="3918CCC4" w14:textId="77777777" w:rsidR="001C5251" w:rsidRDefault="001C5251" w:rsidP="001C5251">
      <w:pPr>
        <w:pStyle w:val="1"/>
      </w:pPr>
      <w:r>
        <w:t>You will need two machines, ideally on the same network or subnet, which can connect to each other.</w:t>
      </w:r>
    </w:p>
    <w:p w14:paraId="077453D9" w14:textId="77777777" w:rsidR="001C5251" w:rsidRDefault="001C5251" w:rsidP="001C5251">
      <w:pPr>
        <w:pStyle w:val="1"/>
      </w:pPr>
      <w:r>
        <w:t>Both the machines must have Docker installed on them.</w:t>
      </w:r>
    </w:p>
    <w:p w14:paraId="14C15ABD" w14:textId="77777777" w:rsidR="001C5251" w:rsidRDefault="001C5251" w:rsidP="001C5251">
      <w:pPr>
        <w:pStyle w:val="1"/>
      </w:pPr>
      <w:r>
        <w:t xml:space="preserve">If you are using a cloud service, call one </w:t>
      </w:r>
      <w:r>
        <w:rPr>
          <w:rStyle w:val="HTMLCode"/>
          <w:rFonts w:eastAsiaTheme="minorHAnsi"/>
        </w:rPr>
        <w:t>swarm-master</w:t>
      </w:r>
      <w:r>
        <w:t xml:space="preserve"> and the other </w:t>
      </w:r>
      <w:r>
        <w:rPr>
          <w:rStyle w:val="HTMLCode"/>
          <w:rFonts w:eastAsiaTheme="minorHAnsi"/>
        </w:rPr>
        <w:t>swarm-worker</w:t>
      </w:r>
    </w:p>
    <w:p w14:paraId="671E6EFF" w14:textId="77777777" w:rsidR="00CC18F5" w:rsidRPr="006F7BCA" w:rsidRDefault="00CC18F5" w:rsidP="00AD192B">
      <w:pPr>
        <w:pStyle w:val="Heading3"/>
        <w:numPr>
          <w:ilvl w:val="2"/>
          <w:numId w:val="21"/>
        </w:numPr>
      </w:pPr>
      <w:r w:rsidRPr="006F7BCA">
        <w:t>Objectives</w:t>
      </w:r>
    </w:p>
    <w:p w14:paraId="15952580" w14:textId="77777777" w:rsidR="00CC18F5" w:rsidRPr="006F7BCA" w:rsidRDefault="00CC18F5" w:rsidP="00D36D58">
      <w:pPr>
        <w:pStyle w:val="1"/>
      </w:pPr>
      <w:r w:rsidRPr="006F7BCA">
        <w:t xml:space="preserve">  Upon completion of this task, you will be able to:</w:t>
      </w:r>
    </w:p>
    <w:p w14:paraId="15CC5274" w14:textId="13067676" w:rsidR="00CC18F5" w:rsidRPr="006F7BCA" w:rsidRDefault="001C5251" w:rsidP="00FC5B2E">
      <w:pPr>
        <w:pStyle w:val="4"/>
      </w:pPr>
      <w:r>
        <w:t>Initialize Docker Swarm and work with it</w:t>
      </w:r>
      <w:r w:rsidR="00CC18F5" w:rsidRPr="006F7BCA">
        <w:t xml:space="preserve">.   </w:t>
      </w:r>
    </w:p>
    <w:p w14:paraId="3F60BF37" w14:textId="77777777" w:rsidR="00CC18F5" w:rsidRPr="001C5251" w:rsidRDefault="00CC18F5" w:rsidP="001C5251">
      <w:pPr>
        <w:pStyle w:val="ListParagraph"/>
        <w:numPr>
          <w:ilvl w:val="0"/>
          <w:numId w:val="0"/>
        </w:numPr>
        <w:ind w:left="992"/>
        <w:rPr>
          <w:noProof/>
          <w:snapToGrid/>
          <w:lang w:val="en-IN"/>
        </w:rPr>
      </w:pPr>
    </w:p>
    <w:p w14:paraId="7D948A1A" w14:textId="3A4A42C5" w:rsidR="00CC18F5" w:rsidRDefault="00CC18F5" w:rsidP="00171A56">
      <w:pPr>
        <w:pStyle w:val="Heading2"/>
      </w:pPr>
      <w:r w:rsidRPr="006F7BCA">
        <w:t>Configuration Steps</w:t>
      </w:r>
    </w:p>
    <w:p w14:paraId="47A814FC" w14:textId="77777777" w:rsidR="001C5251" w:rsidRPr="001C5251" w:rsidRDefault="001C5251" w:rsidP="001C5251">
      <w:pPr>
        <w:pStyle w:val="Heading4"/>
      </w:pPr>
      <w:r w:rsidRPr="001C5251">
        <w:t>Initilising the Swarm</w:t>
      </w:r>
    </w:p>
    <w:p w14:paraId="1639D2ED" w14:textId="77777777" w:rsidR="001C5251" w:rsidRPr="001C5251" w:rsidRDefault="001C5251" w:rsidP="001C5251">
      <w:pPr>
        <w:pStyle w:val="NormalWeb"/>
      </w:pPr>
      <w:r w:rsidRPr="001C5251">
        <w:t>We need to create our first node in the Swarm which will serve as a Manager node.</w:t>
      </w:r>
      <w:r w:rsidRPr="001C5251">
        <w:br/>
        <w:t>On the first machine you have, run the follow command:</w:t>
      </w:r>
    </w:p>
    <w:p w14:paraId="435D9D99" w14:textId="77777777" w:rsidR="001C5251" w:rsidRPr="001C5251" w:rsidRDefault="001C5251" w:rsidP="001C5251">
      <w:pPr>
        <w:pStyle w:val="HTMLPreformatted"/>
        <w:rPr>
          <w:sz w:val="21"/>
          <w:szCs w:val="21"/>
        </w:rPr>
      </w:pPr>
      <w:r w:rsidRPr="001C5251">
        <w:rPr>
          <w:rStyle w:val="hljs-attribute"/>
          <w:sz w:val="21"/>
          <w:szCs w:val="21"/>
        </w:rPr>
        <w:t>docker swarm init</w:t>
      </w:r>
    </w:p>
    <w:p w14:paraId="7973C5B4" w14:textId="77777777" w:rsidR="001C5251" w:rsidRPr="001C5251" w:rsidRDefault="001C5251" w:rsidP="001C5251">
      <w:pPr>
        <w:pStyle w:val="Heading4"/>
      </w:pPr>
      <w:r w:rsidRPr="001C5251">
        <w:t>Adding a Worker Node</w:t>
      </w:r>
    </w:p>
    <w:p w14:paraId="69748366" w14:textId="77777777" w:rsidR="001C5251" w:rsidRPr="001C5251" w:rsidRDefault="001C5251" w:rsidP="001C5251">
      <w:pPr>
        <w:pStyle w:val="NormalWeb"/>
      </w:pPr>
      <w:r w:rsidRPr="001C5251">
        <w:t>At this point the cluster is now setup and you may start creating services, however we will add a worker node first.</w:t>
      </w:r>
    </w:p>
    <w:p w14:paraId="35E1C762" w14:textId="77777777" w:rsidR="001C5251" w:rsidRPr="001C5251" w:rsidRDefault="001C5251" w:rsidP="001C5251">
      <w:pPr>
        <w:pStyle w:val="NormalWeb"/>
      </w:pPr>
      <w:r w:rsidRPr="001C5251">
        <w:t>Upon initilising the Swarm, Docker would have likely prompted you with a command that allows you to join a worker node to the swarm.</w:t>
      </w:r>
      <w:r w:rsidRPr="001C5251">
        <w:br/>
        <w:t>Once you have obtained the join command, you can simply run it on the second machine that you have.</w:t>
      </w:r>
    </w:p>
    <w:p w14:paraId="31AAC096" w14:textId="77777777" w:rsidR="001C5251" w:rsidRPr="001C5251" w:rsidRDefault="001C5251" w:rsidP="001C5251">
      <w:pPr>
        <w:pStyle w:val="NormalWeb"/>
      </w:pPr>
      <w:r w:rsidRPr="001C5251">
        <w:t xml:space="preserve">The command will look similar to the one below, however the token and IP address will be different for yours, be sure to use the </w:t>
      </w:r>
      <w:r w:rsidRPr="001C5251">
        <w:rPr>
          <w:rStyle w:val="Emphasis"/>
        </w:rPr>
        <w:t>private</w:t>
      </w:r>
      <w:r w:rsidRPr="001C5251">
        <w:t xml:space="preserve"> address of the VM.</w:t>
      </w:r>
    </w:p>
    <w:p w14:paraId="7EAB06FE" w14:textId="77777777" w:rsidR="001C5251" w:rsidRPr="001C5251" w:rsidRDefault="001C5251" w:rsidP="001C5251">
      <w:pPr>
        <w:pStyle w:val="NormalWeb"/>
      </w:pPr>
      <w:r w:rsidRPr="001C5251">
        <w:t xml:space="preserve">Log on to the </w:t>
      </w:r>
      <w:r w:rsidRPr="001C5251">
        <w:rPr>
          <w:rStyle w:val="Strong"/>
        </w:rPr>
        <w:t>worker</w:t>
      </w:r>
      <w:r w:rsidRPr="001C5251">
        <w:t xml:space="preserve"> node and run the join command similiar to below:</w:t>
      </w:r>
    </w:p>
    <w:p w14:paraId="02382993" w14:textId="77777777" w:rsidR="001C5251" w:rsidRPr="001C5251" w:rsidRDefault="001C5251" w:rsidP="001C5251">
      <w:pPr>
        <w:pStyle w:val="HTMLPreformatted"/>
        <w:rPr>
          <w:rStyle w:val="HTMLCode"/>
          <w:sz w:val="21"/>
          <w:szCs w:val="21"/>
        </w:rPr>
      </w:pPr>
      <w:r w:rsidRPr="001C5251">
        <w:rPr>
          <w:rStyle w:val="HTMLCode"/>
          <w:sz w:val="21"/>
          <w:szCs w:val="21"/>
        </w:rPr>
        <w:t># docker swarm join --token [TOKEN] [IP_ADDRESS]:[PORT]</w:t>
      </w:r>
    </w:p>
    <w:p w14:paraId="3F9FA413" w14:textId="77777777" w:rsidR="001C5251" w:rsidRPr="001C5251" w:rsidRDefault="001C5251" w:rsidP="001C5251">
      <w:pPr>
        <w:pStyle w:val="HTMLPreformatted"/>
        <w:rPr>
          <w:sz w:val="21"/>
          <w:szCs w:val="21"/>
        </w:rPr>
      </w:pPr>
      <w:r w:rsidRPr="001C5251">
        <w:rPr>
          <w:rStyle w:val="HTMLCode"/>
          <w:sz w:val="21"/>
          <w:szCs w:val="21"/>
        </w:rPr>
        <w:t>docker swarm join --token SWMTKN</w:t>
      </w:r>
      <w:r w:rsidRPr="001C5251">
        <w:rPr>
          <w:rStyle w:val="hljs-number"/>
          <w:sz w:val="21"/>
          <w:szCs w:val="21"/>
        </w:rPr>
        <w:t>-1-4</w:t>
      </w:r>
      <w:r w:rsidRPr="001C5251">
        <w:rPr>
          <w:rStyle w:val="HTMLCode"/>
          <w:sz w:val="21"/>
          <w:szCs w:val="21"/>
        </w:rPr>
        <w:t>y5lnvp7h7l7pt2qusvykiyk8p0hn0yywq3gk47ogau8pl64f9</w:t>
      </w:r>
      <w:r w:rsidRPr="001C5251">
        <w:rPr>
          <w:rStyle w:val="hljs-number"/>
          <w:sz w:val="21"/>
          <w:szCs w:val="21"/>
        </w:rPr>
        <w:t>-15</w:t>
      </w:r>
      <w:r w:rsidRPr="001C5251">
        <w:rPr>
          <w:rStyle w:val="HTMLCode"/>
          <w:sz w:val="21"/>
          <w:szCs w:val="21"/>
        </w:rPr>
        <w:t>hstsq0lahr72cz6dppex0i6 swarm-master:</w:t>
      </w:r>
      <w:r w:rsidRPr="001C5251">
        <w:rPr>
          <w:rStyle w:val="hljs-number"/>
          <w:sz w:val="21"/>
          <w:szCs w:val="21"/>
        </w:rPr>
        <w:t>2377</w:t>
      </w:r>
    </w:p>
    <w:p w14:paraId="6A66452B" w14:textId="77777777" w:rsidR="001C5251" w:rsidRPr="001C5251" w:rsidRDefault="001C5251" w:rsidP="001C5251">
      <w:pPr>
        <w:pStyle w:val="NormalWeb"/>
      </w:pPr>
      <w:r w:rsidRPr="001C5251">
        <w:lastRenderedPageBreak/>
        <w:t xml:space="preserve">Also take a moment here to notice which port the workers are connecting from; </w:t>
      </w:r>
      <w:r w:rsidRPr="001C5251">
        <w:rPr>
          <w:rStyle w:val="HTMLCode"/>
          <w:sz w:val="21"/>
          <w:szCs w:val="21"/>
        </w:rPr>
        <w:t>2377</w:t>
      </w:r>
      <w:r w:rsidRPr="001C5251">
        <w:t>.</w:t>
      </w:r>
      <w:r w:rsidRPr="001C5251">
        <w:br/>
        <w:t>This will be important to allow on locked down networks.</w:t>
      </w:r>
    </w:p>
    <w:p w14:paraId="70787269" w14:textId="77777777" w:rsidR="001C5251" w:rsidRPr="001C5251" w:rsidRDefault="001C5251" w:rsidP="001C5251">
      <w:pPr>
        <w:pStyle w:val="Heading5"/>
        <w:rPr>
          <w:rFonts w:hint="default"/>
          <w:sz w:val="21"/>
          <w:szCs w:val="21"/>
        </w:rPr>
      </w:pPr>
      <w:r w:rsidRPr="001C5251">
        <w:rPr>
          <w:sz w:val="21"/>
          <w:szCs w:val="21"/>
        </w:rPr>
        <w:t>Retrieving the Join Command</w:t>
      </w:r>
    </w:p>
    <w:p w14:paraId="57CA26A5" w14:textId="77777777" w:rsidR="001C5251" w:rsidRPr="001C5251" w:rsidRDefault="001C5251" w:rsidP="001C5251">
      <w:pPr>
        <w:pStyle w:val="NormalWeb"/>
      </w:pPr>
      <w:r w:rsidRPr="001C5251">
        <w:t xml:space="preserve">If you can’t obtain the join command anymore, you can use the </w:t>
      </w:r>
      <w:r w:rsidRPr="001C5251">
        <w:rPr>
          <w:rStyle w:val="HTMLCode"/>
          <w:sz w:val="21"/>
          <w:szCs w:val="21"/>
        </w:rPr>
        <w:t>join-token</w:t>
      </w:r>
      <w:r w:rsidRPr="001C5251">
        <w:t xml:space="preserve"> command while on the </w:t>
      </w:r>
      <w:r w:rsidRPr="001C5251">
        <w:rPr>
          <w:rStyle w:val="Strong"/>
        </w:rPr>
        <w:t>master</w:t>
      </w:r>
      <w:r w:rsidRPr="001C5251">
        <w:t xml:space="preserve"> node to get it back:</w:t>
      </w:r>
    </w:p>
    <w:p w14:paraId="01397591" w14:textId="77777777" w:rsidR="001C5251" w:rsidRPr="001C5251" w:rsidRDefault="001C5251" w:rsidP="001C5251">
      <w:pPr>
        <w:pStyle w:val="HTMLPreformatted"/>
        <w:rPr>
          <w:sz w:val="21"/>
          <w:szCs w:val="21"/>
        </w:rPr>
      </w:pPr>
      <w:r w:rsidRPr="001C5251">
        <w:rPr>
          <w:rStyle w:val="HTMLCode"/>
          <w:sz w:val="21"/>
          <w:szCs w:val="21"/>
        </w:rPr>
        <w:t xml:space="preserve">docker </w:t>
      </w:r>
      <w:r w:rsidRPr="001C5251">
        <w:rPr>
          <w:rStyle w:val="hljs-keyword"/>
          <w:sz w:val="21"/>
          <w:szCs w:val="21"/>
        </w:rPr>
        <w:t xml:space="preserve">swarm join-token </w:t>
      </w:r>
      <w:r w:rsidRPr="001C5251">
        <w:rPr>
          <w:rStyle w:val="HTMLCode"/>
          <w:sz w:val="21"/>
          <w:szCs w:val="21"/>
        </w:rPr>
        <w:t>worker</w:t>
      </w:r>
    </w:p>
    <w:p w14:paraId="145FE530" w14:textId="77777777" w:rsidR="001C5251" w:rsidRPr="001C5251" w:rsidRDefault="001C5251" w:rsidP="001C5251">
      <w:pPr>
        <w:pStyle w:val="Heading4"/>
      </w:pPr>
      <w:r w:rsidRPr="001C5251">
        <w:t>Create Your First Swarm Service</w:t>
      </w:r>
    </w:p>
    <w:p w14:paraId="3DE82E0B" w14:textId="77777777" w:rsidR="001C5251" w:rsidRPr="001C5251" w:rsidRDefault="001C5251" w:rsidP="001C5251">
      <w:pPr>
        <w:pStyle w:val="NormalWeb"/>
      </w:pPr>
      <w:r w:rsidRPr="001C5251">
        <w:t>When managing Swarm services, ensure that you are first on the manager node.</w:t>
      </w:r>
      <w:r w:rsidRPr="001C5251">
        <w:br/>
        <w:t>Here we will create a simple NGINX service and use the curl CLI tool to access it.</w:t>
      </w:r>
    </w:p>
    <w:p w14:paraId="0F3B258B" w14:textId="77777777" w:rsidR="001C5251" w:rsidRPr="001C5251" w:rsidRDefault="001C5251" w:rsidP="001C5251">
      <w:pPr>
        <w:pStyle w:val="HTMLPreformatted"/>
        <w:rPr>
          <w:rStyle w:val="HTMLCode"/>
          <w:sz w:val="21"/>
          <w:szCs w:val="21"/>
        </w:rPr>
      </w:pPr>
      <w:r w:rsidRPr="001C5251">
        <w:rPr>
          <w:rStyle w:val="hljs-comment"/>
          <w:sz w:val="21"/>
          <w:szCs w:val="21"/>
        </w:rPr>
        <w:t># docker service create --name [NAME] --publish [HOST_PORT]:[CONTAINER_PORT] [IMAGE]:[TAG]</w:t>
      </w:r>
    </w:p>
    <w:p w14:paraId="6B1BF081" w14:textId="77777777" w:rsidR="001C5251" w:rsidRPr="001C5251" w:rsidRDefault="001C5251" w:rsidP="001C5251">
      <w:pPr>
        <w:pStyle w:val="HTMLPreformatted"/>
        <w:rPr>
          <w:sz w:val="21"/>
          <w:szCs w:val="21"/>
        </w:rPr>
      </w:pPr>
      <w:r w:rsidRPr="001C5251">
        <w:rPr>
          <w:rStyle w:val="HTMLCode"/>
          <w:sz w:val="21"/>
          <w:szCs w:val="21"/>
        </w:rPr>
        <w:t>docker</w:t>
      </w:r>
      <w:r w:rsidRPr="001C5251">
        <w:rPr>
          <w:rStyle w:val="hljs-builtin"/>
          <w:sz w:val="21"/>
          <w:szCs w:val="21"/>
        </w:rPr>
        <w:t xml:space="preserve"> service </w:t>
      </w:r>
      <w:r w:rsidRPr="001C5251">
        <w:rPr>
          <w:rStyle w:val="HTMLCode"/>
          <w:sz w:val="21"/>
          <w:szCs w:val="21"/>
        </w:rPr>
        <w:t>create --name nginx --publish 80:80 nginx:latest</w:t>
      </w:r>
    </w:p>
    <w:p w14:paraId="29E668BF" w14:textId="77777777" w:rsidR="001C5251" w:rsidRPr="001C5251" w:rsidRDefault="001C5251" w:rsidP="001C5251">
      <w:pPr>
        <w:pStyle w:val="NormalWeb"/>
      </w:pPr>
      <w:r w:rsidRPr="001C5251">
        <w:t>Once you have created the service, it will be accessible on the private IP address of the machine, not the loopback interface (localhost).</w:t>
      </w:r>
      <w:r w:rsidRPr="001C5251">
        <w:br/>
        <w:t>To access the NGINX service for this example, the curl command below can be used, the NGINX service will be available from both the worker and master node:</w:t>
      </w:r>
    </w:p>
    <w:p w14:paraId="074D1FD0" w14:textId="77777777" w:rsidR="001C5251" w:rsidRPr="001C5251" w:rsidRDefault="001C5251" w:rsidP="001C5251">
      <w:pPr>
        <w:pStyle w:val="HTMLPreformatted"/>
        <w:rPr>
          <w:rStyle w:val="HTMLCode"/>
          <w:sz w:val="21"/>
          <w:szCs w:val="21"/>
        </w:rPr>
      </w:pPr>
      <w:r w:rsidRPr="001C5251">
        <w:rPr>
          <w:rStyle w:val="HTMLCode"/>
          <w:sz w:val="21"/>
          <w:szCs w:val="21"/>
        </w:rPr>
        <w:t xml:space="preserve"># curl </w:t>
      </w:r>
      <w:r w:rsidRPr="001C5251">
        <w:rPr>
          <w:rStyle w:val="hljs-link"/>
          <w:sz w:val="21"/>
          <w:szCs w:val="21"/>
        </w:rPr>
        <w:t>http://</w:t>
      </w:r>
      <w:r w:rsidRPr="001C5251">
        <w:rPr>
          <w:rStyle w:val="HTMLCode"/>
          <w:sz w:val="21"/>
          <w:szCs w:val="21"/>
        </w:rPr>
        <w:t>[</w:t>
      </w:r>
      <w:r w:rsidRPr="001C5251">
        <w:rPr>
          <w:rStyle w:val="hljs-string"/>
          <w:sz w:val="21"/>
          <w:szCs w:val="21"/>
        </w:rPr>
        <w:t>PRIVATE_IP_ADDRESS</w:t>
      </w:r>
      <w:r w:rsidRPr="001C5251">
        <w:rPr>
          <w:rStyle w:val="HTMLCode"/>
          <w:sz w:val="21"/>
          <w:szCs w:val="21"/>
        </w:rPr>
        <w:t>]</w:t>
      </w:r>
    </w:p>
    <w:p w14:paraId="34CA196C" w14:textId="77777777" w:rsidR="001C5251" w:rsidRPr="001C5251" w:rsidRDefault="001C5251" w:rsidP="001C5251">
      <w:pPr>
        <w:pStyle w:val="HTMLPreformatted"/>
        <w:rPr>
          <w:rStyle w:val="HTMLCode"/>
          <w:sz w:val="21"/>
          <w:szCs w:val="21"/>
        </w:rPr>
      </w:pPr>
      <w:r w:rsidRPr="001C5251">
        <w:rPr>
          <w:rStyle w:val="HTMLCode"/>
          <w:sz w:val="21"/>
          <w:szCs w:val="21"/>
        </w:rPr>
        <w:t>curl http://swarm-master</w:t>
      </w:r>
    </w:p>
    <w:p w14:paraId="483E1A2D" w14:textId="77777777" w:rsidR="001C5251" w:rsidRPr="001C5251" w:rsidRDefault="001C5251" w:rsidP="001C5251">
      <w:pPr>
        <w:pStyle w:val="HTMLPreformatted"/>
        <w:rPr>
          <w:sz w:val="21"/>
          <w:szCs w:val="21"/>
        </w:rPr>
      </w:pPr>
      <w:r w:rsidRPr="001C5251">
        <w:rPr>
          <w:rStyle w:val="HTMLCode"/>
          <w:sz w:val="21"/>
          <w:szCs w:val="21"/>
        </w:rPr>
        <w:t>curl http://swarm-worker</w:t>
      </w:r>
    </w:p>
    <w:p w14:paraId="117F174D" w14:textId="77777777" w:rsidR="001C5251" w:rsidRPr="001C5251" w:rsidRDefault="001C5251" w:rsidP="001C5251">
      <w:pPr>
        <w:pStyle w:val="Heading4"/>
      </w:pPr>
      <w:r w:rsidRPr="001C5251">
        <w:t>Delete Your First Swarm Service</w:t>
      </w:r>
    </w:p>
    <w:p w14:paraId="53ADAE7A" w14:textId="77777777" w:rsidR="001C5251" w:rsidRPr="001C5251" w:rsidRDefault="001C5251" w:rsidP="001C5251">
      <w:pPr>
        <w:pStyle w:val="NormalWeb"/>
      </w:pPr>
      <w:r w:rsidRPr="001C5251">
        <w:t>Let's remove the service that we created:</w:t>
      </w:r>
    </w:p>
    <w:p w14:paraId="490B5F6D" w14:textId="77777777" w:rsidR="001C5251" w:rsidRDefault="001C5251" w:rsidP="001C5251">
      <w:pPr>
        <w:pStyle w:val="HTMLPreformatted"/>
        <w:rPr>
          <w:rStyle w:val="HTMLCode"/>
          <w:sz w:val="21"/>
          <w:szCs w:val="21"/>
        </w:rPr>
      </w:pPr>
      <w:r w:rsidRPr="001C5251">
        <w:rPr>
          <w:rStyle w:val="HTMLCode"/>
          <w:sz w:val="21"/>
          <w:szCs w:val="21"/>
        </w:rPr>
        <w:t>docker</w:t>
      </w:r>
      <w:r w:rsidRPr="001C5251">
        <w:rPr>
          <w:rStyle w:val="hljs-builtin"/>
          <w:sz w:val="21"/>
          <w:szCs w:val="21"/>
        </w:rPr>
        <w:t xml:space="preserve"> service </w:t>
      </w:r>
      <w:r w:rsidRPr="001C5251">
        <w:rPr>
          <w:rStyle w:val="HTMLCode"/>
          <w:sz w:val="21"/>
          <w:szCs w:val="21"/>
        </w:rPr>
        <w:t>rm nginx</w:t>
      </w:r>
    </w:p>
    <w:p w14:paraId="5A35B89F" w14:textId="77777777" w:rsidR="00A34CC2" w:rsidRDefault="00A34CC2" w:rsidP="001C5251">
      <w:pPr>
        <w:pStyle w:val="HTMLPreformatted"/>
        <w:rPr>
          <w:rStyle w:val="HTMLCode"/>
          <w:sz w:val="21"/>
          <w:szCs w:val="21"/>
        </w:rPr>
      </w:pPr>
    </w:p>
    <w:p w14:paraId="2FC823FF" w14:textId="77777777" w:rsidR="00A34CC2" w:rsidRDefault="00A34CC2" w:rsidP="001C5251">
      <w:pPr>
        <w:pStyle w:val="HTMLPreformatted"/>
        <w:rPr>
          <w:rStyle w:val="HTMLCode"/>
          <w:sz w:val="21"/>
          <w:szCs w:val="21"/>
        </w:rPr>
      </w:pPr>
    </w:p>
    <w:p w14:paraId="714344CE" w14:textId="77777777" w:rsidR="00A34CC2" w:rsidRDefault="00A34CC2" w:rsidP="001C5251">
      <w:pPr>
        <w:pStyle w:val="HTMLPreformatted"/>
        <w:rPr>
          <w:rStyle w:val="HTMLCode"/>
          <w:sz w:val="21"/>
          <w:szCs w:val="21"/>
        </w:rPr>
      </w:pPr>
    </w:p>
    <w:p w14:paraId="4CBE5F2D" w14:textId="77777777" w:rsidR="00A34CC2" w:rsidRDefault="00A34CC2" w:rsidP="001C5251">
      <w:pPr>
        <w:pStyle w:val="HTMLPreformatted"/>
        <w:rPr>
          <w:rStyle w:val="HTMLCode"/>
          <w:sz w:val="21"/>
          <w:szCs w:val="21"/>
        </w:rPr>
      </w:pPr>
    </w:p>
    <w:p w14:paraId="0AA557DC" w14:textId="77777777" w:rsidR="00A34CC2" w:rsidRDefault="00A34CC2" w:rsidP="001C5251">
      <w:pPr>
        <w:pStyle w:val="HTMLPreformatted"/>
        <w:rPr>
          <w:rStyle w:val="HTMLCode"/>
          <w:sz w:val="21"/>
          <w:szCs w:val="21"/>
        </w:rPr>
      </w:pPr>
    </w:p>
    <w:p w14:paraId="192CDCB4" w14:textId="77777777" w:rsidR="00A34CC2" w:rsidRDefault="00A34CC2" w:rsidP="001C5251">
      <w:pPr>
        <w:pStyle w:val="HTMLPreformatted"/>
        <w:rPr>
          <w:rStyle w:val="HTMLCode"/>
          <w:sz w:val="21"/>
          <w:szCs w:val="21"/>
        </w:rPr>
      </w:pPr>
    </w:p>
    <w:p w14:paraId="62C16E73" w14:textId="77777777" w:rsidR="00A34CC2" w:rsidRDefault="00A34CC2" w:rsidP="001C5251">
      <w:pPr>
        <w:pStyle w:val="HTMLPreformatted"/>
        <w:rPr>
          <w:rStyle w:val="HTMLCode"/>
          <w:sz w:val="21"/>
          <w:szCs w:val="21"/>
        </w:rPr>
      </w:pPr>
    </w:p>
    <w:p w14:paraId="56D257BB" w14:textId="77777777" w:rsidR="00A34CC2" w:rsidRDefault="00A34CC2" w:rsidP="001C5251">
      <w:pPr>
        <w:pStyle w:val="HTMLPreformatted"/>
        <w:rPr>
          <w:rStyle w:val="HTMLCode"/>
          <w:sz w:val="21"/>
          <w:szCs w:val="21"/>
        </w:rPr>
      </w:pPr>
    </w:p>
    <w:p w14:paraId="6CA93F9F" w14:textId="77777777" w:rsidR="00A34CC2" w:rsidRDefault="00A34CC2" w:rsidP="001C5251">
      <w:pPr>
        <w:pStyle w:val="HTMLPreformatted"/>
        <w:rPr>
          <w:rStyle w:val="HTMLCode"/>
          <w:sz w:val="21"/>
          <w:szCs w:val="21"/>
        </w:rPr>
      </w:pPr>
    </w:p>
    <w:p w14:paraId="2F508CB2" w14:textId="77777777" w:rsidR="00A34CC2" w:rsidRDefault="00A34CC2" w:rsidP="001C5251">
      <w:pPr>
        <w:pStyle w:val="HTMLPreformatted"/>
        <w:rPr>
          <w:rStyle w:val="HTMLCode"/>
          <w:sz w:val="21"/>
          <w:szCs w:val="21"/>
        </w:rPr>
      </w:pPr>
    </w:p>
    <w:p w14:paraId="36E32183" w14:textId="77777777" w:rsidR="001C5251" w:rsidRPr="001C5251" w:rsidRDefault="001C5251" w:rsidP="001C5251">
      <w:pPr>
        <w:pStyle w:val="Heading3"/>
        <w:rPr>
          <w:lang w:val="en-US" w:eastAsia="en-US"/>
        </w:rPr>
      </w:pPr>
    </w:p>
    <w:p w14:paraId="5B35AAC8" w14:textId="2330D4ED" w:rsidR="00CC18F5" w:rsidRPr="001C5251" w:rsidRDefault="001C5251" w:rsidP="00A34CC2">
      <w:pPr>
        <w:pStyle w:val="Heading1"/>
        <w:ind w:right="220"/>
        <w:rPr>
          <w:rFonts w:hint="eastAsia"/>
        </w:rPr>
      </w:pPr>
      <w:r>
        <w:t>Docker Swarm Node Management</w:t>
      </w:r>
    </w:p>
    <w:p w14:paraId="2583A411" w14:textId="77777777" w:rsidR="001C5251" w:rsidRPr="001C5251" w:rsidRDefault="001C5251"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34E5B47E" w14:textId="6A284248" w:rsidR="00CC18F5" w:rsidRPr="006F7BCA" w:rsidRDefault="00CC18F5" w:rsidP="00171A56">
      <w:pPr>
        <w:pStyle w:val="Heading2"/>
      </w:pPr>
      <w:r w:rsidRPr="006F7BCA">
        <w:t>Introduction</w:t>
      </w:r>
    </w:p>
    <w:p w14:paraId="3189B673" w14:textId="77777777" w:rsidR="001C5251" w:rsidRPr="001C5251" w:rsidRDefault="001C5251"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4691475D" w14:textId="77777777" w:rsidR="001C5251" w:rsidRPr="001C5251" w:rsidRDefault="001C5251"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13A320AA" w14:textId="0B2932DF" w:rsidR="00CC18F5" w:rsidRPr="006F7BCA" w:rsidRDefault="00CC18F5" w:rsidP="00AD192B">
      <w:pPr>
        <w:pStyle w:val="Heading3"/>
        <w:numPr>
          <w:ilvl w:val="2"/>
          <w:numId w:val="21"/>
        </w:numPr>
      </w:pPr>
      <w:r w:rsidRPr="006F7BCA">
        <w:t>About this lab</w:t>
      </w:r>
    </w:p>
    <w:p w14:paraId="5ED74BA1" w14:textId="3F4AFB3B" w:rsidR="00CC18F5" w:rsidRPr="006F7BCA" w:rsidRDefault="00CC18F5" w:rsidP="00FC584A">
      <w:pPr>
        <w:pStyle w:val="1"/>
      </w:pPr>
      <w:r w:rsidRPr="006F7BCA">
        <w:rPr>
          <w:sz w:val="32"/>
          <w:szCs w:val="32"/>
        </w:rPr>
        <w:t xml:space="preserve"> </w:t>
      </w:r>
      <w:r w:rsidR="00CF1B1E">
        <w:t>In this lab we will learn how to m</w:t>
      </w:r>
      <w:r w:rsidR="00EF07CF">
        <w:t>anage Nodes using Docker Swarm</w:t>
      </w:r>
    </w:p>
    <w:p w14:paraId="58700D11" w14:textId="4F3F22B1" w:rsidR="00CC18F5" w:rsidRDefault="00CC18F5" w:rsidP="00AD192B">
      <w:pPr>
        <w:pStyle w:val="Heading3"/>
        <w:numPr>
          <w:ilvl w:val="2"/>
          <w:numId w:val="21"/>
        </w:numPr>
      </w:pPr>
      <w:r w:rsidRPr="006F7BCA">
        <w:t>Prerequsites</w:t>
      </w:r>
    </w:p>
    <w:p w14:paraId="4B921E23" w14:textId="77777777" w:rsidR="001C5251" w:rsidRDefault="001C5251" w:rsidP="001C5251">
      <w:pPr>
        <w:pStyle w:val="1"/>
        <w:rPr>
          <w:rFonts w:asciiTheme="minorHAnsi" w:eastAsiaTheme="minorHAnsi" w:hAnsiTheme="minorHAnsi" w:cstheme="minorBidi"/>
          <w:kern w:val="0"/>
          <w:sz w:val="24"/>
          <w:szCs w:val="24"/>
        </w:rPr>
      </w:pPr>
      <w:r>
        <w:t>3 x Ubuntu VM's running version 18.04 LTS (Spun up with your choice of cloud provider).</w:t>
      </w:r>
    </w:p>
    <w:p w14:paraId="3F9B0885" w14:textId="77777777" w:rsidR="001C5251" w:rsidRDefault="001C5251" w:rsidP="001C5251">
      <w:pPr>
        <w:pStyle w:val="1"/>
      </w:pPr>
      <w:r>
        <w:t>Docker installed on all VM's</w:t>
      </w:r>
    </w:p>
    <w:p w14:paraId="39A2AE0F" w14:textId="77777777" w:rsidR="001C5251" w:rsidRDefault="001C5251" w:rsidP="001C5251">
      <w:pPr>
        <w:pStyle w:val="1"/>
      </w:pPr>
      <w:r>
        <w:t>Port 80 open on your Manager VM</w:t>
      </w:r>
    </w:p>
    <w:p w14:paraId="6E9C6B5E" w14:textId="77777777" w:rsidR="001C5251" w:rsidRPr="00CC18F5" w:rsidRDefault="001C5251" w:rsidP="001C5251">
      <w:pPr>
        <w:pStyle w:val="1"/>
        <w:numPr>
          <w:ilvl w:val="0"/>
          <w:numId w:val="0"/>
        </w:numPr>
        <w:ind w:left="425"/>
      </w:pPr>
    </w:p>
    <w:p w14:paraId="5DB22BD3" w14:textId="77777777" w:rsidR="00CC18F5" w:rsidRPr="006F7BCA" w:rsidRDefault="00CC18F5" w:rsidP="00AD192B">
      <w:pPr>
        <w:pStyle w:val="Heading3"/>
        <w:numPr>
          <w:ilvl w:val="2"/>
          <w:numId w:val="21"/>
        </w:numPr>
      </w:pPr>
      <w:r w:rsidRPr="006F7BCA">
        <w:t>Objectives</w:t>
      </w:r>
    </w:p>
    <w:p w14:paraId="17483803" w14:textId="77777777" w:rsidR="00CC18F5" w:rsidRPr="006F7BCA" w:rsidRDefault="00CC18F5" w:rsidP="00D36D58">
      <w:pPr>
        <w:pStyle w:val="1"/>
      </w:pPr>
      <w:r w:rsidRPr="006F7BCA">
        <w:t xml:space="preserve">  Upon completion of this task, you will be able to:</w:t>
      </w:r>
    </w:p>
    <w:p w14:paraId="0F5BAA20" w14:textId="51AA3FA7" w:rsidR="00CC18F5" w:rsidRPr="00EF07CF" w:rsidRDefault="00EF07CF" w:rsidP="00FC5B2E">
      <w:pPr>
        <w:pStyle w:val="4"/>
      </w:pPr>
      <w:r>
        <w:t>Manage Nodes using Docker Swarm</w:t>
      </w:r>
      <w:r w:rsidR="00CC18F5" w:rsidRPr="006F7BCA">
        <w:t xml:space="preserve">.   </w:t>
      </w:r>
    </w:p>
    <w:p w14:paraId="4A9A5674" w14:textId="77777777" w:rsidR="00CC18F5" w:rsidRPr="006F7BCA" w:rsidRDefault="00CC18F5" w:rsidP="00171A56">
      <w:pPr>
        <w:pStyle w:val="Heading2"/>
      </w:pPr>
      <w:r w:rsidRPr="006F7BCA">
        <w:t>Configuration Steps</w:t>
      </w:r>
    </w:p>
    <w:p w14:paraId="250EDC73" w14:textId="77777777" w:rsidR="00EF07CF" w:rsidRDefault="00EF07CF" w:rsidP="00EF07CF">
      <w:pPr>
        <w:pStyle w:val="Heading3"/>
        <w:rPr>
          <w:rFonts w:ascii="Times New Roman" w:eastAsia="Times New Roman" w:hAnsi="Times New Roman" w:cs="Times New Roman"/>
          <w:sz w:val="27"/>
          <w:szCs w:val="27"/>
        </w:rPr>
      </w:pPr>
      <w:r>
        <w:t>Create Cluster</w:t>
      </w:r>
    </w:p>
    <w:p w14:paraId="462BFA0C" w14:textId="77777777" w:rsidR="00EF07CF" w:rsidRDefault="00EF07CF" w:rsidP="00EF07CF">
      <w:pPr>
        <w:pStyle w:val="NormalWeb"/>
      </w:pPr>
      <w:r>
        <w:t>Put together a cluster with 3 nodes, one manager and 2 workers.</w:t>
      </w:r>
    </w:p>
    <w:p w14:paraId="20248922" w14:textId="77777777" w:rsidR="00EF07CF" w:rsidRDefault="00EF07CF" w:rsidP="00FC584A">
      <w:pPr>
        <w:numPr>
          <w:ilvl w:val="0"/>
          <w:numId w:val="35"/>
        </w:numPr>
        <w:topLinePunct w:val="0"/>
        <w:adjustRightInd/>
        <w:snapToGrid/>
        <w:spacing w:before="100" w:beforeAutospacing="1" w:after="100" w:afterAutospacing="1" w:line="240" w:lineRule="auto"/>
      </w:pPr>
      <w:r>
        <w:t>On the machine you have chosen to be the Swarm Manager run the following command:</w:t>
      </w:r>
    </w:p>
    <w:p w14:paraId="34ADB0F9" w14:textId="77777777" w:rsidR="00EF07CF" w:rsidRDefault="00EF07CF" w:rsidP="00EF07CF">
      <w:pPr>
        <w:pStyle w:val="HTMLPreformatted"/>
        <w:ind w:left="720"/>
      </w:pPr>
      <w:r>
        <w:rPr>
          <w:rStyle w:val="hljs-attribute"/>
        </w:rPr>
        <w:t>docker swarm init</w:t>
      </w:r>
    </w:p>
    <w:p w14:paraId="066B0F36"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will initialise the Swarm </w:t>
      </w:r>
      <w:r>
        <w:rPr>
          <w:rStyle w:val="HTMLCode"/>
        </w:rPr>
        <w:t>Manager</w:t>
      </w:r>
      <w:r>
        <w:t xml:space="preserve"> and Docker will output a </w:t>
      </w:r>
      <w:r>
        <w:rPr>
          <w:rStyle w:val="HTMLCode"/>
        </w:rPr>
        <w:t>Join Token</w:t>
      </w:r>
      <w:r>
        <w:t>. Note this down as you will need this command to add workers to your Swarm.</w:t>
      </w:r>
    </w:p>
    <w:p w14:paraId="54333A6C" w14:textId="77777777" w:rsidR="00EF07CF" w:rsidRDefault="00EF07CF" w:rsidP="00FC584A">
      <w:pPr>
        <w:numPr>
          <w:ilvl w:val="0"/>
          <w:numId w:val="36"/>
        </w:numPr>
        <w:topLinePunct w:val="0"/>
        <w:adjustRightInd/>
        <w:snapToGrid/>
        <w:spacing w:before="100" w:beforeAutospacing="1" w:after="100" w:afterAutospacing="1" w:line="240" w:lineRule="auto"/>
      </w:pPr>
      <w:r>
        <w:t>Log on to the Virtual Machine's that will be worker node's in the Swarm, run the join command that was generated earlier, the command should be similiar to the command below:</w:t>
      </w:r>
    </w:p>
    <w:p w14:paraId="4C5516BA" w14:textId="77777777" w:rsidR="00EF07CF" w:rsidRDefault="00EF07CF" w:rsidP="00EF07CF">
      <w:pPr>
        <w:pStyle w:val="HTMLPreformatted"/>
      </w:pPr>
      <w:r>
        <w:rPr>
          <w:rStyle w:val="HTMLCode"/>
        </w:rPr>
        <w:t>docker swarm join --token SWMTKN</w:t>
      </w:r>
      <w:r>
        <w:rPr>
          <w:rStyle w:val="hljs-number"/>
        </w:rPr>
        <w:t>-1-14601</w:t>
      </w:r>
      <w:r>
        <w:rPr>
          <w:rStyle w:val="HTMLCode"/>
        </w:rPr>
        <w:t>cadnn15hf45gjqql23jta4vk4kxh8uy6zyn8vo0fxzu5z</w:t>
      </w:r>
      <w:r>
        <w:rPr>
          <w:rStyle w:val="hljs-number"/>
        </w:rPr>
        <w:t>-31</w:t>
      </w:r>
      <w:r>
        <w:rPr>
          <w:rStyle w:val="HTMLCode"/>
        </w:rPr>
        <w:t xml:space="preserve">kwu4qd6up8ktez4kj62ppvr </w:t>
      </w:r>
      <w:r>
        <w:rPr>
          <w:rStyle w:val="hljs-number"/>
        </w:rPr>
        <w:t>192.168.61.1</w:t>
      </w:r>
      <w:r>
        <w:rPr>
          <w:rStyle w:val="HTMLCode"/>
        </w:rPr>
        <w:t>:</w:t>
      </w:r>
      <w:r>
        <w:rPr>
          <w:rStyle w:val="hljs-number"/>
        </w:rPr>
        <w:t>2357</w:t>
      </w:r>
    </w:p>
    <w:p w14:paraId="7755C112"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you can’t obtain the join command anymore, run the join-token command below on the Swarm Manager VM:</w:t>
      </w:r>
    </w:p>
    <w:p w14:paraId="2FDCD822" w14:textId="77777777" w:rsidR="00EF07CF" w:rsidRDefault="00EF07CF" w:rsidP="00EF07CF">
      <w:pPr>
        <w:pStyle w:val="HTMLPreformatted"/>
      </w:pPr>
      <w:r>
        <w:rPr>
          <w:rStyle w:val="HTMLCode"/>
        </w:rPr>
        <w:t xml:space="preserve">docker </w:t>
      </w:r>
      <w:r>
        <w:rPr>
          <w:rStyle w:val="hljs-keyword"/>
        </w:rPr>
        <w:t xml:space="preserve">swarm join-token </w:t>
      </w:r>
      <w:r>
        <w:rPr>
          <w:rStyle w:val="HTMLCode"/>
        </w:rPr>
        <w:t>worker</w:t>
      </w:r>
    </w:p>
    <w:p w14:paraId="465C6F49" w14:textId="77777777" w:rsidR="00EF07CF" w:rsidRDefault="00EF07CF" w:rsidP="00FC584A">
      <w:pPr>
        <w:numPr>
          <w:ilvl w:val="0"/>
          <w:numId w:val="37"/>
        </w:numPr>
        <w:topLinePunct w:val="0"/>
        <w:adjustRightInd/>
        <w:snapToGrid/>
        <w:spacing w:before="100" w:beforeAutospacing="1" w:after="100" w:afterAutospacing="1" w:line="240" w:lineRule="auto"/>
      </w:pPr>
      <w:r>
        <w:lastRenderedPageBreak/>
        <w:t>Log on to your second VM that will also be a worker node, run the same join-token command to join the Swarm as a worker.</w:t>
      </w:r>
    </w:p>
    <w:p w14:paraId="632622AD"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you have 3 nodes in the Swarm! To check if the Swarm has been configured properly run the following command:</w:t>
      </w:r>
    </w:p>
    <w:p w14:paraId="490D3AE9" w14:textId="77777777" w:rsidR="00EF07CF" w:rsidRDefault="00EF07CF" w:rsidP="00EF07CF">
      <w:pPr>
        <w:pStyle w:val="HTMLPreformatted"/>
      </w:pPr>
      <w:r>
        <w:rPr>
          <w:rStyle w:val="HTMLCode"/>
        </w:rPr>
        <w:t xml:space="preserve">docker </w:t>
      </w:r>
      <w:r>
        <w:rPr>
          <w:rStyle w:val="hljs-keyword"/>
        </w:rPr>
        <w:t>node</w:t>
      </w:r>
      <w:r>
        <w:rPr>
          <w:rStyle w:val="HTMLCode"/>
        </w:rPr>
        <w:t xml:space="preserve"> </w:t>
      </w:r>
      <w:r>
        <w:rPr>
          <w:rStyle w:val="hljs-title"/>
        </w:rPr>
        <w:t>ls</w:t>
      </w:r>
    </w:p>
    <w:p w14:paraId="1B99E459" w14:textId="77777777" w:rsidR="00EF07CF" w:rsidRDefault="00EF07CF" w:rsidP="00EF07C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 a Service</w:t>
      </w:r>
    </w:p>
    <w:p w14:paraId="79D9ECCA"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Create a service that uses the </w:t>
      </w:r>
      <w:r>
        <w:rPr>
          <w:rStyle w:val="HTMLCode"/>
        </w:rPr>
        <w:t>bobcrutchley/python-http-server:latest</w:t>
      </w:r>
      <w:r>
        <w:t xml:space="preserve"> image and is named </w:t>
      </w:r>
      <w:r>
        <w:rPr>
          <w:rStyle w:val="HTMLCode"/>
        </w:rPr>
        <w:t>python-http-server</w:t>
      </w:r>
      <w:r>
        <w:t>. Run the following command on your manager node to do this:</w:t>
      </w:r>
    </w:p>
    <w:p w14:paraId="385E0602" w14:textId="77777777" w:rsidR="00EF07CF" w:rsidRDefault="00EF07CF" w:rsidP="00EF07CF">
      <w:pPr>
        <w:pStyle w:val="HTMLPreformatted"/>
      </w:pPr>
      <w:r>
        <w:rPr>
          <w:rStyle w:val="HTMLCode"/>
        </w:rPr>
        <w:t>docker</w:t>
      </w:r>
      <w:r>
        <w:rPr>
          <w:rStyle w:val="hljs-builtin"/>
        </w:rPr>
        <w:t xml:space="preserve"> service </w:t>
      </w:r>
      <w:r>
        <w:rPr>
          <w:rStyle w:val="HTMLCode"/>
        </w:rPr>
        <w:t>create --name python-http-server bobcrutchley/python-http-server:latest</w:t>
      </w:r>
    </w:p>
    <w:p w14:paraId="0A1941B0" w14:textId="77777777" w:rsidR="00EF07CF" w:rsidRDefault="00EF07CF" w:rsidP="00EF07C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Update the Service</w:t>
      </w:r>
    </w:p>
    <w:p w14:paraId="05F9B0F1"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Update the service so that there are </w:t>
      </w:r>
      <w:r>
        <w:rPr>
          <w:rStyle w:val="HTMLCode"/>
        </w:rPr>
        <w:t>10</w:t>
      </w:r>
      <w:r>
        <w:t xml:space="preserve"> replicas and the port </w:t>
      </w:r>
      <w:r>
        <w:rPr>
          <w:rStyle w:val="HTMLCode"/>
        </w:rPr>
        <w:t>9000</w:t>
      </w:r>
      <w:r>
        <w:t xml:space="preserve"> (inside the container) has been published to </w:t>
      </w:r>
      <w:r>
        <w:rPr>
          <w:rStyle w:val="HTMLCode"/>
        </w:rPr>
        <w:t>80</w:t>
      </w:r>
      <w:r>
        <w:t xml:space="preserve"> (outside the container). Run the following Command to update the service:</w:t>
      </w:r>
    </w:p>
    <w:p w14:paraId="5705C346" w14:textId="77777777" w:rsidR="00EF07CF" w:rsidRDefault="00EF07CF" w:rsidP="00EF07CF">
      <w:pPr>
        <w:pStyle w:val="HTMLPreformatted"/>
      </w:pPr>
      <w:r>
        <w:rPr>
          <w:rStyle w:val="HTMLCode"/>
        </w:rPr>
        <w:t>docker</w:t>
      </w:r>
      <w:r>
        <w:rPr>
          <w:rStyle w:val="hljs-builtin"/>
        </w:rPr>
        <w:t xml:space="preserve"> service </w:t>
      </w:r>
      <w:r>
        <w:rPr>
          <w:rStyle w:val="HTMLCode"/>
        </w:rPr>
        <w:t>update --replicas 10 --publish-</w:t>
      </w:r>
      <w:r>
        <w:rPr>
          <w:rStyle w:val="hljs-builtin-name"/>
        </w:rPr>
        <w:t>add</w:t>
      </w:r>
      <w:r>
        <w:rPr>
          <w:rStyle w:val="HTMLCode"/>
        </w:rPr>
        <w:t xml:space="preserve"> 80:9000  python-http-server</w:t>
      </w:r>
    </w:p>
    <w:p w14:paraId="13213757"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port numbers in the command above </w:t>
      </w:r>
      <w:r>
        <w:rPr>
          <w:rStyle w:val="HTMLCode"/>
        </w:rPr>
        <w:t>80:9000</w:t>
      </w:r>
      <w:r>
        <w:t xml:space="preserve"> represent the Published Port which is </w:t>
      </w:r>
      <w:r>
        <w:rPr>
          <w:rStyle w:val="HTMLCode"/>
        </w:rPr>
        <w:t>80</w:t>
      </w:r>
      <w:r>
        <w:t xml:space="preserve"> and the Container Port </w:t>
      </w:r>
      <w:r>
        <w:rPr>
          <w:rStyle w:val="HTMLCode"/>
        </w:rPr>
        <w:t>9000</w:t>
      </w:r>
      <w:r>
        <w:t>.</w:t>
      </w:r>
    </w:p>
    <w:p w14:paraId="7C54AF16" w14:textId="77777777" w:rsidR="00EF07CF" w:rsidRDefault="00EF07CF" w:rsidP="00EF07C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Access the Service</w:t>
      </w:r>
    </w:p>
    <w:p w14:paraId="57CDDED2"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Use the curl CLI tool to view the </w:t>
      </w:r>
      <w:r>
        <w:rPr>
          <w:rStyle w:val="HTMLCode"/>
        </w:rPr>
        <w:t>info.json</w:t>
      </w:r>
      <w:r>
        <w:t xml:space="preserve"> file served by the application, this file shows the name of the host that it is running on.</w:t>
      </w:r>
    </w:p>
    <w:p w14:paraId="0FE9F3A3"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Run the following command:</w:t>
      </w:r>
    </w:p>
    <w:p w14:paraId="1D34636C" w14:textId="77777777" w:rsidR="00EF07CF" w:rsidRDefault="00EF07CF" w:rsidP="00EF07CF">
      <w:pPr>
        <w:pStyle w:val="HTMLPreformatted"/>
      </w:pPr>
      <w:r>
        <w:rPr>
          <w:rStyle w:val="HTMLCode"/>
        </w:rPr>
        <w:t xml:space="preserve"> curl </w:t>
      </w:r>
      <w:r>
        <w:rPr>
          <w:rStyle w:val="hljs-string"/>
        </w:rPr>
        <w:t>http:</w:t>
      </w:r>
      <w:r>
        <w:rPr>
          <w:rStyle w:val="hljs-comment"/>
        </w:rPr>
        <w:t>//[YOUR_PRIVATE_IP]/info.json</w:t>
      </w:r>
    </w:p>
    <w:p w14:paraId="7DD6EA57"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You can substitute the private IP address here with the private IP address of your manager node. Curl the file multiple times, what do you notice about the output?</w:t>
      </w:r>
    </w:p>
    <w:p w14:paraId="38E91014" w14:textId="77777777" w:rsidR="00EF07CF" w:rsidRDefault="00EF07CF" w:rsidP="00EF07C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Remove the Worker Nodes</w:t>
      </w:r>
    </w:p>
    <w:p w14:paraId="601AAE7F"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Update the amount of replicas to 2. Run the command Below on the manager VM to do this:</w:t>
      </w:r>
    </w:p>
    <w:p w14:paraId="7AA5392A" w14:textId="77777777" w:rsidR="00EF07CF" w:rsidRDefault="00EF07CF" w:rsidP="00EF07CF">
      <w:pPr>
        <w:pStyle w:val="HTMLPreformatted"/>
      </w:pPr>
      <w:r>
        <w:rPr>
          <w:rStyle w:val="HTMLCode"/>
        </w:rPr>
        <w:t xml:space="preserve"> docker</w:t>
      </w:r>
      <w:r>
        <w:rPr>
          <w:rStyle w:val="hljs-builtin"/>
        </w:rPr>
        <w:t xml:space="preserve"> service </w:t>
      </w:r>
      <w:r>
        <w:rPr>
          <w:rStyle w:val="HTMLCode"/>
        </w:rPr>
        <w:t>update --replicas 2 python-http-server</w:t>
      </w:r>
    </w:p>
    <w:p w14:paraId="2F8F0A34"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Drain both of the worker nodes and remove them. Run the command below and replace the [NODE_NAME] with your own.</w:t>
      </w:r>
    </w:p>
    <w:p w14:paraId="1D872FCE" w14:textId="77777777" w:rsidR="00EF07CF" w:rsidRDefault="00EF07CF" w:rsidP="00EF07CF">
      <w:pPr>
        <w:pStyle w:val="HTMLPreformatted"/>
      </w:pPr>
      <w:r>
        <w:rPr>
          <w:rStyle w:val="HTMLCode"/>
        </w:rPr>
        <w:t xml:space="preserve">docker </w:t>
      </w:r>
      <w:r>
        <w:rPr>
          <w:rStyle w:val="hljs-keyword"/>
        </w:rPr>
        <w:t>node</w:t>
      </w:r>
      <w:r>
        <w:rPr>
          <w:rStyle w:val="HTMLCode"/>
        </w:rPr>
        <w:t xml:space="preserve"> </w:t>
      </w:r>
      <w:r>
        <w:rPr>
          <w:rStyle w:val="hljs-title"/>
        </w:rPr>
        <w:t>update</w:t>
      </w:r>
      <w:r>
        <w:rPr>
          <w:rStyle w:val="HTMLCode"/>
        </w:rPr>
        <w:t xml:space="preserve"> --availability drain [NODE_NAME]</w:t>
      </w:r>
    </w:p>
    <w:p w14:paraId="6641AD2D"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You can get the node names by running </w:t>
      </w:r>
      <w:r>
        <w:rPr>
          <w:rStyle w:val="HTMLCode"/>
        </w:rPr>
        <w:t>docker node ls</w:t>
      </w:r>
    </w:p>
    <w:p w14:paraId="009D9229" w14:textId="77777777" w:rsidR="00EF07CF" w:rsidRPr="00EF07CF" w:rsidRDefault="00EF07CF" w:rsidP="00EF07CF">
      <w:pPr>
        <w:spacing w:before="100" w:after="100"/>
        <w:ind w:left="0"/>
        <w:rPr>
          <w:rFonts w:eastAsia="Times New Roman"/>
          <w:b/>
          <w:bCs/>
        </w:rPr>
      </w:pPr>
      <w:r w:rsidRPr="00EF07CF">
        <w:rPr>
          <w:rFonts w:eastAsia="Times New Roman"/>
          <w:b/>
          <w:bCs/>
        </w:rPr>
        <w:t>Clean up</w:t>
      </w:r>
    </w:p>
    <w:p w14:paraId="37FCD735" w14:textId="77777777" w:rsidR="00EF07CF" w:rsidRDefault="00EF07CF" w:rsidP="00FC584A">
      <w:pPr>
        <w:pStyle w:val="NormalWeb"/>
        <w:numPr>
          <w:ilvl w:val="0"/>
          <w:numId w:val="38"/>
        </w:numPr>
        <w:topLinePunct w:val="0"/>
        <w:adjustRightInd/>
        <w:snapToGrid/>
        <w:spacing w:before="100" w:beforeAutospacing="1" w:after="100" w:afterAutospacing="1" w:line="240" w:lineRule="auto"/>
      </w:pPr>
      <w:r>
        <w:t>Remove Service (Run on Swarm Manager):</w:t>
      </w:r>
    </w:p>
    <w:p w14:paraId="79D8DB73" w14:textId="77777777" w:rsidR="00EF07CF" w:rsidRDefault="00EF07CF" w:rsidP="00EF07CF">
      <w:pPr>
        <w:pStyle w:val="HTMLPreformatted"/>
        <w:ind w:left="720"/>
      </w:pPr>
      <w:r>
        <w:rPr>
          <w:rStyle w:val="HTMLCode"/>
        </w:rPr>
        <w:t>docker</w:t>
      </w:r>
      <w:r>
        <w:rPr>
          <w:rStyle w:val="hljs-builtin"/>
        </w:rPr>
        <w:t xml:space="preserve"> service </w:t>
      </w:r>
      <w:r>
        <w:rPr>
          <w:rStyle w:val="HTMLCode"/>
        </w:rPr>
        <w:t>rm python-http-server</w:t>
      </w:r>
    </w:p>
    <w:p w14:paraId="0F67D639" w14:textId="77777777" w:rsidR="00EF07CF" w:rsidRDefault="00EF07CF" w:rsidP="00FC584A">
      <w:pPr>
        <w:pStyle w:val="NormalWeb"/>
        <w:numPr>
          <w:ilvl w:val="0"/>
          <w:numId w:val="38"/>
        </w:numPr>
        <w:topLinePunct w:val="0"/>
        <w:adjustRightInd/>
        <w:snapToGrid/>
        <w:spacing w:before="100" w:beforeAutospacing="1" w:after="100" w:afterAutospacing="1" w:line="240" w:lineRule="auto"/>
      </w:pPr>
      <w:r>
        <w:t>On each worker node run the command below to shut it down:</w:t>
      </w:r>
    </w:p>
    <w:p w14:paraId="1D91FD89" w14:textId="77777777" w:rsidR="00EF07CF" w:rsidRDefault="00EF07CF" w:rsidP="00EF07CF">
      <w:pPr>
        <w:pStyle w:val="HTMLPreformatted"/>
        <w:ind w:left="720"/>
      </w:pPr>
      <w:r>
        <w:rPr>
          <w:rStyle w:val="hljs-attribute"/>
        </w:rPr>
        <w:t>docker swarm leave</w:t>
      </w:r>
    </w:p>
    <w:p w14:paraId="04B8266C" w14:textId="77777777" w:rsidR="00EF07CF" w:rsidRDefault="00EF07CF" w:rsidP="00FC584A">
      <w:pPr>
        <w:pStyle w:val="NormalWeb"/>
        <w:numPr>
          <w:ilvl w:val="0"/>
          <w:numId w:val="38"/>
        </w:numPr>
        <w:topLinePunct w:val="0"/>
        <w:adjustRightInd/>
        <w:snapToGrid/>
        <w:spacing w:before="100" w:beforeAutospacing="1" w:after="100" w:afterAutospacing="1" w:line="240" w:lineRule="auto"/>
      </w:pPr>
      <w:r>
        <w:t>Now remove the nodes using the command below on the Swarm Manager:</w:t>
      </w:r>
    </w:p>
    <w:p w14:paraId="27A6B2CF" w14:textId="77777777" w:rsidR="00EF07CF" w:rsidRDefault="00EF07CF" w:rsidP="00EF07CF">
      <w:pPr>
        <w:pStyle w:val="HTMLPreformatted"/>
        <w:ind w:left="720"/>
      </w:pPr>
      <w:r>
        <w:rPr>
          <w:rStyle w:val="HTMLCode"/>
        </w:rPr>
        <w:lastRenderedPageBreak/>
        <w:t xml:space="preserve">docker </w:t>
      </w:r>
      <w:r>
        <w:rPr>
          <w:rStyle w:val="hljs-keyword"/>
        </w:rPr>
        <w:t>node</w:t>
      </w:r>
      <w:r>
        <w:rPr>
          <w:rStyle w:val="HTMLCode"/>
        </w:rPr>
        <w:t xml:space="preserve"> </w:t>
      </w:r>
      <w:r>
        <w:rPr>
          <w:rStyle w:val="hljs-title"/>
        </w:rPr>
        <w:t>rm</w:t>
      </w:r>
      <w:r>
        <w:rPr>
          <w:rStyle w:val="HTMLCode"/>
        </w:rPr>
        <w:t xml:space="preserve"> [YOUR </w:t>
      </w:r>
      <w:r>
        <w:rPr>
          <w:rStyle w:val="hljs-keyword"/>
        </w:rPr>
        <w:t>NODE</w:t>
      </w:r>
      <w:r>
        <w:rPr>
          <w:rStyle w:val="HTMLCode"/>
        </w:rPr>
        <w:t xml:space="preserve"> </w:t>
      </w:r>
      <w:r>
        <w:rPr>
          <w:rStyle w:val="hljs-title"/>
        </w:rPr>
        <w:t>NAME</w:t>
      </w:r>
      <w:r>
        <w:rPr>
          <w:rStyle w:val="HTMLCode"/>
        </w:rPr>
        <w:t>]</w:t>
      </w:r>
    </w:p>
    <w:p w14:paraId="4126842B" w14:textId="77777777" w:rsidR="00EF07CF" w:rsidRDefault="00EF07CF" w:rsidP="00FC584A">
      <w:pPr>
        <w:pStyle w:val="NormalWeb"/>
        <w:numPr>
          <w:ilvl w:val="0"/>
          <w:numId w:val="38"/>
        </w:numPr>
        <w:topLinePunct w:val="0"/>
        <w:adjustRightInd/>
        <w:snapToGrid/>
        <w:spacing w:before="100" w:beforeAutospacing="1" w:after="100" w:afterAutospacing="1" w:line="240" w:lineRule="auto"/>
      </w:pPr>
      <w:r>
        <w:t>Shutdown and remove all VM resources on your cloud provider platform to avoid unexpected charges and fees.</w:t>
      </w:r>
    </w:p>
    <w:p w14:paraId="2A3D36C8" w14:textId="351AF347" w:rsidR="00CC18F5" w:rsidRDefault="00CC18F5" w:rsidP="00CC18F5">
      <w:pPr>
        <w:spacing w:before="100" w:beforeAutospacing="1" w:after="100" w:afterAutospacing="1"/>
        <w:rPr>
          <w:rFonts w:ascii="Huawai Sans" w:eastAsia="Times New Roman" w:hAnsi="Huawai Sans" w:cs="Times New Roman"/>
          <w:lang w:eastAsia="en-GB"/>
        </w:rPr>
      </w:pPr>
    </w:p>
    <w:p w14:paraId="53751067"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0C233CAF"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10901FCB"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67C70900"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7D999183"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79B11D52"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21DCF833"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37FDC933"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46A661CB"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15FC07C6"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54F1780D"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20B4C88E"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615076D1"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63C84004"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62527EB2"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72DA1AA5"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26949EA4"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67C14981"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5E5F2609" w14:textId="77777777" w:rsidR="00A34CC2" w:rsidRPr="006F7BCA" w:rsidRDefault="00A34CC2" w:rsidP="00CC18F5">
      <w:pPr>
        <w:spacing w:before="100" w:beforeAutospacing="1" w:after="100" w:afterAutospacing="1"/>
        <w:rPr>
          <w:rFonts w:ascii="Huawai Sans" w:eastAsia="Times New Roman" w:hAnsi="Huawai Sans" w:cs="Times New Roman"/>
          <w:lang w:eastAsia="en-GB"/>
        </w:rPr>
      </w:pPr>
    </w:p>
    <w:p w14:paraId="096B591F" w14:textId="307EC331" w:rsidR="00CC18F5" w:rsidRPr="006F7BCA" w:rsidRDefault="00EF07CF" w:rsidP="00B1621F">
      <w:pPr>
        <w:pStyle w:val="Heading1"/>
        <w:rPr>
          <w:rFonts w:hint="eastAsia"/>
        </w:rPr>
      </w:pPr>
      <w:r>
        <w:lastRenderedPageBreak/>
        <w:t>Load Balancing using Docker Swarm</w:t>
      </w:r>
    </w:p>
    <w:p w14:paraId="7646B228" w14:textId="77777777" w:rsidR="00CC18F5" w:rsidRPr="00EF07CF" w:rsidRDefault="00CC18F5" w:rsidP="00EF07CF">
      <w:pPr>
        <w:ind w:left="0"/>
        <w:rPr>
          <w:noProof/>
          <w:lang w:eastAsia="en-US"/>
        </w:rPr>
      </w:pPr>
    </w:p>
    <w:p w14:paraId="7FE68159" w14:textId="77777777" w:rsidR="00EF07CF" w:rsidRPr="00EF07CF" w:rsidRDefault="00EF07CF"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112D95B4" w14:textId="4CF57717" w:rsidR="00CC18F5" w:rsidRPr="006F7BCA" w:rsidRDefault="00CC18F5" w:rsidP="00171A56">
      <w:pPr>
        <w:pStyle w:val="Heading2"/>
      </w:pPr>
      <w:r w:rsidRPr="006F7BCA">
        <w:t>Introduction</w:t>
      </w:r>
    </w:p>
    <w:p w14:paraId="196B7738" w14:textId="77777777" w:rsidR="00EF07CF" w:rsidRPr="00EF07CF" w:rsidRDefault="00EF07CF"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2A949BC7" w14:textId="77777777" w:rsidR="00EF07CF" w:rsidRPr="00EF07CF" w:rsidRDefault="00EF07CF"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63673DA8" w14:textId="4AC960D5" w:rsidR="00CC18F5" w:rsidRPr="006F7BCA" w:rsidRDefault="00CC18F5" w:rsidP="00AD192B">
      <w:pPr>
        <w:pStyle w:val="Heading3"/>
        <w:numPr>
          <w:ilvl w:val="2"/>
          <w:numId w:val="21"/>
        </w:numPr>
      </w:pPr>
      <w:r w:rsidRPr="006F7BCA">
        <w:t>About this lab</w:t>
      </w:r>
    </w:p>
    <w:p w14:paraId="697DB02F" w14:textId="2A99B163" w:rsidR="00CC18F5" w:rsidRPr="006F7BCA" w:rsidRDefault="00CC18F5" w:rsidP="00DE423B">
      <w:pPr>
        <w:pStyle w:val="1"/>
      </w:pPr>
      <w:r w:rsidRPr="008A6A01">
        <w:rPr>
          <w:sz w:val="32"/>
          <w:szCs w:val="32"/>
        </w:rPr>
        <w:t xml:space="preserve"> </w:t>
      </w:r>
      <w:r w:rsidR="008A6A01">
        <w:t>In this lab we will learn how to p</w:t>
      </w:r>
      <w:r w:rsidR="00EF07CF">
        <w:t>erform Load balancing using Docker Swarm</w:t>
      </w:r>
      <w:r w:rsidRPr="006F7BCA">
        <w:t>.</w:t>
      </w:r>
    </w:p>
    <w:p w14:paraId="15DCDE48" w14:textId="77777777" w:rsidR="00CC18F5" w:rsidRPr="006F7BCA" w:rsidRDefault="00CC18F5" w:rsidP="00AD192B">
      <w:pPr>
        <w:pStyle w:val="Heading3"/>
        <w:numPr>
          <w:ilvl w:val="2"/>
          <w:numId w:val="21"/>
        </w:numPr>
      </w:pPr>
      <w:r w:rsidRPr="006F7BCA">
        <w:t>Prerequsites</w:t>
      </w:r>
    </w:p>
    <w:p w14:paraId="060F71A5" w14:textId="77777777" w:rsidR="00EF07CF" w:rsidRDefault="00EF07CF" w:rsidP="00EF07CF">
      <w:pPr>
        <w:pStyle w:val="NormalWeb"/>
        <w:ind w:left="0"/>
        <w:rPr>
          <w:rFonts w:ascii="Times New Roman" w:eastAsia="Times New Roman" w:hAnsi="Times New Roman"/>
          <w:kern w:val="0"/>
          <w:sz w:val="24"/>
          <w:szCs w:val="24"/>
        </w:rPr>
      </w:pPr>
      <w:r>
        <w:t>For this task you will need:</w:t>
      </w:r>
    </w:p>
    <w:p w14:paraId="19878D14" w14:textId="77777777" w:rsidR="00EF07CF" w:rsidRDefault="00EF07CF" w:rsidP="00EF07CF">
      <w:pPr>
        <w:pStyle w:val="1"/>
      </w:pPr>
      <w:r>
        <w:t>3 x Ubuntu VM with Docker Installed with the following names:</w:t>
      </w:r>
    </w:p>
    <w:p w14:paraId="003BEC58" w14:textId="77777777" w:rsidR="00EF07CF" w:rsidRDefault="00EF07CF" w:rsidP="00FC584A">
      <w:pPr>
        <w:numPr>
          <w:ilvl w:val="1"/>
          <w:numId w:val="32"/>
        </w:numPr>
        <w:topLinePunct w:val="0"/>
        <w:adjustRightInd/>
        <w:snapToGrid/>
        <w:spacing w:before="100" w:beforeAutospacing="1" w:after="100" w:afterAutospacing="1" w:line="240" w:lineRule="auto"/>
      </w:pPr>
      <w:r>
        <w:rPr>
          <w:rStyle w:val="HTMLCode"/>
          <w:rFonts w:eastAsiaTheme="minorHAnsi"/>
        </w:rPr>
        <w:t>swarm-manager</w:t>
      </w:r>
    </w:p>
    <w:p w14:paraId="15E6A8AA" w14:textId="77777777" w:rsidR="00EF07CF" w:rsidRDefault="00EF07CF" w:rsidP="00FC584A">
      <w:pPr>
        <w:numPr>
          <w:ilvl w:val="1"/>
          <w:numId w:val="32"/>
        </w:numPr>
        <w:topLinePunct w:val="0"/>
        <w:adjustRightInd/>
        <w:snapToGrid/>
        <w:spacing w:before="100" w:beforeAutospacing="1" w:after="100" w:afterAutospacing="1" w:line="240" w:lineRule="auto"/>
      </w:pPr>
      <w:r>
        <w:rPr>
          <w:rStyle w:val="HTMLCode"/>
          <w:rFonts w:eastAsiaTheme="minorHAnsi"/>
        </w:rPr>
        <w:t>swarm-worker</w:t>
      </w:r>
    </w:p>
    <w:p w14:paraId="4CE13A2E" w14:textId="77777777" w:rsidR="00EF07CF" w:rsidRDefault="00EF07CF" w:rsidP="00FC584A">
      <w:pPr>
        <w:numPr>
          <w:ilvl w:val="1"/>
          <w:numId w:val="32"/>
        </w:numPr>
        <w:topLinePunct w:val="0"/>
        <w:adjustRightInd/>
        <w:snapToGrid/>
        <w:spacing w:before="100" w:beforeAutospacing="1" w:after="100" w:afterAutospacing="1" w:line="240" w:lineRule="auto"/>
      </w:pPr>
      <w:r>
        <w:rPr>
          <w:rStyle w:val="HTMLCode"/>
          <w:rFonts w:eastAsiaTheme="minorHAnsi"/>
        </w:rPr>
        <w:t>nginx</w:t>
      </w:r>
    </w:p>
    <w:p w14:paraId="7781D64C" w14:textId="77777777" w:rsidR="00EF07CF" w:rsidRDefault="00EF07CF" w:rsidP="00EF07CF">
      <w:pPr>
        <w:pStyle w:val="1"/>
      </w:pPr>
      <w:r>
        <w:t xml:space="preserve">Port 9000 on </w:t>
      </w:r>
      <w:r>
        <w:rPr>
          <w:rStyle w:val="HTMLCode"/>
          <w:rFonts w:eastAsiaTheme="minorHAnsi"/>
        </w:rPr>
        <w:t>swarm-manager</w:t>
      </w:r>
      <w:r>
        <w:t xml:space="preserve"> and </w:t>
      </w:r>
      <w:r>
        <w:rPr>
          <w:rStyle w:val="HTMLCode"/>
          <w:rFonts w:eastAsiaTheme="minorHAnsi"/>
        </w:rPr>
        <w:t>swarm-worker</w:t>
      </w:r>
      <w:r>
        <w:t xml:space="preserve"> should be open.</w:t>
      </w:r>
    </w:p>
    <w:p w14:paraId="4B0720FD" w14:textId="77777777" w:rsidR="00EF07CF" w:rsidRDefault="00EF07CF" w:rsidP="00EF07CF">
      <w:pPr>
        <w:pStyle w:val="1"/>
      </w:pPr>
      <w:r>
        <w:t>Port 80 on the NGINX VM should also be open.</w:t>
      </w:r>
    </w:p>
    <w:p w14:paraId="0BBCD709" w14:textId="77777777" w:rsidR="00EF07CF" w:rsidRPr="00CC18F5" w:rsidRDefault="00EF07CF" w:rsidP="00EF07CF">
      <w:pPr>
        <w:pStyle w:val="1"/>
        <w:numPr>
          <w:ilvl w:val="0"/>
          <w:numId w:val="0"/>
        </w:numPr>
        <w:ind w:left="425"/>
      </w:pPr>
    </w:p>
    <w:p w14:paraId="422394F1" w14:textId="77777777" w:rsidR="00CC18F5" w:rsidRPr="006F7BCA" w:rsidRDefault="00CC18F5" w:rsidP="00AD192B">
      <w:pPr>
        <w:pStyle w:val="Heading3"/>
        <w:numPr>
          <w:ilvl w:val="2"/>
          <w:numId w:val="21"/>
        </w:numPr>
      </w:pPr>
      <w:r w:rsidRPr="006F7BCA">
        <w:t>Objectives</w:t>
      </w:r>
    </w:p>
    <w:p w14:paraId="6A15C667" w14:textId="77777777" w:rsidR="00CC18F5" w:rsidRPr="006F7BCA" w:rsidRDefault="00CC18F5" w:rsidP="00D36D58">
      <w:pPr>
        <w:pStyle w:val="1"/>
      </w:pPr>
      <w:r w:rsidRPr="006F7BCA">
        <w:t xml:space="preserve">  Upon completion of this task, you will be able to:</w:t>
      </w:r>
    </w:p>
    <w:p w14:paraId="5DC84BFA" w14:textId="63D631BA" w:rsidR="00CC18F5" w:rsidRPr="00EF07CF" w:rsidRDefault="00EF07CF" w:rsidP="00FC5B2E">
      <w:pPr>
        <w:pStyle w:val="4"/>
      </w:pPr>
      <w:r>
        <w:t>Understand how Docker Swarm is used for Load Balancing</w:t>
      </w:r>
      <w:r w:rsidR="00CC18F5" w:rsidRPr="006F7BCA">
        <w:t xml:space="preserve">.   </w:t>
      </w:r>
    </w:p>
    <w:p w14:paraId="6817AB75" w14:textId="77777777" w:rsidR="00CC18F5" w:rsidRPr="006F7BCA" w:rsidRDefault="00CC18F5" w:rsidP="00171A56">
      <w:pPr>
        <w:pStyle w:val="Heading2"/>
      </w:pPr>
      <w:r w:rsidRPr="006F7BCA">
        <w:t>Configuration Steps</w:t>
      </w:r>
    </w:p>
    <w:p w14:paraId="0CB4F3E5" w14:textId="77777777" w:rsidR="00EF07CF" w:rsidRDefault="00EF07CF" w:rsidP="00EF07CF">
      <w:pPr>
        <w:pStyle w:val="Heading3"/>
        <w:rPr>
          <w:rFonts w:ascii="Times New Roman" w:eastAsia="Times New Roman" w:hAnsi="Times New Roman" w:cs="Times New Roman"/>
          <w:sz w:val="27"/>
          <w:szCs w:val="27"/>
        </w:rPr>
      </w:pPr>
      <w:r>
        <w:t>Initialising the Swarm</w:t>
      </w:r>
    </w:p>
    <w:p w14:paraId="14FD45D3" w14:textId="77777777" w:rsidR="00EF07CF" w:rsidRDefault="00EF07CF" w:rsidP="00EF07CF">
      <w:pPr>
        <w:pStyle w:val="NormalWeb"/>
      </w:pPr>
      <w:r>
        <w:t xml:space="preserve">SSH into your </w:t>
      </w:r>
      <w:r>
        <w:rPr>
          <w:rStyle w:val="HTMLCode"/>
        </w:rPr>
        <w:t>swarm-manager</w:t>
      </w:r>
      <w:r>
        <w:t xml:space="preserve"> VM and enter the following command:</w:t>
      </w:r>
    </w:p>
    <w:p w14:paraId="536C7AE1" w14:textId="77777777" w:rsidR="00EF07CF" w:rsidRDefault="00EF07CF" w:rsidP="00EF07CF">
      <w:pPr>
        <w:pStyle w:val="HTMLPreformatted"/>
      </w:pPr>
      <w:r>
        <w:rPr>
          <w:rStyle w:val="hljs-attribute"/>
        </w:rPr>
        <w:t>docker swarm init</w:t>
      </w:r>
    </w:p>
    <w:p w14:paraId="03B2F1AB"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will now initialise the manager node and output a worker token similar to the token below:</w:t>
      </w:r>
    </w:p>
    <w:p w14:paraId="02EDDE21" w14:textId="77777777" w:rsidR="00EF07CF" w:rsidRDefault="00EF07CF" w:rsidP="00EF07CF">
      <w:pPr>
        <w:pStyle w:val="HTMLPreformatted"/>
      </w:pPr>
      <w:r>
        <w:rPr>
          <w:rStyle w:val="HTMLCode"/>
        </w:rPr>
        <w:t>docker swarm join --token SWMTKN</w:t>
      </w:r>
      <w:r>
        <w:rPr>
          <w:rStyle w:val="hljs-number"/>
        </w:rPr>
        <w:t>-1-2</w:t>
      </w:r>
      <w:r>
        <w:rPr>
          <w:rStyle w:val="HTMLCode"/>
        </w:rPr>
        <w:t>tcnqv3awppiy848ho9cewqop1g3vvuxfk5mn8po27pjkpx304d</w:t>
      </w:r>
      <w:r>
        <w:rPr>
          <w:rStyle w:val="hljs-number"/>
        </w:rPr>
        <w:t>-4</w:t>
      </w:r>
      <w:r>
        <w:rPr>
          <w:rStyle w:val="HTMLCode"/>
        </w:rPr>
        <w:t xml:space="preserve">l8vpniuvzzt22jd1k6q64t5p </w:t>
      </w:r>
      <w:r>
        <w:rPr>
          <w:rStyle w:val="hljs-number"/>
        </w:rPr>
        <w:t>192.168.12.2</w:t>
      </w:r>
      <w:r>
        <w:rPr>
          <w:rStyle w:val="HTMLCode"/>
        </w:rPr>
        <w:t>:</w:t>
      </w:r>
      <w:r>
        <w:rPr>
          <w:rStyle w:val="hljs-number"/>
        </w:rPr>
        <w:t>2477</w:t>
      </w:r>
    </w:p>
    <w:p w14:paraId="7A6F4385"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Strong"/>
        </w:rPr>
        <w:t>Note this Command down as you will need to run it on the "worker node" VM to add a worker node to the swarm.</w:t>
      </w:r>
    </w:p>
    <w:p w14:paraId="197E339E" w14:textId="77777777" w:rsidR="00EF07CF" w:rsidRDefault="00EF07CF" w:rsidP="00EF07C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Join the Worker to the Swarm</w:t>
      </w:r>
    </w:p>
    <w:p w14:paraId="198EE6FA"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On your </w:t>
      </w:r>
      <w:r>
        <w:rPr>
          <w:rStyle w:val="HTMLCode"/>
        </w:rPr>
        <w:t>swarm-worker</w:t>
      </w:r>
      <w:r>
        <w:t xml:space="preserve"> VM, paste the join command that was generated by the manager node earlier.</w:t>
      </w:r>
    </w:p>
    <w:p w14:paraId="1A3FCF9A"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you forgot to note down the join token run this command on the Manager VM to generate another worker token:</w:t>
      </w:r>
    </w:p>
    <w:p w14:paraId="1D0C0510" w14:textId="77777777" w:rsidR="00EF07CF" w:rsidRDefault="00EF07CF" w:rsidP="00EF07CF">
      <w:pPr>
        <w:pStyle w:val="HTMLPreformatted"/>
      </w:pPr>
      <w:r>
        <w:rPr>
          <w:rStyle w:val="HTMLCode"/>
        </w:rPr>
        <w:t xml:space="preserve">docker </w:t>
      </w:r>
      <w:r>
        <w:rPr>
          <w:rStyle w:val="hljs-keyword"/>
        </w:rPr>
        <w:t xml:space="preserve">swarm join-token </w:t>
      </w:r>
      <w:r>
        <w:rPr>
          <w:rStyle w:val="HTMLCode"/>
        </w:rPr>
        <w:t>worker</w:t>
      </w:r>
    </w:p>
    <w:p w14:paraId="712B008A"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While on the manager node VM list all nodes in the swarm with the following command:</w:t>
      </w:r>
    </w:p>
    <w:p w14:paraId="19C0A426" w14:textId="77777777" w:rsidR="00EF07CF" w:rsidRDefault="00EF07CF" w:rsidP="00EF07CF">
      <w:pPr>
        <w:pStyle w:val="HTMLPreformatted"/>
      </w:pPr>
      <w:r>
        <w:rPr>
          <w:rStyle w:val="HTMLCode"/>
        </w:rPr>
        <w:t xml:space="preserve">docker </w:t>
      </w:r>
      <w:r>
        <w:rPr>
          <w:rStyle w:val="hljs-keyword"/>
        </w:rPr>
        <w:t>node</w:t>
      </w:r>
      <w:r>
        <w:rPr>
          <w:rStyle w:val="HTMLCode"/>
        </w:rPr>
        <w:t xml:space="preserve"> </w:t>
      </w:r>
      <w:r>
        <w:rPr>
          <w:rStyle w:val="hljs-title"/>
        </w:rPr>
        <w:t>ls</w:t>
      </w:r>
    </w:p>
    <w:p w14:paraId="0E65FC95" w14:textId="77777777" w:rsidR="00EF07CF" w:rsidRDefault="00EF07CF" w:rsidP="00EF07C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 a Service</w:t>
      </w:r>
    </w:p>
    <w:p w14:paraId="79978B22"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Manager node VM run the following command to initialise the Python HTTP Server application:</w:t>
      </w:r>
    </w:p>
    <w:p w14:paraId="45C1A198" w14:textId="77777777" w:rsidR="00EF07CF" w:rsidRDefault="00EF07CF" w:rsidP="00EF07CF">
      <w:pPr>
        <w:pStyle w:val="HTMLPreformatted"/>
      </w:pPr>
      <w:r>
        <w:rPr>
          <w:rStyle w:val="HTMLCode"/>
        </w:rPr>
        <w:t>docker</w:t>
      </w:r>
      <w:r>
        <w:rPr>
          <w:rStyle w:val="hljs-builtin"/>
        </w:rPr>
        <w:t xml:space="preserve"> service </w:t>
      </w:r>
      <w:r>
        <w:rPr>
          <w:rStyle w:val="HTMLCode"/>
        </w:rPr>
        <w:t>create --replicas 2 --publish 9000:9000 --name python-http-server bobcrutchley/python-http-server</w:t>
      </w:r>
    </w:p>
    <w:p w14:paraId="30612301"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will create a HTTP server on port </w:t>
      </w:r>
      <w:r>
        <w:rPr>
          <w:rStyle w:val="HTMLCode"/>
        </w:rPr>
        <w:t>9000</w:t>
      </w:r>
      <w:r>
        <w:t>. Navigate to your VM's public IP address on your browser on port 9000 to see this in action!</w:t>
      </w:r>
    </w:p>
    <w:p w14:paraId="1988AE97"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Run the command below to see if the service is running on the swarm:</w:t>
      </w:r>
    </w:p>
    <w:p w14:paraId="2B9E8670" w14:textId="77777777" w:rsidR="00EF07CF" w:rsidRDefault="00EF07CF" w:rsidP="00EF07CF">
      <w:pPr>
        <w:pStyle w:val="HTMLPreformatted"/>
      </w:pPr>
      <w:r>
        <w:rPr>
          <w:rStyle w:val="HTMLCode"/>
        </w:rPr>
        <w:t>docker</w:t>
      </w:r>
      <w:r>
        <w:rPr>
          <w:rStyle w:val="hljs-builtin"/>
        </w:rPr>
        <w:t xml:space="preserve"> service </w:t>
      </w:r>
      <w:r>
        <w:rPr>
          <w:rStyle w:val="HTMLCode"/>
        </w:rPr>
        <w:t xml:space="preserve">ls </w:t>
      </w:r>
    </w:p>
    <w:p w14:paraId="7B983746" w14:textId="77777777" w:rsidR="00EF07CF" w:rsidRDefault="00EF07CF" w:rsidP="00EF07C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Creating our External Load Balancer</w:t>
      </w:r>
    </w:p>
    <w:p w14:paraId="198D684D"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we will need to create an NGINX configuration file in our </w:t>
      </w:r>
      <w:r>
        <w:rPr>
          <w:rStyle w:val="HTMLCode"/>
        </w:rPr>
        <w:t>nginx</w:t>
      </w:r>
      <w:r>
        <w:t xml:space="preserve"> VM to work as a reverse proxy/load balancer.</w:t>
      </w:r>
    </w:p>
    <w:p w14:paraId="60E70CCA"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 the file with the following command:</w:t>
      </w:r>
    </w:p>
    <w:p w14:paraId="1AE291C7" w14:textId="77777777" w:rsidR="00EF07CF" w:rsidRDefault="00EF07CF" w:rsidP="00EF07CF">
      <w:pPr>
        <w:pStyle w:val="HTMLPreformatted"/>
      </w:pPr>
      <w:r>
        <w:rPr>
          <w:rStyle w:val="hljs-selector-tag"/>
        </w:rPr>
        <w:t>touch</w:t>
      </w:r>
      <w:r>
        <w:rPr>
          <w:rStyle w:val="HTMLCode"/>
        </w:rPr>
        <w:t xml:space="preserve"> </w:t>
      </w:r>
      <w:r>
        <w:rPr>
          <w:rStyle w:val="hljs-selector-tag"/>
        </w:rPr>
        <w:t>nginx</w:t>
      </w:r>
      <w:r>
        <w:rPr>
          <w:rStyle w:val="hljs-selector-class"/>
        </w:rPr>
        <w:t>.conf</w:t>
      </w:r>
    </w:p>
    <w:p w14:paraId="00FF4475"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Open the file in your text editor of choice and paste the following code into the file:</w:t>
      </w:r>
    </w:p>
    <w:p w14:paraId="5BF1E2B7" w14:textId="77777777" w:rsidR="00EF07CF" w:rsidRDefault="00EF07CF" w:rsidP="00EF07CF">
      <w:pPr>
        <w:pStyle w:val="HTMLPreformatted"/>
        <w:rPr>
          <w:rStyle w:val="HTMLCode"/>
        </w:rPr>
      </w:pPr>
      <w:r>
        <w:rPr>
          <w:rStyle w:val="HTMLCode"/>
        </w:rPr>
        <w:t>events{}</w:t>
      </w:r>
    </w:p>
    <w:p w14:paraId="699378BF" w14:textId="77777777" w:rsidR="00EF07CF" w:rsidRDefault="00EF07CF" w:rsidP="00EF07CF">
      <w:pPr>
        <w:pStyle w:val="HTMLPreformatted"/>
        <w:rPr>
          <w:rStyle w:val="HTMLCode"/>
        </w:rPr>
      </w:pPr>
      <w:r>
        <w:rPr>
          <w:rStyle w:val="HTMLCode"/>
        </w:rPr>
        <w:t>http {</w:t>
      </w:r>
    </w:p>
    <w:p w14:paraId="598C1CC3" w14:textId="77777777" w:rsidR="00EF07CF" w:rsidRDefault="00EF07CF" w:rsidP="00EF07CF">
      <w:pPr>
        <w:pStyle w:val="HTMLPreformatted"/>
        <w:rPr>
          <w:rStyle w:val="HTMLCode"/>
        </w:rPr>
      </w:pPr>
      <w:r>
        <w:rPr>
          <w:rStyle w:val="HTMLCode"/>
        </w:rPr>
        <w:t xml:space="preserve">    upstream python-http-</w:t>
      </w:r>
      <w:r>
        <w:rPr>
          <w:rStyle w:val="hljs-keyword"/>
        </w:rPr>
        <w:t>server</w:t>
      </w:r>
      <w:r>
        <w:rPr>
          <w:rStyle w:val="HTMLCode"/>
        </w:rPr>
        <w:t xml:space="preserve"> {</w:t>
      </w:r>
    </w:p>
    <w:p w14:paraId="6F385BD3" w14:textId="77777777" w:rsidR="00EF07CF" w:rsidRDefault="00EF07CF" w:rsidP="00EF07CF">
      <w:pPr>
        <w:pStyle w:val="HTMLPreformatted"/>
        <w:rPr>
          <w:rStyle w:val="HTMLCode"/>
        </w:rPr>
      </w:pPr>
      <w:r>
        <w:rPr>
          <w:rStyle w:val="HTMLCode"/>
        </w:rPr>
        <w:t xml:space="preserve">        </w:t>
      </w:r>
      <w:r>
        <w:rPr>
          <w:rStyle w:val="hljs-keyword"/>
        </w:rPr>
        <w:t>server</w:t>
      </w:r>
      <w:r>
        <w:rPr>
          <w:rStyle w:val="HTMLCode"/>
        </w:rPr>
        <w:t xml:space="preserve"> "[SWARM_MANAGER_PRIVATE_IP]":</w:t>
      </w:r>
      <w:r>
        <w:rPr>
          <w:rStyle w:val="hljs-number"/>
        </w:rPr>
        <w:t>9000</w:t>
      </w:r>
      <w:r>
        <w:rPr>
          <w:rStyle w:val="HTMLCode"/>
        </w:rPr>
        <w:t>;</w:t>
      </w:r>
    </w:p>
    <w:p w14:paraId="60279893" w14:textId="77777777" w:rsidR="00EF07CF" w:rsidRDefault="00EF07CF" w:rsidP="00EF07CF">
      <w:pPr>
        <w:pStyle w:val="HTMLPreformatted"/>
        <w:rPr>
          <w:rStyle w:val="HTMLCode"/>
        </w:rPr>
      </w:pPr>
      <w:r>
        <w:rPr>
          <w:rStyle w:val="HTMLCode"/>
        </w:rPr>
        <w:t xml:space="preserve">        </w:t>
      </w:r>
      <w:r>
        <w:rPr>
          <w:rStyle w:val="hljs-keyword"/>
        </w:rPr>
        <w:t>server</w:t>
      </w:r>
      <w:r>
        <w:rPr>
          <w:rStyle w:val="HTMLCode"/>
        </w:rPr>
        <w:t xml:space="preserve"> "[SWARM_WORKER_PRIVATE_IP]":</w:t>
      </w:r>
      <w:r>
        <w:rPr>
          <w:rStyle w:val="hljs-number"/>
        </w:rPr>
        <w:t>9000</w:t>
      </w:r>
      <w:r>
        <w:rPr>
          <w:rStyle w:val="HTMLCode"/>
        </w:rPr>
        <w:t>;</w:t>
      </w:r>
    </w:p>
    <w:p w14:paraId="6A152108" w14:textId="77777777" w:rsidR="00EF07CF" w:rsidRDefault="00EF07CF" w:rsidP="00EF07CF">
      <w:pPr>
        <w:pStyle w:val="HTMLPreformatted"/>
        <w:rPr>
          <w:rStyle w:val="HTMLCode"/>
        </w:rPr>
      </w:pPr>
      <w:r>
        <w:rPr>
          <w:rStyle w:val="HTMLCode"/>
        </w:rPr>
        <w:t xml:space="preserve">    }</w:t>
      </w:r>
    </w:p>
    <w:p w14:paraId="47A123BF" w14:textId="77777777" w:rsidR="00EF07CF" w:rsidRDefault="00EF07CF" w:rsidP="00EF07CF">
      <w:pPr>
        <w:pStyle w:val="HTMLPreformatted"/>
        <w:rPr>
          <w:rStyle w:val="HTMLCode"/>
        </w:rPr>
      </w:pPr>
      <w:r>
        <w:rPr>
          <w:rStyle w:val="HTMLCode"/>
        </w:rPr>
        <w:t xml:space="preserve">    </w:t>
      </w:r>
      <w:r>
        <w:rPr>
          <w:rStyle w:val="hljs-keyword"/>
        </w:rPr>
        <w:t>server</w:t>
      </w:r>
      <w:r>
        <w:rPr>
          <w:rStyle w:val="HTMLCode"/>
        </w:rPr>
        <w:t xml:space="preserve"> {</w:t>
      </w:r>
    </w:p>
    <w:p w14:paraId="0BE52930" w14:textId="77777777" w:rsidR="00EF07CF" w:rsidRDefault="00EF07CF" w:rsidP="00EF07CF">
      <w:pPr>
        <w:pStyle w:val="HTMLPreformatted"/>
        <w:rPr>
          <w:rStyle w:val="HTMLCode"/>
        </w:rPr>
      </w:pPr>
      <w:r>
        <w:rPr>
          <w:rStyle w:val="HTMLCode"/>
        </w:rPr>
        <w:t xml:space="preserve">        </w:t>
      </w:r>
      <w:r>
        <w:rPr>
          <w:rStyle w:val="hljs-keyword"/>
        </w:rPr>
        <w:t>location</w:t>
      </w:r>
      <w:r>
        <w:rPr>
          <w:rStyle w:val="HTMLCode"/>
        </w:rPr>
        <w:t xml:space="preserve"> / {</w:t>
      </w:r>
    </w:p>
    <w:p w14:paraId="7169BEE5" w14:textId="77777777" w:rsidR="00EF07CF" w:rsidRDefault="00EF07CF" w:rsidP="00EF07CF">
      <w:pPr>
        <w:pStyle w:val="HTMLPreformatted"/>
        <w:rPr>
          <w:rStyle w:val="HTMLCode"/>
        </w:rPr>
      </w:pPr>
      <w:r>
        <w:rPr>
          <w:rStyle w:val="HTMLCode"/>
        </w:rPr>
        <w:t xml:space="preserve">            proxy_pass http://python-http-</w:t>
      </w:r>
      <w:r>
        <w:rPr>
          <w:rStyle w:val="hljs-keyword"/>
        </w:rPr>
        <w:t>server</w:t>
      </w:r>
      <w:r>
        <w:rPr>
          <w:rStyle w:val="HTMLCode"/>
        </w:rPr>
        <w:t>;</w:t>
      </w:r>
    </w:p>
    <w:p w14:paraId="00CD5AB2" w14:textId="77777777" w:rsidR="00EF07CF" w:rsidRDefault="00EF07CF" w:rsidP="00EF07CF">
      <w:pPr>
        <w:pStyle w:val="HTMLPreformatted"/>
        <w:rPr>
          <w:rStyle w:val="HTMLCode"/>
        </w:rPr>
      </w:pPr>
      <w:r>
        <w:rPr>
          <w:rStyle w:val="HTMLCode"/>
        </w:rPr>
        <w:t xml:space="preserve">        }</w:t>
      </w:r>
    </w:p>
    <w:p w14:paraId="611D09BF" w14:textId="77777777" w:rsidR="00EF07CF" w:rsidRDefault="00EF07CF" w:rsidP="00EF07CF">
      <w:pPr>
        <w:pStyle w:val="HTMLPreformatted"/>
        <w:rPr>
          <w:rStyle w:val="HTMLCode"/>
        </w:rPr>
      </w:pPr>
      <w:r>
        <w:rPr>
          <w:rStyle w:val="HTMLCode"/>
        </w:rPr>
        <w:t xml:space="preserve">    }</w:t>
      </w:r>
    </w:p>
    <w:p w14:paraId="320BCF3D" w14:textId="77777777" w:rsidR="00EF07CF" w:rsidRDefault="00EF07CF" w:rsidP="00EF07CF">
      <w:pPr>
        <w:pStyle w:val="HTMLPreformatted"/>
      </w:pPr>
      <w:r>
        <w:rPr>
          <w:rStyle w:val="HTMLCode"/>
        </w:rPr>
        <w:t>}</w:t>
      </w:r>
    </w:p>
    <w:p w14:paraId="0A1A16DA"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Be sure to replace </w:t>
      </w:r>
      <w:r>
        <w:rPr>
          <w:rStyle w:val="HTMLCode"/>
        </w:rPr>
        <w:t>[SWARM_MANAGER_PRIVATE_IP]</w:t>
      </w:r>
      <w:r>
        <w:t xml:space="preserve"> and </w:t>
      </w:r>
      <w:r>
        <w:rPr>
          <w:rStyle w:val="HTMLCode"/>
        </w:rPr>
        <w:t>[SWARM_WORKER_PRIVATE_IP]</w:t>
      </w:r>
      <w:r>
        <w:t xml:space="preserve"> with the private IP addresses of your </w:t>
      </w:r>
      <w:r>
        <w:rPr>
          <w:rStyle w:val="HTMLCode"/>
        </w:rPr>
        <w:t>swarm-manager</w:t>
      </w:r>
      <w:r>
        <w:t xml:space="preserve"> and </w:t>
      </w:r>
      <w:r>
        <w:rPr>
          <w:rStyle w:val="HTMLCode"/>
        </w:rPr>
        <w:t>swarm-worker</w:t>
      </w:r>
      <w:r>
        <w:t xml:space="preserve"> VMs.</w:t>
      </w:r>
    </w:p>
    <w:p w14:paraId="25EB6BCF"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On the </w:t>
      </w:r>
      <w:r>
        <w:rPr>
          <w:rStyle w:val="HTMLCode"/>
        </w:rPr>
        <w:t>nginx</w:t>
      </w:r>
      <w:r>
        <w:t xml:space="preserve"> VM, make sure your </w:t>
      </w:r>
      <w:r>
        <w:rPr>
          <w:rStyle w:val="HTMLCode"/>
        </w:rPr>
        <w:t>nginx.conf</w:t>
      </w:r>
      <w:r>
        <w:t xml:space="preserve"> file is in your current working directory and run the following command to run an NGINX container with our coniguration:</w:t>
      </w:r>
    </w:p>
    <w:p w14:paraId="5393AA08" w14:textId="77777777" w:rsidR="00EF07CF" w:rsidRDefault="00EF07CF" w:rsidP="00EF07CF">
      <w:pPr>
        <w:pStyle w:val="HTMLPreformatted"/>
      </w:pPr>
      <w:r>
        <w:rPr>
          <w:rStyle w:val="HTMLCode"/>
        </w:rPr>
        <w:t xml:space="preserve">docker </w:t>
      </w:r>
      <w:r>
        <w:rPr>
          <w:rStyle w:val="hljs-keyword"/>
        </w:rPr>
        <w:t>run</w:t>
      </w:r>
      <w:r>
        <w:rPr>
          <w:rStyle w:val="bash"/>
        </w:rPr>
        <w:t xml:space="preserve"> -d -p 80:80 --name nginx-swarm-ingress --mount </w:t>
      </w:r>
      <w:r>
        <w:rPr>
          <w:rStyle w:val="hljs-builtin"/>
        </w:rPr>
        <w:t>type</w:t>
      </w:r>
      <w:r>
        <w:rPr>
          <w:rStyle w:val="bash"/>
        </w:rPr>
        <w:t>=</w:t>
      </w:r>
      <w:r>
        <w:rPr>
          <w:rStyle w:val="hljs-builtin"/>
        </w:rPr>
        <w:t>bind</w:t>
      </w:r>
      <w:r>
        <w:rPr>
          <w:rStyle w:val="bash"/>
        </w:rPr>
        <w:t>,</w:t>
      </w:r>
      <w:r>
        <w:rPr>
          <w:rStyle w:val="hljs-builtin"/>
        </w:rPr>
        <w:t>source</w:t>
      </w:r>
      <w:r>
        <w:rPr>
          <w:rStyle w:val="bash"/>
        </w:rPr>
        <w:t>=$(</w:t>
      </w:r>
      <w:r>
        <w:rPr>
          <w:rStyle w:val="hljs-builtin"/>
        </w:rPr>
        <w:t>pwd</w:t>
      </w:r>
      <w:r>
        <w:rPr>
          <w:rStyle w:val="bash"/>
        </w:rPr>
        <w:t>)/nginx.conf,target=/etc/nginx/nginx.conf nginx:alpine</w:t>
      </w:r>
    </w:p>
    <w:p w14:paraId="62EED9D5"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xml:space="preserve">Navigate to your </w:t>
      </w:r>
      <w:r>
        <w:rPr>
          <w:rStyle w:val="HTMLCode"/>
        </w:rPr>
        <w:t>nginx</w:t>
      </w:r>
      <w:r>
        <w:t xml:space="preserve"> VM's public IP address on port </w:t>
      </w:r>
      <w:r>
        <w:rPr>
          <w:rStyle w:val="HTMLCode"/>
        </w:rPr>
        <w:t>80</w:t>
      </w:r>
      <w:r>
        <w:t xml:space="preserve">. You should see the web server hosted in your Swarm, confirming that our </w:t>
      </w:r>
      <w:r>
        <w:rPr>
          <w:rStyle w:val="HTMLCode"/>
        </w:rPr>
        <w:t>nginx</w:t>
      </w:r>
      <w:r>
        <w:t xml:space="preserve"> VM is proxy passing to your Swarm cluster.</w:t>
      </w:r>
    </w:p>
    <w:p w14:paraId="0027B3EC"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Refresh the page a few times. If the hostname is changing each time you refresh, NGINX is also successfully load balancing between the manager and worker node.</w:t>
      </w:r>
    </w:p>
    <w:p w14:paraId="0E2E1BA9" w14:textId="77777777" w:rsidR="00EF07CF" w:rsidRDefault="00EF07CF" w:rsidP="00EF07CF">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Clean Up</w:t>
      </w:r>
    </w:p>
    <w:p w14:paraId="19E7DB58"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Remove the service:</w:t>
      </w:r>
    </w:p>
    <w:p w14:paraId="6ED6829C" w14:textId="77777777" w:rsidR="00EF07CF" w:rsidRDefault="00EF07CF" w:rsidP="00EF07CF">
      <w:pPr>
        <w:pStyle w:val="HTMLPreformatted"/>
      </w:pPr>
      <w:r>
        <w:rPr>
          <w:rStyle w:val="HTMLCode"/>
        </w:rPr>
        <w:t>docker</w:t>
      </w:r>
      <w:r>
        <w:rPr>
          <w:rStyle w:val="hljs-builtin"/>
        </w:rPr>
        <w:t xml:space="preserve"> service </w:t>
      </w:r>
      <w:r>
        <w:rPr>
          <w:rStyle w:val="HTMLCode"/>
        </w:rPr>
        <w:t>rm python-http-server</w:t>
      </w:r>
    </w:p>
    <w:p w14:paraId="365D7D2F"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In your </w:t>
      </w:r>
      <w:r>
        <w:rPr>
          <w:rStyle w:val="HTMLCode"/>
        </w:rPr>
        <w:t>swarm-worker</w:t>
      </w:r>
      <w:r>
        <w:t xml:space="preserve"> VM, make the node leave the Swarm:</w:t>
      </w:r>
    </w:p>
    <w:p w14:paraId="3B985050" w14:textId="77777777" w:rsidR="00EF07CF" w:rsidRDefault="00EF07CF" w:rsidP="00EF07CF">
      <w:pPr>
        <w:pStyle w:val="HTMLPreformatted"/>
      </w:pPr>
      <w:r>
        <w:rPr>
          <w:rStyle w:val="hljs-attribute"/>
        </w:rPr>
        <w:t>docker swarm leave</w:t>
      </w:r>
    </w:p>
    <w:p w14:paraId="5D4DD78A"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In your </w:t>
      </w:r>
      <w:r>
        <w:rPr>
          <w:rStyle w:val="HTMLCode"/>
        </w:rPr>
        <w:t>swarm-manager</w:t>
      </w:r>
      <w:r>
        <w:t xml:space="preserve"> VM, stop the Swarm:</w:t>
      </w:r>
    </w:p>
    <w:p w14:paraId="0E52B81B" w14:textId="77777777" w:rsidR="00EF07CF" w:rsidRDefault="00EF07CF" w:rsidP="00EF07CF">
      <w:pPr>
        <w:pStyle w:val="HTMLPreformatted"/>
      </w:pPr>
      <w:r>
        <w:rPr>
          <w:rStyle w:val="HTMLCode"/>
        </w:rPr>
        <w:t xml:space="preserve">docker swarm </w:t>
      </w:r>
      <w:r>
        <w:rPr>
          <w:rStyle w:val="hljs-literal"/>
        </w:rPr>
        <w:t>leave</w:t>
      </w:r>
      <w:r>
        <w:rPr>
          <w:rStyle w:val="HTMLCode"/>
        </w:rPr>
        <w:t xml:space="preserve"> --</w:t>
      </w:r>
      <w:r>
        <w:rPr>
          <w:rStyle w:val="hljs-literal"/>
        </w:rPr>
        <w:t>force</w:t>
      </w:r>
    </w:p>
    <w:p w14:paraId="166D97A9" w14:textId="77777777" w:rsidR="00EF07CF" w:rsidRDefault="00EF07CF" w:rsidP="00EF07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In your </w:t>
      </w:r>
      <w:r>
        <w:rPr>
          <w:rStyle w:val="HTMLCode"/>
        </w:rPr>
        <w:t>nginx</w:t>
      </w:r>
      <w:r>
        <w:t xml:space="preserve"> VM, remove the NGINX container:</w:t>
      </w:r>
    </w:p>
    <w:p w14:paraId="3032A688" w14:textId="0343011D" w:rsidR="00CC18F5" w:rsidRDefault="00EF07CF"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r>
        <w:t>docker rm nginx-swarm-ingress</w:t>
      </w:r>
      <w:r w:rsidR="00CC18F5" w:rsidRPr="006F7BCA">
        <w:rPr>
          <w:rFonts w:ascii="Huawai Sans" w:eastAsia="Times New Roman" w:hAnsi="Huawai Sans" w:cs="Times New Roman"/>
          <w:lang w:eastAsia="en-GB"/>
        </w:rPr>
        <w:t>.</w:t>
      </w:r>
    </w:p>
    <w:p w14:paraId="3D2617DC"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146CF2DB"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465AD1F8"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2414F3B8"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0E653888"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2DBFBA00"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13C975B7"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7B5FFA85"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18448C7B"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34623CA0"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572F9C7C"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1E3EEADB"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05E485C8"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5E33EFFE"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2AD08FD9"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7A48BA6F"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56C7207E"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340B9DAD"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4D187F91"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767F01F1"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5311AC71"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7C24BE16"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36335C3D" w14:textId="77777777" w:rsidR="00A34CC2"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uawai Sans" w:eastAsia="Times New Roman" w:hAnsi="Huawai Sans" w:cs="Times New Roman"/>
          <w:lang w:eastAsia="en-GB"/>
        </w:rPr>
      </w:pPr>
    </w:p>
    <w:p w14:paraId="5395ACD1" w14:textId="77777777" w:rsidR="00A34CC2" w:rsidRPr="00EF07CF" w:rsidRDefault="00A34CC2" w:rsidP="00EF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908F51" w14:textId="46CF656E" w:rsidR="00CC18F5" w:rsidRPr="00EF07CF" w:rsidRDefault="00EF07CF" w:rsidP="00B1621F">
      <w:pPr>
        <w:pStyle w:val="Heading1"/>
        <w:rPr>
          <w:rFonts w:hint="eastAsia"/>
        </w:rPr>
      </w:pPr>
      <w:r>
        <w:lastRenderedPageBreak/>
        <w:t>Kubernetes Orchestration</w:t>
      </w:r>
    </w:p>
    <w:p w14:paraId="0D0B16F0" w14:textId="77777777" w:rsidR="00EF07CF" w:rsidRPr="00EF07CF" w:rsidRDefault="00EF07CF"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2BC819DD" w14:textId="46D24E1A" w:rsidR="00CC18F5" w:rsidRPr="00EF07CF" w:rsidRDefault="00CC18F5" w:rsidP="00171A56">
      <w:pPr>
        <w:pStyle w:val="Heading2"/>
      </w:pPr>
      <w:r w:rsidRPr="006F7BCA">
        <w:t>Introduction</w:t>
      </w:r>
    </w:p>
    <w:p w14:paraId="2D15730F" w14:textId="77777777" w:rsidR="00EF07CF" w:rsidRPr="00EF07CF" w:rsidRDefault="00EF07CF"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3516D36B" w14:textId="77777777" w:rsidR="00EF07CF" w:rsidRPr="00EF07CF" w:rsidRDefault="00EF07CF"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369503D5" w14:textId="2AEBD9FF" w:rsidR="00CC18F5" w:rsidRPr="006F7BCA" w:rsidRDefault="00CC18F5" w:rsidP="00AD192B">
      <w:pPr>
        <w:pStyle w:val="Heading3"/>
        <w:numPr>
          <w:ilvl w:val="2"/>
          <w:numId w:val="21"/>
        </w:numPr>
      </w:pPr>
      <w:r w:rsidRPr="006F7BCA">
        <w:t>About this lab</w:t>
      </w:r>
    </w:p>
    <w:p w14:paraId="3C51308F" w14:textId="5C23BA10" w:rsidR="00CC18F5" w:rsidRPr="006F7BCA" w:rsidRDefault="00CC18F5" w:rsidP="00413A8B">
      <w:pPr>
        <w:pStyle w:val="1"/>
      </w:pPr>
      <w:r w:rsidRPr="00641217">
        <w:rPr>
          <w:sz w:val="32"/>
          <w:szCs w:val="32"/>
        </w:rPr>
        <w:t xml:space="preserve"> </w:t>
      </w:r>
      <w:r w:rsidR="00641217">
        <w:t xml:space="preserve">In this lab we will learn how to </w:t>
      </w:r>
      <w:r w:rsidR="008E386C" w:rsidRPr="008E386C">
        <w:t>set up a Kubernetes cluster with multiple worker nodes, deploying applications, scaling workloads, and managing resources using Kubernetes orchestration</w:t>
      </w:r>
      <w:r w:rsidRPr="006F7BCA">
        <w:t>.</w:t>
      </w:r>
    </w:p>
    <w:p w14:paraId="11C0A416" w14:textId="77777777" w:rsidR="00CC18F5" w:rsidRPr="006F7BCA" w:rsidRDefault="00CC18F5" w:rsidP="00AD192B">
      <w:pPr>
        <w:pStyle w:val="Heading3"/>
        <w:numPr>
          <w:ilvl w:val="2"/>
          <w:numId w:val="21"/>
        </w:numPr>
      </w:pPr>
      <w:r w:rsidRPr="006F7BCA">
        <w:t>Prerequsites</w:t>
      </w:r>
    </w:p>
    <w:p w14:paraId="027714D5" w14:textId="77777777" w:rsidR="00EF07CF" w:rsidRDefault="00EF07CF" w:rsidP="00EF07CF">
      <w:pPr>
        <w:pStyle w:val="1"/>
        <w:rPr>
          <w:kern w:val="0"/>
          <w:sz w:val="24"/>
          <w:szCs w:val="24"/>
          <w:lang w:eastAsia="en-GB"/>
        </w:rPr>
      </w:pPr>
      <w:r>
        <w:rPr>
          <w:lang w:eastAsia="en-GB"/>
        </w:rPr>
        <w:t>Docker installed on each host.</w:t>
      </w:r>
    </w:p>
    <w:p w14:paraId="2D66E99A" w14:textId="77777777" w:rsidR="00EF07CF" w:rsidRDefault="00EF07CF" w:rsidP="00EF07CF">
      <w:pPr>
        <w:pStyle w:val="1"/>
        <w:rPr>
          <w:lang w:eastAsia="en-GB"/>
        </w:rPr>
      </w:pPr>
      <w:r>
        <w:rPr>
          <w:lang w:eastAsia="en-GB"/>
        </w:rPr>
        <w:t>Kubernetes installed on a control plane node.</w:t>
      </w:r>
    </w:p>
    <w:p w14:paraId="601C7198" w14:textId="77777777" w:rsidR="00EF07CF" w:rsidRDefault="00EF07CF" w:rsidP="00EF07CF">
      <w:pPr>
        <w:pStyle w:val="1"/>
        <w:rPr>
          <w:lang w:eastAsia="en-GB"/>
        </w:rPr>
      </w:pPr>
      <w:r>
        <w:rPr>
          <w:lang w:eastAsia="en-GB"/>
        </w:rPr>
        <w:t>Access to Kubernetes command-line tool (kubectl).</w:t>
      </w:r>
    </w:p>
    <w:p w14:paraId="33695B97" w14:textId="77777777" w:rsidR="00EF07CF" w:rsidRPr="00CC18F5" w:rsidRDefault="00EF07CF" w:rsidP="00EF07CF">
      <w:pPr>
        <w:pStyle w:val="1"/>
        <w:numPr>
          <w:ilvl w:val="0"/>
          <w:numId w:val="0"/>
        </w:numPr>
        <w:ind w:left="425"/>
      </w:pPr>
    </w:p>
    <w:p w14:paraId="27FBB69F" w14:textId="77777777" w:rsidR="00CC18F5" w:rsidRPr="006F7BCA" w:rsidRDefault="00CC18F5" w:rsidP="00AD192B">
      <w:pPr>
        <w:pStyle w:val="Heading3"/>
        <w:numPr>
          <w:ilvl w:val="2"/>
          <w:numId w:val="21"/>
        </w:numPr>
      </w:pPr>
      <w:r w:rsidRPr="006F7BCA">
        <w:t>Objectives</w:t>
      </w:r>
    </w:p>
    <w:p w14:paraId="7E99B259" w14:textId="77777777" w:rsidR="00CC18F5" w:rsidRPr="006F7BCA" w:rsidRDefault="00CC18F5" w:rsidP="00D36D58">
      <w:pPr>
        <w:pStyle w:val="1"/>
      </w:pPr>
      <w:r w:rsidRPr="006F7BCA">
        <w:t xml:space="preserve">  Upon completion of this task, you will be able to:</w:t>
      </w:r>
    </w:p>
    <w:p w14:paraId="349CC74F" w14:textId="07D0A27B" w:rsidR="00CC18F5" w:rsidRPr="00EF07CF" w:rsidRDefault="00EF07CF" w:rsidP="00FC5B2E">
      <w:pPr>
        <w:pStyle w:val="4"/>
      </w:pPr>
      <w:r w:rsidRPr="00EF07CF">
        <w:t>Set up a Kubernetes cluster with multiple worker nodes and deploy a sample application across the cluster</w:t>
      </w:r>
      <w:r w:rsidR="00CC18F5" w:rsidRPr="006F7BCA">
        <w:t xml:space="preserve">.   </w:t>
      </w:r>
    </w:p>
    <w:p w14:paraId="7D96ED99" w14:textId="77777777" w:rsidR="00CC18F5" w:rsidRPr="006F7BCA" w:rsidRDefault="00CC18F5" w:rsidP="00171A56">
      <w:pPr>
        <w:pStyle w:val="Heading2"/>
      </w:pPr>
      <w:r w:rsidRPr="006F7BCA">
        <w:t>Configuration Steps</w:t>
      </w:r>
    </w:p>
    <w:p w14:paraId="070DE689"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eastAsia="en-GB"/>
        </w:rPr>
      </w:pPr>
      <w:r>
        <w:rPr>
          <w:rFonts w:ascii="Times New Roman" w:eastAsia="Times New Roman" w:hAnsi="Times New Roman" w:cs="Times New Roman"/>
          <w:b/>
          <w:bCs/>
          <w:lang w:eastAsia="en-GB"/>
        </w:rPr>
        <w:t>Provision Docker Hosts</w:t>
      </w:r>
      <w:r>
        <w:rPr>
          <w:rFonts w:ascii="Times New Roman" w:eastAsia="Times New Roman" w:hAnsi="Times New Roman" w:cs="Times New Roman"/>
          <w:lang w:eastAsia="en-GB"/>
        </w:rPr>
        <w:t>:</w:t>
      </w:r>
    </w:p>
    <w:p w14:paraId="3B51B816"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Set up multiple Docker hosts (e.g., virtual machines) that will serve as worker nodes in your Kubernetes cluster.</w:t>
      </w:r>
    </w:p>
    <w:p w14:paraId="4910052D"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Ensure that each host meets the minimum system requirements and has Docker installed and configured.</w:t>
      </w:r>
    </w:p>
    <w:p w14:paraId="06A35961"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b/>
          <w:bCs/>
          <w:lang w:eastAsia="en-GB"/>
        </w:rPr>
        <w:t>Set Up Control Plane Node</w:t>
      </w:r>
      <w:r>
        <w:rPr>
          <w:rFonts w:ascii="Times New Roman" w:eastAsia="Times New Roman" w:hAnsi="Times New Roman" w:cs="Times New Roman"/>
          <w:lang w:eastAsia="en-GB"/>
        </w:rPr>
        <w:t>:</w:t>
      </w:r>
    </w:p>
    <w:p w14:paraId="43A8A366"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Choose one of the Docker hosts to serve as the control plane node (master node) for your Kubernetes cluster.</w:t>
      </w:r>
    </w:p>
    <w:p w14:paraId="37914CA2"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Install Kubernetes components (kubelet, kube-proxy, container runtime) on the control plane node.</w:t>
      </w:r>
    </w:p>
    <w:p w14:paraId="5C35AEC1"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Initialize the Kubernetes cluster using kubeadm or another installation method.</w:t>
      </w:r>
    </w:p>
    <w:p w14:paraId="127DFC08"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b/>
          <w:bCs/>
          <w:lang w:eastAsia="en-GB"/>
        </w:rPr>
        <w:t>Join Worker Nodes</w:t>
      </w:r>
      <w:r>
        <w:rPr>
          <w:rFonts w:ascii="Times New Roman" w:eastAsia="Times New Roman" w:hAnsi="Times New Roman" w:cs="Times New Roman"/>
          <w:lang w:eastAsia="en-GB"/>
        </w:rPr>
        <w:t>:</w:t>
      </w:r>
    </w:p>
    <w:p w14:paraId="063A7130"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On each worker node, install Kubernetes components (kubelet, kube-proxy, container runtime).</w:t>
      </w:r>
    </w:p>
    <w:p w14:paraId="0B14ED59"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Use kubeadm or kubectl to join the worker nodes to the Kubernetes cluster, connecting them to the control plane node.</w:t>
      </w:r>
    </w:p>
    <w:p w14:paraId="3CE21792"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b/>
          <w:bCs/>
          <w:lang w:eastAsia="en-GB"/>
        </w:rPr>
        <w:t>Configure Networking</w:t>
      </w:r>
      <w:r>
        <w:rPr>
          <w:rFonts w:ascii="Times New Roman" w:eastAsia="Times New Roman" w:hAnsi="Times New Roman" w:cs="Times New Roman"/>
          <w:lang w:eastAsia="en-GB"/>
        </w:rPr>
        <w:t>:</w:t>
      </w:r>
    </w:p>
    <w:p w14:paraId="48AF0445"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Set up networking between nodes in the Kubernetes cluster to enable communication between pods and services.</w:t>
      </w:r>
    </w:p>
    <w:p w14:paraId="7D43A8CC"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Choose a networking solution compatible with Kubernetes (e.g., Calico, Flannel) and configure it to provide network connectivity and isolation.</w:t>
      </w:r>
    </w:p>
    <w:p w14:paraId="27AFA33B"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b/>
          <w:bCs/>
          <w:lang w:eastAsia="en-GB"/>
        </w:rPr>
        <w:lastRenderedPageBreak/>
        <w:t>Deploy Sample Application</w:t>
      </w:r>
      <w:r>
        <w:rPr>
          <w:rFonts w:ascii="Times New Roman" w:eastAsia="Times New Roman" w:hAnsi="Times New Roman" w:cs="Times New Roman"/>
          <w:lang w:eastAsia="en-GB"/>
        </w:rPr>
        <w:t>:</w:t>
      </w:r>
    </w:p>
    <w:p w14:paraId="1815D17F"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Package a sample application as a Docker container and push it to a container registry (e.g., Docker Hub).</w:t>
      </w:r>
    </w:p>
    <w:p w14:paraId="1812BE6B"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Create Kubernetes manifests (YAML or JSON files) to define the deployment, service, and other resources required for the sample application.</w:t>
      </w:r>
    </w:p>
    <w:p w14:paraId="221FDB13"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Specify deployment configurations, such as the number of replicas, container image, resource requirements, and ports.</w:t>
      </w:r>
    </w:p>
    <w:p w14:paraId="3B243754"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Apply the Kubernetes manifests using kubectl to deploy the sample application to the Kubernetes cluster.</w:t>
      </w:r>
    </w:p>
    <w:p w14:paraId="776B59AB"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b/>
          <w:bCs/>
          <w:lang w:eastAsia="en-GB"/>
        </w:rPr>
        <w:t>Scale Application</w:t>
      </w:r>
      <w:r>
        <w:rPr>
          <w:rFonts w:ascii="Times New Roman" w:eastAsia="Times New Roman" w:hAnsi="Times New Roman" w:cs="Times New Roman"/>
          <w:lang w:eastAsia="en-GB"/>
        </w:rPr>
        <w:t>:</w:t>
      </w:r>
    </w:p>
    <w:p w14:paraId="6C5BF240"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Experiment with scaling the sample application by adjusting the number of pod replicas in the deployment manifest.</w:t>
      </w:r>
    </w:p>
    <w:p w14:paraId="1E696847"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Use kubectl commands to scale up or down the number of pod replicas and observe how Kubernetes automatically schedules and distributes pods across the cluster.</w:t>
      </w:r>
    </w:p>
    <w:p w14:paraId="4CD23C57"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b/>
          <w:bCs/>
          <w:lang w:eastAsia="en-GB"/>
        </w:rPr>
        <w:t>Monitor Cluster</w:t>
      </w:r>
      <w:r>
        <w:rPr>
          <w:rFonts w:ascii="Times New Roman" w:eastAsia="Times New Roman" w:hAnsi="Times New Roman" w:cs="Times New Roman"/>
          <w:lang w:eastAsia="en-GB"/>
        </w:rPr>
        <w:t>:</w:t>
      </w:r>
    </w:p>
    <w:p w14:paraId="3861B990"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Monitor the health and performance of the Kubernetes cluster using built-in monitoring and logging tools or third-party solutions.</w:t>
      </w:r>
    </w:p>
    <w:p w14:paraId="181888A1"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Use kubectl commands to retrieve cluster status, view pod logs, and inspect resource usage.</w:t>
      </w:r>
    </w:p>
    <w:p w14:paraId="003E4EA0"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b/>
          <w:bCs/>
          <w:lang w:eastAsia="en-GB"/>
        </w:rPr>
        <w:t>Update Application</w:t>
      </w:r>
      <w:r>
        <w:rPr>
          <w:rFonts w:ascii="Times New Roman" w:eastAsia="Times New Roman" w:hAnsi="Times New Roman" w:cs="Times New Roman"/>
          <w:lang w:eastAsia="en-GB"/>
        </w:rPr>
        <w:t>:</w:t>
      </w:r>
    </w:p>
    <w:p w14:paraId="715B0433"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Perform a rolling update of the sample application to deploy a new version with updated features or bug fixes.</w:t>
      </w:r>
    </w:p>
    <w:p w14:paraId="4BBCFB95"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Update the container image tag in the deployment manifest to point to the new version.</w:t>
      </w:r>
    </w:p>
    <w:p w14:paraId="2C0C704D"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Apply the updated manifest using kubectl to trigger a rolling update, allowing Kubernetes to gracefully replace existing pods with the new version.</w:t>
      </w:r>
    </w:p>
    <w:p w14:paraId="743D0666" w14:textId="77777777" w:rsidR="008E386C" w:rsidRDefault="008E386C" w:rsidP="00FC584A">
      <w:pPr>
        <w:numPr>
          <w:ilvl w:val="0"/>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b/>
          <w:bCs/>
          <w:lang w:eastAsia="en-GB"/>
        </w:rPr>
        <w:t>Clean Up</w:t>
      </w:r>
      <w:r>
        <w:rPr>
          <w:rFonts w:ascii="Times New Roman" w:eastAsia="Times New Roman" w:hAnsi="Times New Roman" w:cs="Times New Roman"/>
          <w:lang w:eastAsia="en-GB"/>
        </w:rPr>
        <w:t>:</w:t>
      </w:r>
    </w:p>
    <w:p w14:paraId="642B5B62" w14:textId="77777777" w:rsidR="008E386C" w:rsidRDefault="008E386C" w:rsidP="00FC584A">
      <w:pPr>
        <w:numPr>
          <w:ilvl w:val="1"/>
          <w:numId w:val="39"/>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Once you've completed the exercise, clean up resources by deleting the sample application deployment and tearing down the Kubernetes cluster.</w:t>
      </w:r>
    </w:p>
    <w:p w14:paraId="5BC57125" w14:textId="6E5DA0D4" w:rsidR="00CC18F5" w:rsidRDefault="008E386C" w:rsidP="008E386C">
      <w:pPr>
        <w:spacing w:before="100" w:beforeAutospacing="1" w:after="100" w:afterAutospacing="1"/>
        <w:rPr>
          <w:rFonts w:ascii="Huawai Sans" w:eastAsia="Times New Roman" w:hAnsi="Huawai Sans" w:cs="Times New Roman"/>
          <w:lang w:eastAsia="en-GB"/>
        </w:rPr>
      </w:pPr>
      <w:r>
        <w:rPr>
          <w:rFonts w:ascii="Times New Roman" w:eastAsia="Times New Roman" w:hAnsi="Times New Roman" w:cs="Times New Roman"/>
          <w:lang w:eastAsia="en-GB"/>
        </w:rPr>
        <w:t>Use kubectl commands to delete Kubernetes resources (e.g., deployments, services, pods) and remove worker nodes from the cluster</w:t>
      </w:r>
      <w:r w:rsidR="00CC18F5" w:rsidRPr="006F7BCA">
        <w:rPr>
          <w:rFonts w:ascii="Huawai Sans" w:eastAsia="Times New Roman" w:hAnsi="Huawai Sans" w:cs="Times New Roman"/>
          <w:lang w:eastAsia="en-GB"/>
        </w:rPr>
        <w:t>.</w:t>
      </w:r>
    </w:p>
    <w:p w14:paraId="7ECCC837" w14:textId="77777777" w:rsidR="00A34CC2" w:rsidRDefault="00A34CC2" w:rsidP="008E386C">
      <w:pPr>
        <w:spacing w:before="100" w:beforeAutospacing="1" w:after="100" w:afterAutospacing="1"/>
        <w:rPr>
          <w:rFonts w:ascii="Huawai Sans" w:eastAsia="Times New Roman" w:hAnsi="Huawai Sans" w:cs="Times New Roman"/>
          <w:lang w:eastAsia="en-GB"/>
        </w:rPr>
      </w:pPr>
    </w:p>
    <w:p w14:paraId="0D7C4154" w14:textId="77777777" w:rsidR="00A34CC2" w:rsidRDefault="00A34CC2" w:rsidP="008E386C">
      <w:pPr>
        <w:spacing w:before="100" w:beforeAutospacing="1" w:after="100" w:afterAutospacing="1"/>
        <w:rPr>
          <w:rFonts w:ascii="Huawai Sans" w:eastAsia="Times New Roman" w:hAnsi="Huawai Sans" w:cs="Times New Roman"/>
          <w:lang w:eastAsia="en-GB"/>
        </w:rPr>
      </w:pPr>
    </w:p>
    <w:p w14:paraId="04F85922" w14:textId="77777777" w:rsidR="00A34CC2" w:rsidRDefault="00A34CC2" w:rsidP="008E386C">
      <w:pPr>
        <w:spacing w:before="100" w:beforeAutospacing="1" w:after="100" w:afterAutospacing="1"/>
        <w:rPr>
          <w:rFonts w:ascii="Huawai Sans" w:eastAsia="Times New Roman" w:hAnsi="Huawai Sans" w:cs="Times New Roman"/>
          <w:lang w:eastAsia="en-GB"/>
        </w:rPr>
      </w:pPr>
    </w:p>
    <w:p w14:paraId="3A44D009" w14:textId="77777777" w:rsidR="00A34CC2" w:rsidRDefault="00A34CC2" w:rsidP="008E386C">
      <w:pPr>
        <w:spacing w:before="100" w:beforeAutospacing="1" w:after="100" w:afterAutospacing="1"/>
        <w:rPr>
          <w:rFonts w:ascii="Huawai Sans" w:eastAsia="Times New Roman" w:hAnsi="Huawai Sans" w:cs="Times New Roman"/>
          <w:lang w:eastAsia="en-GB"/>
        </w:rPr>
      </w:pPr>
    </w:p>
    <w:p w14:paraId="48A21800" w14:textId="77777777" w:rsidR="00A34CC2" w:rsidRDefault="00A34CC2" w:rsidP="008E386C">
      <w:pPr>
        <w:spacing w:before="100" w:beforeAutospacing="1" w:after="100" w:afterAutospacing="1"/>
        <w:rPr>
          <w:rFonts w:ascii="Huawai Sans" w:eastAsia="Times New Roman" w:hAnsi="Huawai Sans" w:cs="Times New Roman"/>
          <w:lang w:eastAsia="en-GB"/>
        </w:rPr>
      </w:pPr>
    </w:p>
    <w:p w14:paraId="6FE2CF9B" w14:textId="77777777" w:rsidR="00A34CC2" w:rsidRPr="006F7BCA" w:rsidRDefault="00A34CC2" w:rsidP="008E386C">
      <w:pPr>
        <w:spacing w:before="100" w:beforeAutospacing="1" w:after="100" w:afterAutospacing="1"/>
        <w:rPr>
          <w:rFonts w:ascii="Huawai Sans" w:eastAsia="Times New Roman" w:hAnsi="Huawai Sans" w:cs="Times New Roman"/>
          <w:lang w:eastAsia="en-GB"/>
        </w:rPr>
      </w:pPr>
    </w:p>
    <w:p w14:paraId="4F8FCACC" w14:textId="7D553D41" w:rsidR="00CC18F5" w:rsidRPr="00DF499C" w:rsidRDefault="00DF499C" w:rsidP="00B1621F">
      <w:pPr>
        <w:pStyle w:val="Heading1"/>
        <w:rPr>
          <w:rFonts w:hint="eastAsia"/>
        </w:rPr>
      </w:pPr>
      <w:r>
        <w:lastRenderedPageBreak/>
        <w:t>Cloud Formation</w:t>
      </w:r>
      <w:r w:rsidR="00AC1E16">
        <w:t>(Optional)</w:t>
      </w:r>
    </w:p>
    <w:p w14:paraId="2188E636" w14:textId="77777777" w:rsidR="00DF499C" w:rsidRPr="00DF499C" w:rsidRDefault="00DF499C"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5A2E6799" w14:textId="45592091" w:rsidR="00CC18F5" w:rsidRPr="00DF499C" w:rsidRDefault="00CC18F5" w:rsidP="00171A56">
      <w:pPr>
        <w:pStyle w:val="Heading2"/>
      </w:pPr>
      <w:r w:rsidRPr="006F7BCA">
        <w:t>Introduction</w:t>
      </w:r>
    </w:p>
    <w:p w14:paraId="62661C43" w14:textId="77777777" w:rsidR="00DF499C" w:rsidRPr="00DF499C" w:rsidRDefault="00DF499C"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612A1573" w14:textId="77777777" w:rsidR="00DF499C" w:rsidRPr="00DF499C" w:rsidRDefault="00DF499C"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4149411B" w14:textId="025710BF" w:rsidR="00CC18F5" w:rsidRPr="006F7BCA" w:rsidRDefault="00CC18F5" w:rsidP="00AD192B">
      <w:pPr>
        <w:pStyle w:val="Heading3"/>
        <w:numPr>
          <w:ilvl w:val="2"/>
          <w:numId w:val="21"/>
        </w:numPr>
      </w:pPr>
      <w:r w:rsidRPr="006F7BCA">
        <w:t>About this lab</w:t>
      </w:r>
    </w:p>
    <w:p w14:paraId="3253918F" w14:textId="2BAE41EC" w:rsidR="00CC18F5" w:rsidRPr="006F7BCA" w:rsidRDefault="00CC18F5" w:rsidP="00D36D58">
      <w:pPr>
        <w:pStyle w:val="1"/>
      </w:pPr>
      <w:r w:rsidRPr="006F7BCA">
        <w:rPr>
          <w:sz w:val="32"/>
          <w:szCs w:val="32"/>
        </w:rPr>
        <w:t xml:space="preserve"> </w:t>
      </w:r>
      <w:r w:rsidR="00CF3926">
        <w:t xml:space="preserve">Create a CloudFormation </w:t>
      </w:r>
    </w:p>
    <w:p w14:paraId="0596DAEE" w14:textId="77777777" w:rsidR="00CC18F5" w:rsidRPr="006F7BCA" w:rsidRDefault="00CC18F5" w:rsidP="00AD192B">
      <w:pPr>
        <w:pStyle w:val="Heading3"/>
        <w:numPr>
          <w:ilvl w:val="2"/>
          <w:numId w:val="21"/>
        </w:numPr>
      </w:pPr>
      <w:r w:rsidRPr="006F7BCA">
        <w:t>Objectives</w:t>
      </w:r>
    </w:p>
    <w:p w14:paraId="07598EF7" w14:textId="77777777" w:rsidR="00CC18F5" w:rsidRPr="006F7BCA" w:rsidRDefault="00CC18F5" w:rsidP="00D36D58">
      <w:pPr>
        <w:pStyle w:val="1"/>
      </w:pPr>
      <w:r w:rsidRPr="006F7BCA">
        <w:t xml:space="preserve">  Upon completion of this task, you will be able to:</w:t>
      </w:r>
    </w:p>
    <w:p w14:paraId="08E91069" w14:textId="5B377572" w:rsidR="00CC18F5" w:rsidRPr="00DF499C" w:rsidRDefault="00DF499C" w:rsidP="00FC5B2E">
      <w:pPr>
        <w:pStyle w:val="4"/>
      </w:pPr>
      <w:r w:rsidRPr="00DF499C">
        <w:t>Create a CloudFormation template</w:t>
      </w:r>
      <w:r w:rsidR="0074046E">
        <w:t>.</w:t>
      </w:r>
      <w:r w:rsidR="00CC18F5" w:rsidRPr="006F7BCA">
        <w:t xml:space="preserve">  </w:t>
      </w:r>
    </w:p>
    <w:p w14:paraId="702754AC" w14:textId="77777777" w:rsidR="00CC18F5" w:rsidRPr="006F7BCA" w:rsidRDefault="00CC18F5" w:rsidP="00171A56">
      <w:pPr>
        <w:pStyle w:val="Heading2"/>
      </w:pPr>
      <w:r w:rsidRPr="006F7BCA">
        <w:t>Configuration Steps</w:t>
      </w:r>
    </w:p>
    <w:p w14:paraId="73C78B63" w14:textId="77777777" w:rsidR="00DF499C" w:rsidRDefault="00DF499C" w:rsidP="00FC584A">
      <w:pPr>
        <w:numPr>
          <w:ilvl w:val="0"/>
          <w:numId w:val="40"/>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ascii="Times New Roman" w:eastAsia="Times New Roman" w:hAnsi="Times New Roman" w:cs="Times New Roman"/>
          <w:kern w:val="0"/>
          <w:sz w:val="24"/>
          <w:szCs w:val="24"/>
          <w:lang w:eastAsia="en-GB"/>
        </w:rPr>
      </w:pPr>
      <w:r>
        <w:rPr>
          <w:rFonts w:ascii="Times New Roman" w:eastAsia="Times New Roman" w:hAnsi="Times New Roman" w:cs="Times New Roman"/>
          <w:b/>
          <w:bCs/>
          <w:bdr w:val="single" w:sz="2" w:space="0" w:color="E3E3E3" w:frame="1"/>
          <w:lang w:eastAsia="en-GB"/>
        </w:rPr>
        <w:t>Create a YAML or JSON Template:</w:t>
      </w:r>
      <w:r>
        <w:rPr>
          <w:rFonts w:ascii="Times New Roman" w:eastAsia="Times New Roman" w:hAnsi="Times New Roman" w:cs="Times New Roman"/>
          <w:lang w:eastAsia="en-GB"/>
        </w:rPr>
        <w:t xml:space="preserve"> Decide whether you want to work with YAML or JSON for your CloudFormation template. YAML tends to be more human-readable.</w:t>
      </w:r>
    </w:p>
    <w:p w14:paraId="493B5445" w14:textId="77777777" w:rsidR="00DF499C" w:rsidRDefault="00DF499C" w:rsidP="00FC584A">
      <w:pPr>
        <w:numPr>
          <w:ilvl w:val="0"/>
          <w:numId w:val="40"/>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ascii="Times New Roman" w:eastAsia="Times New Roman" w:hAnsi="Times New Roman" w:cs="Times New Roman"/>
          <w:lang w:eastAsia="en-GB"/>
        </w:rPr>
      </w:pPr>
      <w:r>
        <w:rPr>
          <w:rFonts w:ascii="Times New Roman" w:eastAsia="Times New Roman" w:hAnsi="Times New Roman" w:cs="Times New Roman"/>
          <w:b/>
          <w:bCs/>
          <w:bdr w:val="single" w:sz="2" w:space="0" w:color="E3E3E3" w:frame="1"/>
          <w:lang w:eastAsia="en-GB"/>
        </w:rPr>
        <w:t>Define the Resources:</w:t>
      </w:r>
      <w:r>
        <w:rPr>
          <w:rFonts w:ascii="Times New Roman" w:eastAsia="Times New Roman" w:hAnsi="Times New Roman" w:cs="Times New Roman"/>
          <w:lang w:eastAsia="en-GB"/>
        </w:rPr>
        <w:t xml:space="preserve"> Define the resources you want to create. In this case, it's an S3 bucket with versioning enabled.</w:t>
      </w:r>
    </w:p>
    <w:p w14:paraId="041CA5EC" w14:textId="77777777" w:rsidR="00DF499C" w:rsidRDefault="00DF499C" w:rsidP="00FC584A">
      <w:pPr>
        <w:numPr>
          <w:ilvl w:val="0"/>
          <w:numId w:val="40"/>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ascii="Times New Roman" w:eastAsia="Times New Roman" w:hAnsi="Times New Roman" w:cs="Times New Roman"/>
          <w:lang w:eastAsia="en-GB"/>
        </w:rPr>
      </w:pPr>
      <w:r>
        <w:rPr>
          <w:rFonts w:ascii="Times New Roman" w:eastAsia="Times New Roman" w:hAnsi="Times New Roman" w:cs="Times New Roman"/>
          <w:b/>
          <w:bCs/>
          <w:bdr w:val="single" w:sz="2" w:space="0" w:color="E3E3E3" w:frame="1"/>
          <w:lang w:eastAsia="en-GB"/>
        </w:rPr>
        <w:t>Add Parameters (Optional):</w:t>
      </w:r>
      <w:r>
        <w:rPr>
          <w:rFonts w:ascii="Times New Roman" w:eastAsia="Times New Roman" w:hAnsi="Times New Roman" w:cs="Times New Roman"/>
          <w:lang w:eastAsia="en-GB"/>
        </w:rPr>
        <w:t xml:space="preserve"> If you want to make your template more flexible, you can add parameters. For example, you might want to allow users to specify the bucket name.</w:t>
      </w:r>
    </w:p>
    <w:p w14:paraId="5A1613D1" w14:textId="77777777" w:rsidR="00DF499C" w:rsidRDefault="00DF499C" w:rsidP="00FC584A">
      <w:pPr>
        <w:numPr>
          <w:ilvl w:val="0"/>
          <w:numId w:val="40"/>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ascii="Times New Roman" w:eastAsia="Times New Roman" w:hAnsi="Times New Roman" w:cs="Times New Roman"/>
          <w:lang w:eastAsia="en-GB"/>
        </w:rPr>
      </w:pPr>
      <w:r>
        <w:rPr>
          <w:rFonts w:ascii="Times New Roman" w:eastAsia="Times New Roman" w:hAnsi="Times New Roman" w:cs="Times New Roman"/>
          <w:b/>
          <w:bCs/>
          <w:bdr w:val="single" w:sz="2" w:space="0" w:color="E3E3E3" w:frame="1"/>
          <w:lang w:eastAsia="en-GB"/>
        </w:rPr>
        <w:t>Write the Template:</w:t>
      </w:r>
      <w:r>
        <w:rPr>
          <w:rFonts w:ascii="Times New Roman" w:eastAsia="Times New Roman" w:hAnsi="Times New Roman" w:cs="Times New Roman"/>
          <w:lang w:eastAsia="en-GB"/>
        </w:rPr>
        <w:t xml:space="preserve"> Here's an example YAML template to create an S3 bucket with versioning enabled:</w:t>
      </w:r>
    </w:p>
    <w:p w14:paraId="1C0324E6" w14:textId="77777777" w:rsidR="00DF499C" w:rsidRDefault="00DF499C" w:rsidP="00DF499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lang w:eastAsia="en-GB"/>
        </w:rPr>
      </w:pPr>
      <w:r>
        <w:rPr>
          <w:rFonts w:ascii="Segoe UI" w:eastAsia="Times New Roman" w:hAnsi="Segoe UI" w:cs="Segoe UI"/>
          <w:bdr w:val="single" w:sz="2" w:space="0" w:color="E3E3E3" w:frame="1"/>
          <w:lang w:eastAsia="en-GB"/>
        </w:rPr>
        <w:t>yamlCopy code</w:t>
      </w:r>
    </w:p>
    <w:p w14:paraId="3FAB5B94" w14:textId="77777777" w:rsidR="00DF499C" w:rsidRDefault="00DF499C" w:rsidP="00DF499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en-GB"/>
        </w:rPr>
      </w:pPr>
      <w:r>
        <w:rPr>
          <w:rFonts w:ascii="inherit" w:eastAsia="Times New Roman" w:hAnsi="inherit" w:cs="Courier New"/>
          <w:color w:val="DF3079"/>
          <w:sz w:val="20"/>
          <w:szCs w:val="20"/>
          <w:bdr w:val="single" w:sz="2" w:space="0" w:color="E3E3E3" w:frame="1"/>
          <w:lang w:eastAsia="en-GB"/>
        </w:rPr>
        <w:t>AWSTemplateFormatVersion:</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00A67D"/>
          <w:sz w:val="20"/>
          <w:szCs w:val="20"/>
          <w:bdr w:val="single" w:sz="2" w:space="0" w:color="E3E3E3" w:frame="1"/>
          <w:lang w:eastAsia="en-GB"/>
        </w:rPr>
        <w:t>'2010-09-09'</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DF3079"/>
          <w:sz w:val="20"/>
          <w:szCs w:val="20"/>
          <w:bdr w:val="single" w:sz="2" w:space="0" w:color="E3E3E3" w:frame="1"/>
          <w:lang w:eastAsia="en-GB"/>
        </w:rPr>
        <w:t>Resources:</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DF3079"/>
          <w:sz w:val="20"/>
          <w:szCs w:val="20"/>
          <w:bdr w:val="single" w:sz="2" w:space="0" w:color="E3E3E3" w:frame="1"/>
          <w:lang w:eastAsia="en-GB"/>
        </w:rPr>
        <w:t>MyS3Bucket:</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DF3079"/>
          <w:sz w:val="20"/>
          <w:szCs w:val="20"/>
          <w:bdr w:val="single" w:sz="2" w:space="0" w:color="E3E3E3" w:frame="1"/>
          <w:lang w:eastAsia="en-GB"/>
        </w:rPr>
        <w:t>Type:</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00A67D"/>
          <w:sz w:val="20"/>
          <w:szCs w:val="20"/>
          <w:bdr w:val="single" w:sz="2" w:space="0" w:color="E3E3E3" w:frame="1"/>
          <w:lang w:eastAsia="en-GB"/>
        </w:rPr>
        <w:t>AWS::S3::Bucket</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DF3079"/>
          <w:sz w:val="20"/>
          <w:szCs w:val="20"/>
          <w:bdr w:val="single" w:sz="2" w:space="0" w:color="E3E3E3" w:frame="1"/>
          <w:lang w:eastAsia="en-GB"/>
        </w:rPr>
        <w:t>Properties:</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DF3079"/>
          <w:sz w:val="20"/>
          <w:szCs w:val="20"/>
          <w:bdr w:val="single" w:sz="2" w:space="0" w:color="E3E3E3" w:frame="1"/>
          <w:lang w:eastAsia="en-GB"/>
        </w:rPr>
        <w:t>BucketName:</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00A67D"/>
          <w:sz w:val="20"/>
          <w:szCs w:val="20"/>
          <w:bdr w:val="single" w:sz="2" w:space="0" w:color="E3E3E3" w:frame="1"/>
          <w:lang w:eastAsia="en-GB"/>
        </w:rPr>
        <w:t>my-bucket-name</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DF3079"/>
          <w:sz w:val="20"/>
          <w:szCs w:val="20"/>
          <w:bdr w:val="single" w:sz="2" w:space="0" w:color="E3E3E3" w:frame="1"/>
          <w:lang w:eastAsia="en-GB"/>
        </w:rPr>
        <w:t>VersioningConfiguration:</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DF3079"/>
          <w:sz w:val="20"/>
          <w:szCs w:val="20"/>
          <w:bdr w:val="single" w:sz="2" w:space="0" w:color="E3E3E3" w:frame="1"/>
          <w:lang w:eastAsia="en-GB"/>
        </w:rPr>
        <w:t>Status:</w:t>
      </w:r>
      <w:r>
        <w:rPr>
          <w:rFonts w:ascii="inherit" w:eastAsia="Times New Roman" w:hAnsi="inherit" w:cs="Courier New"/>
          <w:color w:val="FFFFFF"/>
          <w:sz w:val="20"/>
          <w:szCs w:val="20"/>
          <w:bdr w:val="single" w:sz="2" w:space="1" w:color="E3E3E3" w:frame="1"/>
          <w:lang w:eastAsia="en-GB"/>
        </w:rPr>
        <w:t xml:space="preserve"> </w:t>
      </w:r>
      <w:r>
        <w:rPr>
          <w:rFonts w:ascii="inherit" w:eastAsia="Times New Roman" w:hAnsi="inherit" w:cs="Courier New"/>
          <w:color w:val="00A67D"/>
          <w:sz w:val="20"/>
          <w:szCs w:val="20"/>
          <w:bdr w:val="single" w:sz="2" w:space="0" w:color="E3E3E3" w:frame="1"/>
          <w:lang w:eastAsia="en-GB"/>
        </w:rPr>
        <w:t>Enabled</w:t>
      </w:r>
      <w:r>
        <w:rPr>
          <w:rFonts w:ascii="inherit" w:eastAsia="Times New Roman" w:hAnsi="inherit" w:cs="Courier New"/>
          <w:color w:val="FFFFFF"/>
          <w:sz w:val="20"/>
          <w:szCs w:val="20"/>
          <w:bdr w:val="single" w:sz="2" w:space="1" w:color="E3E3E3" w:frame="1"/>
          <w:lang w:eastAsia="en-GB"/>
        </w:rPr>
        <w:t xml:space="preserve"> </w:t>
      </w:r>
    </w:p>
    <w:p w14:paraId="2BE5164E" w14:textId="77777777" w:rsidR="00DF499C" w:rsidRDefault="00DF499C" w:rsidP="00FC584A">
      <w:pPr>
        <w:numPr>
          <w:ilvl w:val="0"/>
          <w:numId w:val="41"/>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bdr w:val="single" w:sz="2" w:space="0" w:color="E3E3E3" w:frame="1"/>
          <w:lang w:eastAsia="en-GB"/>
        </w:rPr>
        <w:t>Save the Template:</w:t>
      </w:r>
      <w:r>
        <w:rPr>
          <w:rFonts w:ascii="Times New Roman" w:eastAsia="Times New Roman" w:hAnsi="Times New Roman" w:cs="Times New Roman"/>
          <w:lang w:eastAsia="en-GB"/>
        </w:rPr>
        <w:t xml:space="preserve"> Save your template to a file with a </w:t>
      </w:r>
      <w:r>
        <w:rPr>
          <w:rFonts w:ascii="Courier New" w:eastAsia="Times New Roman" w:hAnsi="Courier New" w:cs="Courier New"/>
          <w:b/>
          <w:bCs/>
          <w:bdr w:val="single" w:sz="2" w:space="0" w:color="E3E3E3" w:frame="1"/>
          <w:lang w:eastAsia="en-GB"/>
        </w:rPr>
        <w:t>.yaml</w:t>
      </w:r>
      <w:r>
        <w:rPr>
          <w:rFonts w:ascii="Times New Roman" w:eastAsia="Times New Roman" w:hAnsi="Times New Roman" w:cs="Times New Roman"/>
          <w:lang w:eastAsia="en-GB"/>
        </w:rPr>
        <w:t xml:space="preserve"> or </w:t>
      </w:r>
      <w:r>
        <w:rPr>
          <w:rFonts w:ascii="Courier New" w:eastAsia="Times New Roman" w:hAnsi="Courier New" w:cs="Courier New"/>
          <w:b/>
          <w:bCs/>
          <w:bdr w:val="single" w:sz="2" w:space="0" w:color="E3E3E3" w:frame="1"/>
          <w:lang w:eastAsia="en-GB"/>
        </w:rPr>
        <w:t>.json</w:t>
      </w:r>
      <w:r>
        <w:rPr>
          <w:rFonts w:ascii="Times New Roman" w:eastAsia="Times New Roman" w:hAnsi="Times New Roman" w:cs="Times New Roman"/>
          <w:lang w:eastAsia="en-GB"/>
        </w:rPr>
        <w:t xml:space="preserve"> extension.</w:t>
      </w:r>
    </w:p>
    <w:p w14:paraId="0E958A80" w14:textId="77777777" w:rsidR="00DF499C" w:rsidRDefault="00DF499C" w:rsidP="00FC584A">
      <w:pPr>
        <w:numPr>
          <w:ilvl w:val="0"/>
          <w:numId w:val="41"/>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ascii="Times New Roman" w:eastAsia="Times New Roman" w:hAnsi="Times New Roman" w:cs="Times New Roman"/>
          <w:lang w:eastAsia="en-GB"/>
        </w:rPr>
      </w:pPr>
      <w:r>
        <w:rPr>
          <w:rFonts w:ascii="Times New Roman" w:eastAsia="Times New Roman" w:hAnsi="Times New Roman" w:cs="Times New Roman"/>
          <w:b/>
          <w:bCs/>
          <w:bdr w:val="single" w:sz="2" w:space="0" w:color="E3E3E3" w:frame="1"/>
          <w:lang w:eastAsia="en-GB"/>
        </w:rPr>
        <w:t>Deploy the Stack:</w:t>
      </w:r>
      <w:r>
        <w:rPr>
          <w:rFonts w:ascii="Times New Roman" w:eastAsia="Times New Roman" w:hAnsi="Times New Roman" w:cs="Times New Roman"/>
          <w:lang w:eastAsia="en-GB"/>
        </w:rPr>
        <w:t xml:space="preserve"> Using the AWS Management Console, AWS CLI, or SDKs, deploy your CloudFormation stack using the template you created.</w:t>
      </w:r>
    </w:p>
    <w:p w14:paraId="19EF1403" w14:textId="77777777" w:rsidR="00DF499C" w:rsidRDefault="00DF499C" w:rsidP="00DF499C">
      <w:pPr>
        <w:pBdr>
          <w:top w:val="single" w:sz="2" w:space="0" w:color="E3E3E3"/>
          <w:left w:val="single" w:sz="2" w:space="5" w:color="E3E3E3"/>
          <w:bottom w:val="single" w:sz="2" w:space="0" w:color="E3E3E3"/>
          <w:right w:val="single" w:sz="2" w:space="0" w:color="E3E3E3"/>
        </w:pBdr>
        <w:ind w:left="720"/>
        <w:rPr>
          <w:rFonts w:ascii="Times New Roman" w:eastAsia="Times New Roman" w:hAnsi="Times New Roman" w:cs="Times New Roman"/>
          <w:lang w:eastAsia="en-GB"/>
        </w:rPr>
      </w:pPr>
      <w:r>
        <w:rPr>
          <w:rFonts w:ascii="Times New Roman" w:eastAsia="Times New Roman" w:hAnsi="Times New Roman" w:cs="Times New Roman"/>
          <w:lang w:eastAsia="en-GB"/>
        </w:rPr>
        <w:t>If you're using the AWS CLI, you can use the following command:</w:t>
      </w:r>
    </w:p>
    <w:p w14:paraId="03DF83D2" w14:textId="77777777" w:rsidR="00DF499C" w:rsidRDefault="00DF499C" w:rsidP="00DF499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lang w:eastAsia="en-GB"/>
        </w:rPr>
      </w:pPr>
      <w:r>
        <w:rPr>
          <w:rFonts w:ascii="Segoe UI" w:eastAsia="Times New Roman" w:hAnsi="Segoe UI" w:cs="Segoe UI"/>
          <w:bdr w:val="single" w:sz="2" w:space="0" w:color="E3E3E3" w:frame="1"/>
          <w:lang w:eastAsia="en-GB"/>
        </w:rPr>
        <w:t>bashCopy code</w:t>
      </w:r>
    </w:p>
    <w:p w14:paraId="30D0C2C4" w14:textId="77777777" w:rsidR="00DF499C" w:rsidRDefault="00DF499C" w:rsidP="00DF499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eastAsia="en-GB"/>
        </w:rPr>
      </w:pPr>
      <w:r>
        <w:rPr>
          <w:rFonts w:ascii="inherit" w:eastAsia="Times New Roman" w:hAnsi="inherit" w:cs="Courier New"/>
          <w:color w:val="FFFFFF"/>
          <w:sz w:val="20"/>
          <w:szCs w:val="20"/>
          <w:bdr w:val="single" w:sz="2" w:space="1" w:color="E3E3E3" w:frame="1"/>
          <w:lang w:eastAsia="en-GB"/>
        </w:rPr>
        <w:t xml:space="preserve">aws cloudformation create-stack --stack-name my-s3-stack --template-body file://path/to/your/template.yaml </w:t>
      </w:r>
    </w:p>
    <w:p w14:paraId="53CCAAE0" w14:textId="77777777" w:rsidR="00DF499C" w:rsidRDefault="00DF499C" w:rsidP="00FC584A">
      <w:pPr>
        <w:numPr>
          <w:ilvl w:val="0"/>
          <w:numId w:val="41"/>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ascii="Times New Roman" w:eastAsia="Times New Roman" w:hAnsi="Times New Roman" w:cs="Times New Roman"/>
          <w:sz w:val="24"/>
          <w:szCs w:val="24"/>
          <w:lang w:eastAsia="en-GB"/>
        </w:rPr>
      </w:pPr>
      <w:r>
        <w:rPr>
          <w:rFonts w:ascii="Times New Roman" w:eastAsia="Times New Roman" w:hAnsi="Times New Roman" w:cs="Times New Roman"/>
          <w:b/>
          <w:bCs/>
          <w:bdr w:val="single" w:sz="2" w:space="0" w:color="E3E3E3" w:frame="1"/>
          <w:lang w:eastAsia="en-GB"/>
        </w:rPr>
        <w:t>Verify:</w:t>
      </w:r>
      <w:r>
        <w:rPr>
          <w:rFonts w:ascii="Times New Roman" w:eastAsia="Times New Roman" w:hAnsi="Times New Roman" w:cs="Times New Roman"/>
          <w:lang w:eastAsia="en-GB"/>
        </w:rPr>
        <w:t xml:space="preserve"> After the stack is created, verify that the S3 bucket was created with versioning enabled by checking the AWS Management Console or using AWS CLI commands like </w:t>
      </w:r>
      <w:r>
        <w:rPr>
          <w:rFonts w:ascii="Courier New" w:eastAsia="Times New Roman" w:hAnsi="Courier New" w:cs="Courier New"/>
          <w:b/>
          <w:bCs/>
          <w:bdr w:val="single" w:sz="2" w:space="0" w:color="E3E3E3" w:frame="1"/>
          <w:lang w:eastAsia="en-GB"/>
        </w:rPr>
        <w:t>aws s3api get-bucket-versioning</w:t>
      </w:r>
      <w:r>
        <w:rPr>
          <w:rFonts w:ascii="Times New Roman" w:eastAsia="Times New Roman" w:hAnsi="Times New Roman" w:cs="Times New Roman"/>
          <w:lang w:eastAsia="en-GB"/>
        </w:rPr>
        <w:t>.</w:t>
      </w:r>
    </w:p>
    <w:p w14:paraId="6DC42CC3" w14:textId="77777777" w:rsidR="00DF499C" w:rsidRDefault="00DF499C" w:rsidP="00FC584A">
      <w:pPr>
        <w:numPr>
          <w:ilvl w:val="0"/>
          <w:numId w:val="41"/>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ascii="Times New Roman" w:eastAsia="Times New Roman" w:hAnsi="Times New Roman" w:cs="Times New Roman"/>
          <w:lang w:eastAsia="en-GB"/>
        </w:rPr>
      </w:pPr>
      <w:r>
        <w:rPr>
          <w:rFonts w:ascii="Times New Roman" w:eastAsia="Times New Roman" w:hAnsi="Times New Roman" w:cs="Times New Roman"/>
          <w:b/>
          <w:bCs/>
          <w:bdr w:val="single" w:sz="2" w:space="0" w:color="E3E3E3" w:frame="1"/>
          <w:lang w:eastAsia="en-GB"/>
        </w:rPr>
        <w:t>Clean Up:</w:t>
      </w:r>
      <w:r>
        <w:rPr>
          <w:rFonts w:ascii="Times New Roman" w:eastAsia="Times New Roman" w:hAnsi="Times New Roman" w:cs="Times New Roman"/>
          <w:lang w:eastAsia="en-GB"/>
        </w:rPr>
        <w:t xml:space="preserve"> Once you're done experimenting, don't forget to delete the CloudFormation stack to avoid incurring any unnecessary costs.</w:t>
      </w:r>
    </w:p>
    <w:p w14:paraId="6448F8C5" w14:textId="2A86AADE" w:rsidR="00A34CC2" w:rsidRDefault="00DF499C" w:rsidP="00A34CC2">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r>
        <w:rPr>
          <w:rFonts w:ascii="Times New Roman" w:eastAsia="Times New Roman" w:hAnsi="Times New Roman" w:cs="Times New Roman"/>
          <w:lang w:eastAsia="en-GB"/>
        </w:rPr>
        <w:t>That's it! This exercise should give you a good starting point for working with AWS CloudFormation. As you become more familiar with CloudFormation, you can explore more advanced features and templates.</w:t>
      </w:r>
    </w:p>
    <w:p w14:paraId="1389E33F" w14:textId="00489207" w:rsidR="00CC18F5" w:rsidRDefault="00CC18F5" w:rsidP="00DF499C">
      <w:pPr>
        <w:spacing w:before="100" w:beforeAutospacing="1" w:after="100" w:afterAutospacing="1"/>
        <w:ind w:left="0"/>
        <w:rPr>
          <w:rFonts w:ascii="Huawai Sans" w:eastAsia="Times New Roman" w:hAnsi="Huawai Sans" w:cs="Times New Roman"/>
          <w:lang w:eastAsia="en-GB"/>
        </w:rPr>
      </w:pPr>
    </w:p>
    <w:p w14:paraId="1D967A49"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4F219E93"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799D4268"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06F9A778"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6430F0B9"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5A48D462"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60BEFBD9"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71D7A5A5" w14:textId="57FBAE24" w:rsidR="00A34CC2" w:rsidRDefault="00A34CC2" w:rsidP="00DF499C">
      <w:pPr>
        <w:spacing w:before="100" w:beforeAutospacing="1" w:after="100" w:afterAutospacing="1"/>
        <w:ind w:left="0"/>
        <w:rPr>
          <w:rFonts w:ascii="Huawai Sans" w:eastAsia="Times New Roman" w:hAnsi="Huawai Sans" w:cs="Times New Roman"/>
          <w:lang w:eastAsia="en-GB"/>
        </w:rPr>
      </w:pPr>
    </w:p>
    <w:p w14:paraId="5B47365A"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686B4D54"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66F895B4"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6ED62D08"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3F6DCB1D"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4F219E50"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79C4A769" w14:textId="77777777" w:rsidR="00A34CC2" w:rsidRDefault="00A34CC2" w:rsidP="00DF499C">
      <w:pPr>
        <w:spacing w:before="100" w:beforeAutospacing="1" w:after="100" w:afterAutospacing="1"/>
        <w:ind w:left="0"/>
        <w:rPr>
          <w:rFonts w:ascii="Huawai Sans" w:eastAsia="Times New Roman" w:hAnsi="Huawai Sans" w:cs="Times New Roman"/>
          <w:lang w:eastAsia="en-GB"/>
        </w:rPr>
      </w:pPr>
    </w:p>
    <w:p w14:paraId="1D77C3D2" w14:textId="77777777" w:rsidR="00A34CC2" w:rsidRPr="006F7BCA" w:rsidRDefault="00A34CC2" w:rsidP="00DF499C">
      <w:pPr>
        <w:spacing w:before="100" w:beforeAutospacing="1" w:after="100" w:afterAutospacing="1"/>
        <w:ind w:left="0"/>
        <w:rPr>
          <w:rFonts w:ascii="Huawai Sans" w:eastAsia="Times New Roman" w:hAnsi="Huawai Sans" w:cs="Times New Roman"/>
          <w:lang w:eastAsia="en-GB"/>
        </w:rPr>
      </w:pPr>
    </w:p>
    <w:p w14:paraId="3BA018BC" w14:textId="58F7BB71" w:rsidR="00CC18F5" w:rsidRPr="00DF499C" w:rsidRDefault="00DF499C" w:rsidP="00B1621F">
      <w:pPr>
        <w:pStyle w:val="Heading1"/>
        <w:rPr>
          <w:rFonts w:hint="eastAsia"/>
        </w:rPr>
      </w:pPr>
      <w:r>
        <w:t>Terraform</w:t>
      </w:r>
    </w:p>
    <w:p w14:paraId="18B258C9" w14:textId="77777777" w:rsidR="00DF499C" w:rsidRPr="00DF499C" w:rsidRDefault="00DF499C"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07E1B8E5" w14:textId="2CBAE365" w:rsidR="00CC18F5" w:rsidRPr="006F7BCA" w:rsidRDefault="00CC18F5" w:rsidP="00171A56">
      <w:pPr>
        <w:pStyle w:val="Heading2"/>
      </w:pPr>
      <w:r w:rsidRPr="006F7BCA">
        <w:t>Introduction</w:t>
      </w:r>
    </w:p>
    <w:p w14:paraId="5774D1F9" w14:textId="77777777" w:rsidR="00DF499C" w:rsidRPr="00DF499C" w:rsidRDefault="00DF499C"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4880FA09" w14:textId="77777777" w:rsidR="00DF499C" w:rsidRPr="00DF499C" w:rsidRDefault="00DF499C"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4E1C5C2A" w14:textId="37A8242F" w:rsidR="00CC18F5" w:rsidRPr="006F7BCA" w:rsidRDefault="00CC18F5" w:rsidP="00AD192B">
      <w:pPr>
        <w:pStyle w:val="Heading3"/>
        <w:numPr>
          <w:ilvl w:val="2"/>
          <w:numId w:val="21"/>
        </w:numPr>
      </w:pPr>
      <w:r w:rsidRPr="006F7BCA">
        <w:t>About this lab</w:t>
      </w:r>
    </w:p>
    <w:p w14:paraId="31089A50" w14:textId="77777777" w:rsidR="00CC18F5" w:rsidRPr="006F7BCA" w:rsidRDefault="00CC18F5" w:rsidP="00D36D58">
      <w:pPr>
        <w:pStyle w:val="1"/>
      </w:pPr>
      <w:r w:rsidRPr="006F7BCA">
        <w:rPr>
          <w:sz w:val="32"/>
          <w:szCs w:val="32"/>
        </w:rPr>
        <w:t xml:space="preserve"> </w:t>
      </w:r>
      <w:r w:rsidRPr="006F7BCA">
        <w:t>Upon completion of this task, you will be able to:</w:t>
      </w:r>
    </w:p>
    <w:p w14:paraId="3214CDD9" w14:textId="1103E696" w:rsidR="00CC18F5" w:rsidRPr="006F7BCA" w:rsidRDefault="00DF499C" w:rsidP="00FC5B2E">
      <w:pPr>
        <w:pStyle w:val="4"/>
        <w:rPr>
          <w:rFonts w:ascii="Huawai Sans" w:hAnsi="Huawai Sans" w:hint="eastAsia"/>
        </w:rPr>
      </w:pPr>
      <w:r>
        <w:rPr>
          <w:lang w:eastAsia="en-GB"/>
        </w:rPr>
        <w:t xml:space="preserve">Have a </w:t>
      </w:r>
      <w:r w:rsidRPr="00DF499C">
        <w:rPr>
          <w:lang w:eastAsia="en-GB"/>
        </w:rPr>
        <w:t xml:space="preserve">basic understanding of how to use Terraform to provision infrastructure on </w:t>
      </w:r>
      <w:r w:rsidR="0000570E">
        <w:rPr>
          <w:lang w:eastAsia="en-GB"/>
        </w:rPr>
        <w:t>Azure</w:t>
      </w:r>
      <w:r w:rsidR="00CC18F5" w:rsidRPr="006F7BCA">
        <w:rPr>
          <w:rFonts w:ascii="Huawai Sans" w:hAnsi="Huawai Sans"/>
        </w:rPr>
        <w:t>.</w:t>
      </w:r>
    </w:p>
    <w:p w14:paraId="6329CF0D" w14:textId="77777777" w:rsidR="00CC18F5" w:rsidRPr="006F7BCA" w:rsidRDefault="00CC18F5" w:rsidP="00AD192B">
      <w:pPr>
        <w:pStyle w:val="Heading3"/>
        <w:numPr>
          <w:ilvl w:val="2"/>
          <w:numId w:val="21"/>
        </w:numPr>
      </w:pPr>
      <w:r w:rsidRPr="006F7BCA">
        <w:lastRenderedPageBreak/>
        <w:t>Prerequsites</w:t>
      </w:r>
    </w:p>
    <w:p w14:paraId="194A03EE" w14:textId="77777777" w:rsidR="00DF499C" w:rsidRDefault="00DF499C" w:rsidP="00DF499C">
      <w:pPr>
        <w:pStyle w:val="1"/>
        <w:rPr>
          <w:kern w:val="0"/>
          <w:sz w:val="24"/>
          <w:szCs w:val="24"/>
          <w:lang w:eastAsia="en-GB"/>
        </w:rPr>
      </w:pPr>
      <w:r>
        <w:rPr>
          <w:lang w:eastAsia="en-GB"/>
        </w:rPr>
        <w:t>AWS account with access keys configured.</w:t>
      </w:r>
    </w:p>
    <w:p w14:paraId="47859348" w14:textId="77777777" w:rsidR="00DF499C" w:rsidRDefault="00DF499C" w:rsidP="00DF499C">
      <w:pPr>
        <w:pStyle w:val="1"/>
        <w:rPr>
          <w:lang w:eastAsia="en-GB"/>
        </w:rPr>
      </w:pPr>
      <w:r>
        <w:rPr>
          <w:lang w:eastAsia="en-GB"/>
        </w:rPr>
        <w:t>Terraform installed on your local machine.</w:t>
      </w:r>
    </w:p>
    <w:p w14:paraId="3AA2BA79" w14:textId="77777777" w:rsidR="00DF499C" w:rsidRPr="00CC18F5" w:rsidRDefault="00DF499C" w:rsidP="00DF499C">
      <w:pPr>
        <w:pStyle w:val="1"/>
        <w:numPr>
          <w:ilvl w:val="0"/>
          <w:numId w:val="0"/>
        </w:numPr>
        <w:ind w:left="425"/>
      </w:pPr>
    </w:p>
    <w:p w14:paraId="2272E100" w14:textId="77777777" w:rsidR="00CC18F5" w:rsidRPr="006F7BCA" w:rsidRDefault="00CC18F5" w:rsidP="00AD192B">
      <w:pPr>
        <w:pStyle w:val="Heading3"/>
        <w:numPr>
          <w:ilvl w:val="2"/>
          <w:numId w:val="21"/>
        </w:numPr>
      </w:pPr>
      <w:r w:rsidRPr="006F7BCA">
        <w:t>Objectives</w:t>
      </w:r>
    </w:p>
    <w:p w14:paraId="2C2E8648" w14:textId="77777777" w:rsidR="00CC18F5" w:rsidRPr="006F7BCA" w:rsidRDefault="00CC18F5" w:rsidP="00D36D58">
      <w:pPr>
        <w:pStyle w:val="1"/>
      </w:pPr>
      <w:r w:rsidRPr="006F7BCA">
        <w:t xml:space="preserve">  Upon completion of this task, you will be able to:</w:t>
      </w:r>
    </w:p>
    <w:p w14:paraId="18209B99" w14:textId="171B97D5" w:rsidR="00CC18F5" w:rsidRPr="00DF499C" w:rsidRDefault="00DF499C" w:rsidP="00FC5B2E">
      <w:pPr>
        <w:pStyle w:val="4"/>
        <w:rPr>
          <w:rFonts w:ascii="Huawai Sans" w:hAnsi="Huawai Sans" w:hint="eastAsia"/>
        </w:rPr>
      </w:pPr>
      <w:r>
        <w:rPr>
          <w:lang w:eastAsia="en-GB"/>
        </w:rPr>
        <w:t xml:space="preserve">Provision a simple web server infrastructure on </w:t>
      </w:r>
      <w:r w:rsidR="0000570E">
        <w:rPr>
          <w:lang w:eastAsia="en-GB"/>
        </w:rPr>
        <w:t>Azure</w:t>
      </w:r>
      <w:r>
        <w:rPr>
          <w:lang w:eastAsia="en-GB"/>
        </w:rPr>
        <w:t xml:space="preserve"> using Terraform</w:t>
      </w:r>
      <w:r w:rsidR="00CC18F5" w:rsidRPr="006F7BCA">
        <w:rPr>
          <w:rFonts w:ascii="Huawai Sans" w:hAnsi="Huawai Sans"/>
        </w:rPr>
        <w:t xml:space="preserve">.   </w:t>
      </w:r>
    </w:p>
    <w:p w14:paraId="35FDFB00" w14:textId="77777777" w:rsidR="00CC18F5" w:rsidRPr="006F7BCA" w:rsidRDefault="00CC18F5" w:rsidP="00171A56">
      <w:pPr>
        <w:pStyle w:val="Heading2"/>
      </w:pPr>
      <w:r w:rsidRPr="006F7BCA">
        <w:t>Configuration Steps</w:t>
      </w:r>
    </w:p>
    <w:p w14:paraId="338929DD" w14:textId="77777777" w:rsidR="0000570E" w:rsidRPr="0000570E" w:rsidRDefault="0000570E" w:rsidP="0000570E">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00570E">
        <w:rPr>
          <w:rFonts w:ascii="Times New Roman" w:eastAsia="Times New Roman" w:hAnsi="Symbol" w:cs="Times New Roman"/>
          <w:kern w:val="0"/>
          <w:sz w:val="24"/>
          <w:szCs w:val="24"/>
          <w:lang w:val="en-IN" w:eastAsia="en-GB"/>
        </w:rPr>
        <w:t></w:t>
      </w:r>
      <w:r w:rsidRPr="0000570E">
        <w:rPr>
          <w:rFonts w:ascii="Times New Roman" w:eastAsia="Times New Roman" w:hAnsi="Times New Roman" w:cs="Times New Roman"/>
          <w:kern w:val="0"/>
          <w:sz w:val="24"/>
          <w:szCs w:val="24"/>
          <w:lang w:val="en-IN" w:eastAsia="en-GB"/>
        </w:rPr>
        <w:t xml:space="preserve">  </w:t>
      </w:r>
      <w:r w:rsidRPr="0000570E">
        <w:rPr>
          <w:rFonts w:ascii="Times New Roman" w:eastAsia="Times New Roman" w:hAnsi="Times New Roman" w:cs="Times New Roman"/>
          <w:b/>
          <w:bCs/>
          <w:kern w:val="0"/>
          <w:sz w:val="24"/>
          <w:szCs w:val="24"/>
          <w:lang w:val="en-IN" w:eastAsia="en-GB"/>
        </w:rPr>
        <w:t>Set Up Your Environment</w:t>
      </w:r>
      <w:r w:rsidRPr="0000570E">
        <w:rPr>
          <w:rFonts w:ascii="Times New Roman" w:eastAsia="Times New Roman" w:hAnsi="Times New Roman" w:cs="Times New Roman"/>
          <w:kern w:val="0"/>
          <w:sz w:val="24"/>
          <w:szCs w:val="24"/>
          <w:lang w:val="en-IN" w:eastAsia="en-GB"/>
        </w:rPr>
        <w:t>:</w:t>
      </w:r>
    </w:p>
    <w:p w14:paraId="3017CB84" w14:textId="77777777" w:rsidR="0000570E" w:rsidRPr="0000570E" w:rsidRDefault="0000570E" w:rsidP="00FC584A">
      <w:pPr>
        <w:numPr>
          <w:ilvl w:val="0"/>
          <w:numId w:val="76"/>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Install Terraform on your local machine. You can download it from the Terraform website or use a package manager.</w:t>
      </w:r>
    </w:p>
    <w:p w14:paraId="1BE764B1" w14:textId="77777777" w:rsidR="0000570E" w:rsidRPr="0000570E" w:rsidRDefault="0000570E" w:rsidP="00FC584A">
      <w:pPr>
        <w:numPr>
          <w:ilvl w:val="0"/>
          <w:numId w:val="76"/>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 xml:space="preserve">Install the Azure CLI on your local machine. You can download it from the Azure website or use a package manager. Log in to your Azure account using </w:t>
      </w:r>
      <w:r w:rsidRPr="0000570E">
        <w:rPr>
          <w:rFonts w:ascii="Courier New" w:eastAsia="Times New Roman" w:hAnsi="Courier New" w:cs="Courier New"/>
          <w:kern w:val="0"/>
          <w:sz w:val="20"/>
          <w:szCs w:val="20"/>
          <w:lang w:val="en-IN" w:eastAsia="en-GB"/>
        </w:rPr>
        <w:t>az login</w:t>
      </w:r>
      <w:r w:rsidRPr="0000570E">
        <w:rPr>
          <w:rFonts w:ascii="Times New Roman" w:eastAsia="Times New Roman" w:hAnsi="Times New Roman" w:cs="Times New Roman"/>
          <w:kern w:val="0"/>
          <w:sz w:val="24"/>
          <w:szCs w:val="24"/>
          <w:lang w:val="en-IN" w:eastAsia="en-GB"/>
        </w:rPr>
        <w:t>.</w:t>
      </w:r>
    </w:p>
    <w:p w14:paraId="170E96B2" w14:textId="77777777" w:rsidR="0000570E" w:rsidRPr="0000570E" w:rsidRDefault="0000570E" w:rsidP="0000570E">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00570E">
        <w:rPr>
          <w:rFonts w:ascii="Times New Roman" w:eastAsia="Times New Roman" w:hAnsi="Symbol" w:cs="Times New Roman"/>
          <w:kern w:val="0"/>
          <w:sz w:val="24"/>
          <w:szCs w:val="24"/>
          <w:lang w:val="en-IN" w:eastAsia="en-GB"/>
        </w:rPr>
        <w:t></w:t>
      </w:r>
      <w:r w:rsidRPr="0000570E">
        <w:rPr>
          <w:rFonts w:ascii="Times New Roman" w:eastAsia="Times New Roman" w:hAnsi="Times New Roman" w:cs="Times New Roman"/>
          <w:kern w:val="0"/>
          <w:sz w:val="24"/>
          <w:szCs w:val="24"/>
          <w:lang w:val="en-IN" w:eastAsia="en-GB"/>
        </w:rPr>
        <w:t xml:space="preserve">  </w:t>
      </w:r>
      <w:r w:rsidRPr="0000570E">
        <w:rPr>
          <w:rFonts w:ascii="Times New Roman" w:eastAsia="Times New Roman" w:hAnsi="Times New Roman" w:cs="Times New Roman"/>
          <w:b/>
          <w:bCs/>
          <w:kern w:val="0"/>
          <w:sz w:val="24"/>
          <w:szCs w:val="24"/>
          <w:lang w:val="en-IN" w:eastAsia="en-GB"/>
        </w:rPr>
        <w:t>Write Terraform Configuration</w:t>
      </w:r>
      <w:r w:rsidRPr="0000570E">
        <w:rPr>
          <w:rFonts w:ascii="Times New Roman" w:eastAsia="Times New Roman" w:hAnsi="Times New Roman" w:cs="Times New Roman"/>
          <w:kern w:val="0"/>
          <w:sz w:val="24"/>
          <w:szCs w:val="24"/>
          <w:lang w:val="en-IN" w:eastAsia="en-GB"/>
        </w:rPr>
        <w:t>:</w:t>
      </w:r>
    </w:p>
    <w:p w14:paraId="25B7ED94" w14:textId="77777777" w:rsidR="0000570E" w:rsidRPr="0000570E" w:rsidRDefault="0000570E" w:rsidP="00FC584A">
      <w:pPr>
        <w:numPr>
          <w:ilvl w:val="0"/>
          <w:numId w:val="77"/>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Create a new directory for your Terraform configuration files.</w:t>
      </w:r>
    </w:p>
    <w:p w14:paraId="1C22021D" w14:textId="77777777" w:rsidR="0000570E" w:rsidRPr="0000570E" w:rsidRDefault="0000570E" w:rsidP="00FC584A">
      <w:pPr>
        <w:numPr>
          <w:ilvl w:val="0"/>
          <w:numId w:val="77"/>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 xml:space="preserve">Inside this directory, create a file named </w:t>
      </w:r>
      <w:r w:rsidRPr="0000570E">
        <w:rPr>
          <w:rFonts w:ascii="Courier New" w:eastAsia="Times New Roman" w:hAnsi="Courier New" w:cs="Courier New"/>
          <w:kern w:val="0"/>
          <w:sz w:val="20"/>
          <w:szCs w:val="20"/>
          <w:lang w:val="en-IN" w:eastAsia="en-GB"/>
        </w:rPr>
        <w:t>main.tf</w:t>
      </w:r>
      <w:r w:rsidRPr="0000570E">
        <w:rPr>
          <w:rFonts w:ascii="Times New Roman" w:eastAsia="Times New Roman" w:hAnsi="Times New Roman" w:cs="Times New Roman"/>
          <w:kern w:val="0"/>
          <w:sz w:val="24"/>
          <w:szCs w:val="24"/>
          <w:lang w:val="en-IN" w:eastAsia="en-GB"/>
        </w:rPr>
        <w:t>, which will contain your infrastructure configuration.</w:t>
      </w:r>
    </w:p>
    <w:p w14:paraId="5FB7C09D" w14:textId="77777777" w:rsidR="0000570E" w:rsidRPr="0000570E" w:rsidRDefault="0000570E" w:rsidP="00FC584A">
      <w:pPr>
        <w:numPr>
          <w:ilvl w:val="0"/>
          <w:numId w:val="77"/>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Define the Azure provider and resources you want to provision. For example, let's create a simple Azure VM:</w:t>
      </w:r>
    </w:p>
    <w:p w14:paraId="71BE7419" w14:textId="48C4635F"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3278E310"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provider "azurerm" {</w:t>
      </w:r>
    </w:p>
    <w:p w14:paraId="62AB9994"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features {}</w:t>
      </w:r>
    </w:p>
    <w:p w14:paraId="6C2FA884"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w:t>
      </w:r>
    </w:p>
    <w:p w14:paraId="7B60C36A"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4A35B643"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resource "azurerm_resource_group" "example" {</w:t>
      </w:r>
    </w:p>
    <w:p w14:paraId="099E12D1"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name     = "terraform-example-rg"</w:t>
      </w:r>
    </w:p>
    <w:p w14:paraId="104493AD"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location = "East US"</w:t>
      </w:r>
    </w:p>
    <w:p w14:paraId="31E20CB8"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w:t>
      </w:r>
    </w:p>
    <w:p w14:paraId="480EC383"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796F5C2B"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resource "azurerm_virtual_network" "example" {</w:t>
      </w:r>
    </w:p>
    <w:p w14:paraId="402FC6D2"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name                = "terraform-example-network"</w:t>
      </w:r>
    </w:p>
    <w:p w14:paraId="03EB4108"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address_space       = ["10.0.0.0/16"]</w:t>
      </w:r>
    </w:p>
    <w:p w14:paraId="732A821B"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location            = azurerm_resource_group.example.location</w:t>
      </w:r>
    </w:p>
    <w:p w14:paraId="40CE3A79"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resource_group_name = azurerm_resource_group.example.name</w:t>
      </w:r>
    </w:p>
    <w:p w14:paraId="42A606C1"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w:t>
      </w:r>
    </w:p>
    <w:p w14:paraId="765DE8EF"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0BBE1C54"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resource "azurerm_subnet" "example" {</w:t>
      </w:r>
    </w:p>
    <w:p w14:paraId="17516D9A"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name                 = "subnet1"</w:t>
      </w:r>
    </w:p>
    <w:p w14:paraId="29E6716E"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resource_group_name  = azurerm_resource_group.example.name</w:t>
      </w:r>
    </w:p>
    <w:p w14:paraId="089A638E"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virtual_network_name = azurerm_virtual_network.example.name</w:t>
      </w:r>
    </w:p>
    <w:p w14:paraId="25E9E2DA"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address_prefixes     = ["10.0.1.0/24"]</w:t>
      </w:r>
    </w:p>
    <w:p w14:paraId="18B09BBD"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w:t>
      </w:r>
    </w:p>
    <w:p w14:paraId="4A5373A2"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7E87DCBF"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lastRenderedPageBreak/>
        <w:t>resource "azurerm_public_ip" "example" {</w:t>
      </w:r>
    </w:p>
    <w:p w14:paraId="3D2C95DB"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name                = "terraform-example-publicip"</w:t>
      </w:r>
    </w:p>
    <w:p w14:paraId="727DBFCF"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location            = azurerm_resource_group.example.location</w:t>
      </w:r>
    </w:p>
    <w:p w14:paraId="5D344C74"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resource_group_name = azurerm_resource_group.example.name</w:t>
      </w:r>
    </w:p>
    <w:p w14:paraId="3A65D97B"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allocation_method   = "Dynamic"</w:t>
      </w:r>
    </w:p>
    <w:p w14:paraId="70550744"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w:t>
      </w:r>
    </w:p>
    <w:p w14:paraId="0904B5C4"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14BDCFA3"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resource "azurerm_network_interface" "example" {</w:t>
      </w:r>
    </w:p>
    <w:p w14:paraId="50D352DE"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name                = "terraform-example-nic"</w:t>
      </w:r>
    </w:p>
    <w:p w14:paraId="561EE065"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location            = azurerm_resource_group.example.location</w:t>
      </w:r>
    </w:p>
    <w:p w14:paraId="7993630C"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resource_group_name = azurerm_resource_group.example.name</w:t>
      </w:r>
    </w:p>
    <w:p w14:paraId="264BB3D4"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413E9838"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ip_configuration {</w:t>
      </w:r>
    </w:p>
    <w:p w14:paraId="19626BC5"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name                          = "internal"</w:t>
      </w:r>
    </w:p>
    <w:p w14:paraId="6FCD2CB8"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subnet_id                     = azurerm_subnet.example.id</w:t>
      </w:r>
    </w:p>
    <w:p w14:paraId="2D398BFA"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private_ip_address_allocation = "Dynamic"</w:t>
      </w:r>
    </w:p>
    <w:p w14:paraId="13BBB67D"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public_ip_address_id          = azurerm_public_ip.example.id</w:t>
      </w:r>
    </w:p>
    <w:p w14:paraId="23548386"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w:t>
      </w:r>
    </w:p>
    <w:p w14:paraId="7C46624D"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w:t>
      </w:r>
    </w:p>
    <w:p w14:paraId="33360DC6"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3BBB2AB0"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resource "azurerm_linux_virtual_machine" "example" {</w:t>
      </w:r>
    </w:p>
    <w:p w14:paraId="16617FE7"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name                = "terraform-example-vm"</w:t>
      </w:r>
    </w:p>
    <w:p w14:paraId="35746BDA"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location            = azurerm_resource_group.example.location</w:t>
      </w:r>
    </w:p>
    <w:p w14:paraId="4E5A671B"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resource_group_name = azurerm_resource_group.example.name</w:t>
      </w:r>
    </w:p>
    <w:p w14:paraId="7D3259A3"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size                = "Standard_DS1_v2"</w:t>
      </w:r>
    </w:p>
    <w:p w14:paraId="0FA5B276"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admin_username      = "adminuser"</w:t>
      </w:r>
    </w:p>
    <w:p w14:paraId="62BC103D"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network_interface_ids = [</w:t>
      </w:r>
    </w:p>
    <w:p w14:paraId="63C7D6EA"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azurerm_network_interface.example.id,</w:t>
      </w:r>
    </w:p>
    <w:p w14:paraId="048CB849"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w:t>
      </w:r>
    </w:p>
    <w:p w14:paraId="258683DD"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347D89BB"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admin_ssh_key {</w:t>
      </w:r>
    </w:p>
    <w:p w14:paraId="4F19999C"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username   = "adminuser"</w:t>
      </w:r>
    </w:p>
    <w:p w14:paraId="2426C4E0"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public_key = file("~/.ssh/id_rsa.pub")</w:t>
      </w:r>
    </w:p>
    <w:p w14:paraId="7E5B789F"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w:t>
      </w:r>
    </w:p>
    <w:p w14:paraId="162F7542"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35B22471"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os_disk {</w:t>
      </w:r>
    </w:p>
    <w:p w14:paraId="0E2CD720"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caching              = "ReadWrite"</w:t>
      </w:r>
    </w:p>
    <w:p w14:paraId="69459275"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storage_account_type = "Standard_LRS"</w:t>
      </w:r>
    </w:p>
    <w:p w14:paraId="2D10764F"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w:t>
      </w:r>
    </w:p>
    <w:p w14:paraId="6B978C70"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p>
    <w:p w14:paraId="2FF3996D"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source_image_reference {</w:t>
      </w:r>
    </w:p>
    <w:p w14:paraId="2F51C470"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publisher = "Canonical"</w:t>
      </w:r>
    </w:p>
    <w:p w14:paraId="6EE9CE5B"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offer     = "UbuntuServer"</w:t>
      </w:r>
    </w:p>
    <w:p w14:paraId="1A9E78D0"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sku       = "18.04-LTS"</w:t>
      </w:r>
    </w:p>
    <w:p w14:paraId="4C8D91DD"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version   = "latest"</w:t>
      </w:r>
    </w:p>
    <w:p w14:paraId="6E219E01"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 xml:space="preserve">  }</w:t>
      </w:r>
    </w:p>
    <w:p w14:paraId="1AB77A96" w14:textId="77777777" w:rsidR="0000570E" w:rsidRPr="0000570E" w:rsidRDefault="0000570E" w:rsidP="0000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rPr>
          <w:rFonts w:ascii="Courier New" w:eastAsia="Times New Roman" w:hAnsi="Courier New" w:cs="Courier New"/>
          <w:kern w:val="0"/>
          <w:sz w:val="20"/>
          <w:szCs w:val="20"/>
          <w:lang w:val="en-IN" w:eastAsia="en-GB"/>
        </w:rPr>
      </w:pPr>
      <w:r w:rsidRPr="0000570E">
        <w:rPr>
          <w:rFonts w:ascii="Courier New" w:eastAsia="Times New Roman" w:hAnsi="Courier New" w:cs="Courier New"/>
          <w:kern w:val="0"/>
          <w:sz w:val="20"/>
          <w:szCs w:val="20"/>
          <w:lang w:val="en-IN" w:eastAsia="en-GB"/>
        </w:rPr>
        <w:t>}</w:t>
      </w:r>
    </w:p>
    <w:p w14:paraId="0BE68777" w14:textId="77777777" w:rsidR="0000570E" w:rsidRPr="0000570E" w:rsidRDefault="0000570E" w:rsidP="0000570E">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00570E">
        <w:rPr>
          <w:rFonts w:ascii="Times New Roman" w:eastAsia="Times New Roman" w:hAnsi="Symbol" w:cs="Times New Roman"/>
          <w:kern w:val="0"/>
          <w:sz w:val="24"/>
          <w:szCs w:val="24"/>
          <w:lang w:val="en-IN" w:eastAsia="en-GB"/>
        </w:rPr>
        <w:t></w:t>
      </w:r>
      <w:r w:rsidRPr="0000570E">
        <w:rPr>
          <w:rFonts w:ascii="Times New Roman" w:eastAsia="Times New Roman" w:hAnsi="Times New Roman" w:cs="Times New Roman"/>
          <w:kern w:val="0"/>
          <w:sz w:val="24"/>
          <w:szCs w:val="24"/>
          <w:lang w:val="en-IN" w:eastAsia="en-GB"/>
        </w:rPr>
        <w:t xml:space="preserve">  </w:t>
      </w:r>
      <w:r w:rsidRPr="0000570E">
        <w:rPr>
          <w:rFonts w:ascii="Times New Roman" w:eastAsia="Times New Roman" w:hAnsi="Times New Roman" w:cs="Times New Roman"/>
          <w:b/>
          <w:bCs/>
          <w:kern w:val="0"/>
          <w:sz w:val="24"/>
          <w:szCs w:val="24"/>
          <w:lang w:val="en-IN" w:eastAsia="en-GB"/>
        </w:rPr>
        <w:t>Initialize and Apply</w:t>
      </w:r>
      <w:r w:rsidRPr="0000570E">
        <w:rPr>
          <w:rFonts w:ascii="Times New Roman" w:eastAsia="Times New Roman" w:hAnsi="Times New Roman" w:cs="Times New Roman"/>
          <w:kern w:val="0"/>
          <w:sz w:val="24"/>
          <w:szCs w:val="24"/>
          <w:lang w:val="en-IN" w:eastAsia="en-GB"/>
        </w:rPr>
        <w:t>:</w:t>
      </w:r>
    </w:p>
    <w:p w14:paraId="25E791D6" w14:textId="77777777" w:rsidR="0000570E" w:rsidRPr="0000570E" w:rsidRDefault="0000570E" w:rsidP="00FC584A">
      <w:pPr>
        <w:numPr>
          <w:ilvl w:val="0"/>
          <w:numId w:val="78"/>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Open a terminal and navigate to your Terraform directory.</w:t>
      </w:r>
    </w:p>
    <w:p w14:paraId="3FD27BA9" w14:textId="77777777" w:rsidR="0000570E" w:rsidRPr="0000570E" w:rsidRDefault="0000570E" w:rsidP="00FC584A">
      <w:pPr>
        <w:numPr>
          <w:ilvl w:val="0"/>
          <w:numId w:val="78"/>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 xml:space="preserve">Run </w:t>
      </w:r>
      <w:r w:rsidRPr="0000570E">
        <w:rPr>
          <w:rFonts w:ascii="Courier New" w:eastAsia="Times New Roman" w:hAnsi="Courier New" w:cs="Courier New"/>
          <w:kern w:val="0"/>
          <w:sz w:val="20"/>
          <w:szCs w:val="20"/>
          <w:lang w:val="en-IN" w:eastAsia="en-GB"/>
        </w:rPr>
        <w:t>terraform init</w:t>
      </w:r>
      <w:r w:rsidRPr="0000570E">
        <w:rPr>
          <w:rFonts w:ascii="Times New Roman" w:eastAsia="Times New Roman" w:hAnsi="Times New Roman" w:cs="Times New Roman"/>
          <w:kern w:val="0"/>
          <w:sz w:val="24"/>
          <w:szCs w:val="24"/>
          <w:lang w:val="en-IN" w:eastAsia="en-GB"/>
        </w:rPr>
        <w:t xml:space="preserve"> to initialize Terraform and download any necessary plugins.</w:t>
      </w:r>
    </w:p>
    <w:p w14:paraId="08DECFB9" w14:textId="77777777" w:rsidR="0000570E" w:rsidRPr="0000570E" w:rsidRDefault="0000570E" w:rsidP="00FC584A">
      <w:pPr>
        <w:numPr>
          <w:ilvl w:val="0"/>
          <w:numId w:val="78"/>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 xml:space="preserve">Run </w:t>
      </w:r>
      <w:r w:rsidRPr="0000570E">
        <w:rPr>
          <w:rFonts w:ascii="Courier New" w:eastAsia="Times New Roman" w:hAnsi="Courier New" w:cs="Courier New"/>
          <w:kern w:val="0"/>
          <w:sz w:val="20"/>
          <w:szCs w:val="20"/>
          <w:lang w:val="en-IN" w:eastAsia="en-GB"/>
        </w:rPr>
        <w:t>terraform plan</w:t>
      </w:r>
      <w:r w:rsidRPr="0000570E">
        <w:rPr>
          <w:rFonts w:ascii="Times New Roman" w:eastAsia="Times New Roman" w:hAnsi="Times New Roman" w:cs="Times New Roman"/>
          <w:kern w:val="0"/>
          <w:sz w:val="24"/>
          <w:szCs w:val="24"/>
          <w:lang w:val="en-IN" w:eastAsia="en-GB"/>
        </w:rPr>
        <w:t xml:space="preserve"> to see what Terraform will create. It will show you a preview of the changes.</w:t>
      </w:r>
    </w:p>
    <w:p w14:paraId="66D3B110" w14:textId="77777777" w:rsidR="0000570E" w:rsidRPr="0000570E" w:rsidRDefault="0000570E" w:rsidP="00FC584A">
      <w:pPr>
        <w:numPr>
          <w:ilvl w:val="0"/>
          <w:numId w:val="78"/>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 xml:space="preserve">If the plan looks good, run </w:t>
      </w:r>
      <w:r w:rsidRPr="0000570E">
        <w:rPr>
          <w:rFonts w:ascii="Courier New" w:eastAsia="Times New Roman" w:hAnsi="Courier New" w:cs="Courier New"/>
          <w:kern w:val="0"/>
          <w:sz w:val="20"/>
          <w:szCs w:val="20"/>
          <w:lang w:val="en-IN" w:eastAsia="en-GB"/>
        </w:rPr>
        <w:t>terraform apply</w:t>
      </w:r>
      <w:r w:rsidRPr="0000570E">
        <w:rPr>
          <w:rFonts w:ascii="Times New Roman" w:eastAsia="Times New Roman" w:hAnsi="Times New Roman" w:cs="Times New Roman"/>
          <w:kern w:val="0"/>
          <w:sz w:val="24"/>
          <w:szCs w:val="24"/>
          <w:lang w:val="en-IN" w:eastAsia="en-GB"/>
        </w:rPr>
        <w:t xml:space="preserve"> to create the resources.</w:t>
      </w:r>
    </w:p>
    <w:p w14:paraId="623CB03E" w14:textId="77777777" w:rsidR="0000570E" w:rsidRPr="0000570E" w:rsidRDefault="0000570E" w:rsidP="00FC584A">
      <w:pPr>
        <w:numPr>
          <w:ilvl w:val="0"/>
          <w:numId w:val="78"/>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 xml:space="preserve">Terraform will prompt you to confirm the plan. Type </w:t>
      </w:r>
      <w:r w:rsidRPr="0000570E">
        <w:rPr>
          <w:rFonts w:ascii="Courier New" w:eastAsia="Times New Roman" w:hAnsi="Courier New" w:cs="Courier New"/>
          <w:kern w:val="0"/>
          <w:sz w:val="20"/>
          <w:szCs w:val="20"/>
          <w:lang w:val="en-IN" w:eastAsia="en-GB"/>
        </w:rPr>
        <w:t>yes</w:t>
      </w:r>
      <w:r w:rsidRPr="0000570E">
        <w:rPr>
          <w:rFonts w:ascii="Times New Roman" w:eastAsia="Times New Roman" w:hAnsi="Times New Roman" w:cs="Times New Roman"/>
          <w:kern w:val="0"/>
          <w:sz w:val="24"/>
          <w:szCs w:val="24"/>
          <w:lang w:val="en-IN" w:eastAsia="en-GB"/>
        </w:rPr>
        <w:t xml:space="preserve"> and hit Enter to apply the changes.</w:t>
      </w:r>
    </w:p>
    <w:p w14:paraId="4D4216E9" w14:textId="77777777" w:rsidR="0000570E" w:rsidRPr="0000570E" w:rsidRDefault="0000570E" w:rsidP="0000570E">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00570E">
        <w:rPr>
          <w:rFonts w:ascii="Times New Roman" w:eastAsia="Times New Roman" w:hAnsi="Symbol" w:cs="Times New Roman"/>
          <w:kern w:val="0"/>
          <w:sz w:val="24"/>
          <w:szCs w:val="24"/>
          <w:lang w:val="en-IN" w:eastAsia="en-GB"/>
        </w:rPr>
        <w:lastRenderedPageBreak/>
        <w:t></w:t>
      </w:r>
      <w:r w:rsidRPr="0000570E">
        <w:rPr>
          <w:rFonts w:ascii="Times New Roman" w:eastAsia="Times New Roman" w:hAnsi="Times New Roman" w:cs="Times New Roman"/>
          <w:kern w:val="0"/>
          <w:sz w:val="24"/>
          <w:szCs w:val="24"/>
          <w:lang w:val="en-IN" w:eastAsia="en-GB"/>
        </w:rPr>
        <w:t xml:space="preserve">  </w:t>
      </w:r>
      <w:r w:rsidRPr="0000570E">
        <w:rPr>
          <w:rFonts w:ascii="Times New Roman" w:eastAsia="Times New Roman" w:hAnsi="Times New Roman" w:cs="Times New Roman"/>
          <w:b/>
          <w:bCs/>
          <w:kern w:val="0"/>
          <w:sz w:val="24"/>
          <w:szCs w:val="24"/>
          <w:lang w:val="en-IN" w:eastAsia="en-GB"/>
        </w:rPr>
        <w:t>Verify</w:t>
      </w:r>
      <w:r w:rsidRPr="0000570E">
        <w:rPr>
          <w:rFonts w:ascii="Times New Roman" w:eastAsia="Times New Roman" w:hAnsi="Times New Roman" w:cs="Times New Roman"/>
          <w:kern w:val="0"/>
          <w:sz w:val="24"/>
          <w:szCs w:val="24"/>
          <w:lang w:val="en-IN" w:eastAsia="en-GB"/>
        </w:rPr>
        <w:t>:</w:t>
      </w:r>
    </w:p>
    <w:p w14:paraId="7B75C10E" w14:textId="77777777" w:rsidR="0000570E" w:rsidRPr="0000570E" w:rsidRDefault="0000570E" w:rsidP="00FC584A">
      <w:pPr>
        <w:numPr>
          <w:ilvl w:val="0"/>
          <w:numId w:val="79"/>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After Terraform finishes applying the changes, check the Azure portal to see if the VM has been provisioned.</w:t>
      </w:r>
    </w:p>
    <w:p w14:paraId="6F7C432C" w14:textId="77777777" w:rsidR="0000570E" w:rsidRPr="0000570E" w:rsidRDefault="0000570E" w:rsidP="0000570E">
      <w:pPr>
        <w:topLinePunct w:val="0"/>
        <w:adjustRightInd/>
        <w:snapToGrid/>
        <w:spacing w:before="100" w:beforeAutospacing="1" w:after="100" w:afterAutospacing="1" w:line="240" w:lineRule="auto"/>
        <w:ind w:left="0"/>
        <w:rPr>
          <w:rFonts w:ascii="Times New Roman" w:eastAsia="Times New Roman" w:hAnsi="Times New Roman" w:cs="Times New Roman"/>
          <w:kern w:val="0"/>
          <w:sz w:val="24"/>
          <w:szCs w:val="24"/>
          <w:lang w:val="en-IN" w:eastAsia="en-GB"/>
        </w:rPr>
      </w:pPr>
      <w:r w:rsidRPr="0000570E">
        <w:rPr>
          <w:rFonts w:ascii="Times New Roman" w:eastAsia="Times New Roman" w:hAnsi="Symbol" w:cs="Times New Roman"/>
          <w:kern w:val="0"/>
          <w:sz w:val="24"/>
          <w:szCs w:val="24"/>
          <w:lang w:val="en-IN" w:eastAsia="en-GB"/>
        </w:rPr>
        <w:t></w:t>
      </w:r>
      <w:r w:rsidRPr="0000570E">
        <w:rPr>
          <w:rFonts w:ascii="Times New Roman" w:eastAsia="Times New Roman" w:hAnsi="Times New Roman" w:cs="Times New Roman"/>
          <w:kern w:val="0"/>
          <w:sz w:val="24"/>
          <w:szCs w:val="24"/>
          <w:lang w:val="en-IN" w:eastAsia="en-GB"/>
        </w:rPr>
        <w:t xml:space="preserve">  </w:t>
      </w:r>
      <w:r w:rsidRPr="0000570E">
        <w:rPr>
          <w:rFonts w:ascii="Times New Roman" w:eastAsia="Times New Roman" w:hAnsi="Times New Roman" w:cs="Times New Roman"/>
          <w:b/>
          <w:bCs/>
          <w:kern w:val="0"/>
          <w:sz w:val="24"/>
          <w:szCs w:val="24"/>
          <w:lang w:val="en-IN" w:eastAsia="en-GB"/>
        </w:rPr>
        <w:t>Destroy</w:t>
      </w:r>
      <w:r w:rsidRPr="0000570E">
        <w:rPr>
          <w:rFonts w:ascii="Times New Roman" w:eastAsia="Times New Roman" w:hAnsi="Times New Roman" w:cs="Times New Roman"/>
          <w:kern w:val="0"/>
          <w:sz w:val="24"/>
          <w:szCs w:val="24"/>
          <w:lang w:val="en-IN" w:eastAsia="en-GB"/>
        </w:rPr>
        <w:t>:</w:t>
      </w:r>
    </w:p>
    <w:p w14:paraId="0D29F064" w14:textId="77777777" w:rsidR="0000570E" w:rsidRPr="0000570E" w:rsidRDefault="0000570E" w:rsidP="00FC584A">
      <w:pPr>
        <w:numPr>
          <w:ilvl w:val="0"/>
          <w:numId w:val="80"/>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Once you're done experimenting, you can destroy the resources created by Terraform to avoid incurring charges.</w:t>
      </w:r>
    </w:p>
    <w:p w14:paraId="1CF7D41E" w14:textId="77777777" w:rsidR="0000570E" w:rsidRPr="0000570E" w:rsidRDefault="0000570E" w:rsidP="00FC584A">
      <w:pPr>
        <w:numPr>
          <w:ilvl w:val="0"/>
          <w:numId w:val="80"/>
        </w:numPr>
        <w:topLinePunct w:val="0"/>
        <w:adjustRightInd/>
        <w:snapToGrid/>
        <w:spacing w:before="100" w:beforeAutospacing="1" w:after="100" w:afterAutospacing="1" w:line="240" w:lineRule="auto"/>
        <w:rPr>
          <w:rFonts w:ascii="Times New Roman" w:eastAsia="Times New Roman" w:hAnsi="Times New Roman" w:cs="Times New Roman"/>
          <w:kern w:val="0"/>
          <w:sz w:val="24"/>
          <w:szCs w:val="24"/>
          <w:lang w:val="en-IN" w:eastAsia="en-GB"/>
        </w:rPr>
      </w:pPr>
      <w:r w:rsidRPr="0000570E">
        <w:rPr>
          <w:rFonts w:ascii="Times New Roman" w:eastAsia="Times New Roman" w:hAnsi="Times New Roman" w:cs="Times New Roman"/>
          <w:kern w:val="0"/>
          <w:sz w:val="24"/>
          <w:szCs w:val="24"/>
          <w:lang w:val="en-IN" w:eastAsia="en-GB"/>
        </w:rPr>
        <w:t xml:space="preserve">Run </w:t>
      </w:r>
      <w:r w:rsidRPr="0000570E">
        <w:rPr>
          <w:rFonts w:ascii="Courier New" w:eastAsia="Times New Roman" w:hAnsi="Courier New" w:cs="Courier New"/>
          <w:kern w:val="0"/>
          <w:sz w:val="20"/>
          <w:szCs w:val="20"/>
          <w:lang w:val="en-IN" w:eastAsia="en-GB"/>
        </w:rPr>
        <w:t>terraform destroy</w:t>
      </w:r>
      <w:r w:rsidRPr="0000570E">
        <w:rPr>
          <w:rFonts w:ascii="Times New Roman" w:eastAsia="Times New Roman" w:hAnsi="Times New Roman" w:cs="Times New Roman"/>
          <w:kern w:val="0"/>
          <w:sz w:val="24"/>
          <w:szCs w:val="24"/>
          <w:lang w:val="en-IN" w:eastAsia="en-GB"/>
        </w:rPr>
        <w:t xml:space="preserve"> in your Terraform directory.</w:t>
      </w:r>
    </w:p>
    <w:p w14:paraId="5045DC7B" w14:textId="04D633EC" w:rsidR="00A34CC2" w:rsidRPr="00B86165" w:rsidRDefault="0000570E" w:rsidP="00FC584A">
      <w:pPr>
        <w:numPr>
          <w:ilvl w:val="0"/>
          <w:numId w:val="80"/>
        </w:numPr>
        <w:topLinePunct w:val="0"/>
        <w:adjustRightInd/>
        <w:snapToGrid/>
        <w:spacing w:before="100" w:beforeAutospacing="1" w:after="100" w:afterAutospacing="1" w:line="240" w:lineRule="auto"/>
        <w:rPr>
          <w:rFonts w:ascii="Times New Roman" w:eastAsia="Times New Roman" w:hAnsi="Times New Roman" w:cs="Times New Roman"/>
          <w:lang w:eastAsia="en-GB"/>
        </w:rPr>
      </w:pPr>
      <w:r w:rsidRPr="0000570E">
        <w:rPr>
          <w:rFonts w:ascii="Times New Roman" w:eastAsia="Times New Roman" w:hAnsi="Times New Roman" w:cs="Times New Roman"/>
          <w:kern w:val="0"/>
          <w:sz w:val="24"/>
          <w:szCs w:val="24"/>
          <w:lang w:val="en-IN" w:eastAsia="en-GB"/>
        </w:rPr>
        <w:t xml:space="preserve">Terraform will prompt you to confirm the plan to destroy the resources. Type </w:t>
      </w:r>
      <w:r w:rsidRPr="0000570E">
        <w:rPr>
          <w:rFonts w:ascii="Courier New" w:eastAsia="Times New Roman" w:hAnsi="Courier New" w:cs="Courier New"/>
          <w:kern w:val="0"/>
          <w:sz w:val="20"/>
          <w:szCs w:val="20"/>
          <w:lang w:val="en-IN" w:eastAsia="en-GB"/>
        </w:rPr>
        <w:t>yes</w:t>
      </w:r>
      <w:r w:rsidRPr="0000570E">
        <w:rPr>
          <w:rFonts w:ascii="Times New Roman" w:eastAsia="Times New Roman" w:hAnsi="Times New Roman" w:cs="Times New Roman"/>
          <w:kern w:val="0"/>
          <w:sz w:val="24"/>
          <w:szCs w:val="24"/>
          <w:lang w:val="en-IN" w:eastAsia="en-GB"/>
        </w:rPr>
        <w:t xml:space="preserve"> and hit Enter.</w:t>
      </w:r>
    </w:p>
    <w:p w14:paraId="4974B595" w14:textId="3B1F4206" w:rsidR="00CC18F5" w:rsidRPr="00B13BD8" w:rsidRDefault="00B13BD8" w:rsidP="00B1621F">
      <w:pPr>
        <w:pStyle w:val="Heading1"/>
        <w:rPr>
          <w:rFonts w:hint="eastAsia"/>
        </w:rPr>
      </w:pPr>
      <w:r>
        <w:t>Chef</w:t>
      </w:r>
    </w:p>
    <w:p w14:paraId="4A6137B9" w14:textId="77777777" w:rsidR="00B13BD8" w:rsidRPr="00B13BD8" w:rsidRDefault="00B13BD8"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4FD67E95" w14:textId="10EC261C" w:rsidR="00CC18F5" w:rsidRPr="00B13BD8" w:rsidRDefault="00CC18F5" w:rsidP="00171A56">
      <w:pPr>
        <w:pStyle w:val="Heading2"/>
      </w:pPr>
      <w:r w:rsidRPr="006F7BCA">
        <w:t>Introduction</w:t>
      </w:r>
    </w:p>
    <w:p w14:paraId="29AEABD3" w14:textId="77777777" w:rsidR="00B13BD8" w:rsidRPr="00B13BD8" w:rsidRDefault="00B13BD8"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55BFE25C" w14:textId="77777777" w:rsidR="00B13BD8" w:rsidRPr="00B13BD8" w:rsidRDefault="00B13BD8"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72C2EE92" w14:textId="2D028BF4" w:rsidR="00CC18F5" w:rsidRPr="006F7BCA" w:rsidRDefault="00CC18F5" w:rsidP="00AD192B">
      <w:pPr>
        <w:pStyle w:val="Heading3"/>
        <w:numPr>
          <w:ilvl w:val="2"/>
          <w:numId w:val="21"/>
        </w:numPr>
      </w:pPr>
      <w:r w:rsidRPr="006F7BCA">
        <w:t>About this lab</w:t>
      </w:r>
    </w:p>
    <w:p w14:paraId="3B474C14" w14:textId="77777777" w:rsidR="00CC18F5" w:rsidRPr="006F7BCA" w:rsidRDefault="00CC18F5" w:rsidP="00D36D58">
      <w:pPr>
        <w:pStyle w:val="1"/>
      </w:pPr>
      <w:r w:rsidRPr="006F7BCA">
        <w:rPr>
          <w:sz w:val="32"/>
          <w:szCs w:val="32"/>
        </w:rPr>
        <w:t xml:space="preserve"> </w:t>
      </w:r>
      <w:r w:rsidRPr="006F7BCA">
        <w:t>Upon completion of this task, you will be able to:</w:t>
      </w:r>
    </w:p>
    <w:p w14:paraId="393E6A9E" w14:textId="3541CDC4" w:rsidR="00CC18F5" w:rsidRPr="006F7BCA" w:rsidRDefault="00B13BD8" w:rsidP="00FC5B2E">
      <w:pPr>
        <w:pStyle w:val="4"/>
      </w:pPr>
      <w:r>
        <w:t>Have a</w:t>
      </w:r>
      <w:r w:rsidRPr="00B13BD8">
        <w:t xml:space="preserve"> basic understanding of how to use Chef to provision and configure a simple web server</w:t>
      </w:r>
      <w:r w:rsidR="00CC18F5" w:rsidRPr="006F7BCA">
        <w:t>.</w:t>
      </w:r>
    </w:p>
    <w:p w14:paraId="2A8CF096" w14:textId="77777777" w:rsidR="00CC18F5" w:rsidRPr="006F7BCA" w:rsidRDefault="00CC18F5" w:rsidP="00AD192B">
      <w:pPr>
        <w:pStyle w:val="Heading3"/>
        <w:numPr>
          <w:ilvl w:val="2"/>
          <w:numId w:val="21"/>
        </w:numPr>
      </w:pPr>
      <w:r w:rsidRPr="006F7BCA">
        <w:t>Prerequsites</w:t>
      </w:r>
    </w:p>
    <w:p w14:paraId="47495E0B" w14:textId="77777777" w:rsidR="00B13BD8" w:rsidRPr="00B941AD" w:rsidRDefault="00B13BD8" w:rsidP="00B13BD8">
      <w:pPr>
        <w:pStyle w:val="1"/>
        <w:rPr>
          <w:lang w:eastAsia="en-GB"/>
        </w:rPr>
      </w:pPr>
      <w:r w:rsidRPr="00B941AD">
        <w:rPr>
          <w:lang w:eastAsia="en-GB"/>
        </w:rPr>
        <w:t>Chef Workstation installed on your local machine.</w:t>
      </w:r>
    </w:p>
    <w:p w14:paraId="64A998B9" w14:textId="77777777" w:rsidR="00B13BD8" w:rsidRPr="00B941AD" w:rsidRDefault="00B13BD8" w:rsidP="00B13BD8">
      <w:pPr>
        <w:pStyle w:val="1"/>
        <w:rPr>
          <w:lang w:eastAsia="en-GB"/>
        </w:rPr>
      </w:pPr>
      <w:r w:rsidRPr="00B941AD">
        <w:rPr>
          <w:lang w:eastAsia="en-GB"/>
        </w:rPr>
        <w:t>Access to a Chef Server (you can use a local Chef Server for testing purposes or a hosted one provided by Chef).</w:t>
      </w:r>
    </w:p>
    <w:p w14:paraId="10EF4C28" w14:textId="01EF99F2" w:rsidR="00B13BD8" w:rsidRPr="00CC18F5" w:rsidRDefault="00B13BD8" w:rsidP="00B13BD8">
      <w:pPr>
        <w:pStyle w:val="1"/>
        <w:rPr>
          <w:lang w:eastAsia="en-GB"/>
        </w:rPr>
      </w:pPr>
      <w:r w:rsidRPr="00B941AD">
        <w:rPr>
          <w:lang w:eastAsia="en-GB"/>
        </w:rPr>
        <w:t>A target node (either a virtual machine, container, or a cloud instance) where you'll deploy and configure the web server.</w:t>
      </w:r>
    </w:p>
    <w:p w14:paraId="0DC05243" w14:textId="77777777" w:rsidR="00CC18F5" w:rsidRPr="006F7BCA" w:rsidRDefault="00CC18F5" w:rsidP="00AD192B">
      <w:pPr>
        <w:pStyle w:val="Heading3"/>
        <w:numPr>
          <w:ilvl w:val="2"/>
          <w:numId w:val="21"/>
        </w:numPr>
      </w:pPr>
      <w:r w:rsidRPr="006F7BCA">
        <w:t>Objectives</w:t>
      </w:r>
    </w:p>
    <w:p w14:paraId="26208C63" w14:textId="77777777" w:rsidR="00CC18F5" w:rsidRPr="006F7BCA" w:rsidRDefault="00CC18F5" w:rsidP="00D36D58">
      <w:pPr>
        <w:pStyle w:val="1"/>
      </w:pPr>
      <w:r w:rsidRPr="006F7BCA">
        <w:t xml:space="preserve">  Upon completion of this task, you will be able to:</w:t>
      </w:r>
    </w:p>
    <w:p w14:paraId="2EA5FEA8" w14:textId="53BAA607" w:rsidR="00CC18F5" w:rsidRPr="00B13BD8" w:rsidRDefault="00B13BD8" w:rsidP="00FC5B2E">
      <w:pPr>
        <w:pStyle w:val="4"/>
      </w:pPr>
      <w:r w:rsidRPr="00B13BD8">
        <w:t>Provision and configure a simple web server using Chef.</w:t>
      </w:r>
    </w:p>
    <w:p w14:paraId="31274EF8" w14:textId="77777777" w:rsidR="00CC18F5" w:rsidRPr="006F7BCA" w:rsidRDefault="00CC18F5" w:rsidP="00171A56">
      <w:pPr>
        <w:pStyle w:val="Heading2"/>
      </w:pPr>
      <w:r w:rsidRPr="006F7BCA">
        <w:t>Configuration Steps</w:t>
      </w:r>
    </w:p>
    <w:p w14:paraId="4EA474AC"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Setup Your Environment</w:t>
      </w:r>
      <w:r w:rsidRPr="00B13BD8">
        <w:rPr>
          <w:rFonts w:eastAsia="Times New Roman" w:cs="Huawei Sans"/>
          <w:lang w:eastAsia="en-GB"/>
        </w:rPr>
        <w:t>:</w:t>
      </w:r>
    </w:p>
    <w:p w14:paraId="161CD782"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Install Chef Workstation on your local machine.</w:t>
      </w:r>
    </w:p>
    <w:p w14:paraId="6B8454B7"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Configure Knife to communicate with your Chef Server.</w:t>
      </w:r>
    </w:p>
    <w:p w14:paraId="4EB2DD0D"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Create a Cookbook</w:t>
      </w:r>
      <w:r w:rsidRPr="00B13BD8">
        <w:rPr>
          <w:rFonts w:eastAsia="Times New Roman" w:cs="Huawei Sans"/>
          <w:lang w:eastAsia="en-GB"/>
        </w:rPr>
        <w:t>:</w:t>
      </w:r>
    </w:p>
    <w:p w14:paraId="3ED71D34"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 xml:space="preserve">Use the </w:t>
      </w:r>
      <w:r w:rsidRPr="00B13BD8">
        <w:rPr>
          <w:rFonts w:eastAsia="Times New Roman" w:cs="Huawei Sans"/>
          <w:b/>
          <w:bCs/>
          <w:bdr w:val="single" w:sz="2" w:space="0" w:color="E3E3E3" w:frame="1"/>
          <w:lang w:eastAsia="en-GB"/>
        </w:rPr>
        <w:t>chef generate cookbook</w:t>
      </w:r>
      <w:r w:rsidRPr="00B13BD8">
        <w:rPr>
          <w:rFonts w:eastAsia="Times New Roman" w:cs="Huawei Sans"/>
          <w:lang w:eastAsia="en-GB"/>
        </w:rPr>
        <w:t xml:space="preserve"> command to create a new cookbook. Let's name it </w:t>
      </w:r>
      <w:r w:rsidRPr="00B13BD8">
        <w:rPr>
          <w:rFonts w:eastAsia="Times New Roman" w:cs="Huawei Sans"/>
          <w:b/>
          <w:bCs/>
          <w:bdr w:val="single" w:sz="2" w:space="0" w:color="E3E3E3" w:frame="1"/>
          <w:lang w:eastAsia="en-GB"/>
        </w:rPr>
        <w:t>webserver</w:t>
      </w:r>
      <w:r w:rsidRPr="00B13BD8">
        <w:rPr>
          <w:rFonts w:eastAsia="Times New Roman" w:cs="Huawei Sans"/>
          <w:lang w:eastAsia="en-GB"/>
        </w:rPr>
        <w:t>.</w:t>
      </w:r>
    </w:p>
    <w:p w14:paraId="5D8839CB"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lastRenderedPageBreak/>
        <w:t xml:space="preserve">Navigate into the </w:t>
      </w:r>
      <w:r w:rsidRPr="00B13BD8">
        <w:rPr>
          <w:rFonts w:eastAsia="Times New Roman" w:cs="Huawei Sans"/>
          <w:b/>
          <w:bCs/>
          <w:bdr w:val="single" w:sz="2" w:space="0" w:color="E3E3E3" w:frame="1"/>
          <w:lang w:eastAsia="en-GB"/>
        </w:rPr>
        <w:t>webserver</w:t>
      </w:r>
      <w:r w:rsidRPr="00B13BD8">
        <w:rPr>
          <w:rFonts w:eastAsia="Times New Roman" w:cs="Huawei Sans"/>
          <w:lang w:eastAsia="en-GB"/>
        </w:rPr>
        <w:t xml:space="preserve"> directory created by the command.</w:t>
      </w:r>
    </w:p>
    <w:p w14:paraId="4E1DFBC9"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Write a Recipe</w:t>
      </w:r>
      <w:r w:rsidRPr="00B13BD8">
        <w:rPr>
          <w:rFonts w:eastAsia="Times New Roman" w:cs="Huawei Sans"/>
          <w:lang w:eastAsia="en-GB"/>
        </w:rPr>
        <w:t>:</w:t>
      </w:r>
    </w:p>
    <w:p w14:paraId="6F511C18"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 xml:space="preserve">Inside the </w:t>
      </w:r>
      <w:r w:rsidRPr="00B13BD8">
        <w:rPr>
          <w:rFonts w:eastAsia="Times New Roman" w:cs="Huawei Sans"/>
          <w:b/>
          <w:bCs/>
          <w:bdr w:val="single" w:sz="2" w:space="0" w:color="E3E3E3" w:frame="1"/>
          <w:lang w:eastAsia="en-GB"/>
        </w:rPr>
        <w:t>recipes</w:t>
      </w:r>
      <w:r w:rsidRPr="00B13BD8">
        <w:rPr>
          <w:rFonts w:eastAsia="Times New Roman" w:cs="Huawei Sans"/>
          <w:lang w:eastAsia="en-GB"/>
        </w:rPr>
        <w:t xml:space="preserve"> directory of your cookbook, create a file named </w:t>
      </w:r>
      <w:r w:rsidRPr="00B13BD8">
        <w:rPr>
          <w:rFonts w:eastAsia="Times New Roman" w:cs="Huawei Sans"/>
          <w:b/>
          <w:bCs/>
          <w:bdr w:val="single" w:sz="2" w:space="0" w:color="E3E3E3" w:frame="1"/>
          <w:lang w:eastAsia="en-GB"/>
        </w:rPr>
        <w:t>default.rb</w:t>
      </w:r>
      <w:r w:rsidRPr="00B13BD8">
        <w:rPr>
          <w:rFonts w:eastAsia="Times New Roman" w:cs="Huawei Sans"/>
          <w:lang w:eastAsia="en-GB"/>
        </w:rPr>
        <w:t>.</w:t>
      </w:r>
    </w:p>
    <w:p w14:paraId="15AFA8E7"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Write a recipe to install and configure a basic web server (e.g., Nginx). Here's a simple example:</w:t>
      </w:r>
    </w:p>
    <w:p w14:paraId="0EEF53DA" w14:textId="77777777" w:rsidR="00B13BD8" w:rsidRPr="00B13BD8" w:rsidRDefault="00B13BD8" w:rsidP="00B13BD8">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Huawei Sans"/>
          <w:lang w:eastAsia="en-GB"/>
        </w:rPr>
      </w:pPr>
      <w:r w:rsidRPr="00B13BD8">
        <w:rPr>
          <w:rFonts w:eastAsia="Times New Roman" w:cs="Huawei Sans"/>
          <w:bdr w:val="single" w:sz="2" w:space="0" w:color="E3E3E3" w:frame="1"/>
          <w:lang w:eastAsia="en-GB"/>
        </w:rPr>
        <w:t>rubyCopy code</w:t>
      </w:r>
    </w:p>
    <w:p w14:paraId="0E7092F0" w14:textId="77777777" w:rsidR="00B13BD8" w:rsidRPr="00B13BD8" w:rsidRDefault="00B13BD8" w:rsidP="00B13BD8">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Huawei Sans"/>
          <w:lang w:eastAsia="en-GB"/>
        </w:rPr>
      </w:pPr>
      <w:r w:rsidRPr="00B13BD8">
        <w:rPr>
          <w:rFonts w:eastAsia="Times New Roman" w:cs="Huawei Sans"/>
          <w:color w:val="FFFFFF"/>
          <w:sz w:val="20"/>
          <w:szCs w:val="20"/>
          <w:bdr w:val="single" w:sz="2" w:space="1" w:color="E3E3E3" w:frame="1"/>
          <w:lang w:eastAsia="en-GB"/>
        </w:rPr>
        <w:t xml:space="preserve">package </w:t>
      </w:r>
      <w:r w:rsidRPr="00B13BD8">
        <w:rPr>
          <w:rFonts w:eastAsia="Times New Roman" w:cs="Huawei Sans"/>
          <w:color w:val="00A67D"/>
          <w:sz w:val="20"/>
          <w:szCs w:val="20"/>
          <w:bdr w:val="single" w:sz="2" w:space="0" w:color="E3E3E3" w:frame="1"/>
          <w:lang w:eastAsia="en-GB"/>
        </w:rPr>
        <w:t>'nginx'</w:t>
      </w:r>
      <w:r w:rsidRPr="00B13BD8">
        <w:rPr>
          <w:rFonts w:eastAsia="Times New Roman" w:cs="Huawei Sans"/>
          <w:color w:val="FFFFFF"/>
          <w:sz w:val="20"/>
          <w:szCs w:val="20"/>
          <w:bdr w:val="single" w:sz="2" w:space="1" w:color="E3E3E3" w:frame="1"/>
          <w:lang w:eastAsia="en-GB"/>
        </w:rPr>
        <w:t xml:space="preserve"> </w:t>
      </w:r>
      <w:r w:rsidRPr="00B13BD8">
        <w:rPr>
          <w:rFonts w:eastAsia="Times New Roman" w:cs="Huawei Sans"/>
          <w:color w:val="2E95D3"/>
          <w:sz w:val="20"/>
          <w:szCs w:val="20"/>
          <w:bdr w:val="single" w:sz="2" w:space="0" w:color="E3E3E3" w:frame="1"/>
          <w:lang w:eastAsia="en-GB"/>
        </w:rPr>
        <w:t>do</w:t>
      </w:r>
      <w:r w:rsidRPr="00B13BD8">
        <w:rPr>
          <w:rFonts w:eastAsia="Times New Roman" w:cs="Huawei Sans"/>
          <w:color w:val="FFFFFF"/>
          <w:sz w:val="20"/>
          <w:szCs w:val="20"/>
          <w:bdr w:val="single" w:sz="2" w:space="1" w:color="E3E3E3" w:frame="1"/>
          <w:lang w:eastAsia="en-GB"/>
        </w:rPr>
        <w:t xml:space="preserve"> action </w:t>
      </w:r>
      <w:r w:rsidRPr="00B13BD8">
        <w:rPr>
          <w:rFonts w:eastAsia="Times New Roman" w:cs="Huawei Sans"/>
          <w:color w:val="F22C3D"/>
          <w:sz w:val="20"/>
          <w:szCs w:val="20"/>
          <w:bdr w:val="single" w:sz="2" w:space="0" w:color="E3E3E3" w:frame="1"/>
          <w:lang w:eastAsia="en-GB"/>
        </w:rPr>
        <w:t>:install</w:t>
      </w:r>
      <w:r w:rsidRPr="00B13BD8">
        <w:rPr>
          <w:rFonts w:eastAsia="Times New Roman" w:cs="Huawei Sans"/>
          <w:color w:val="FFFFFF"/>
          <w:sz w:val="20"/>
          <w:szCs w:val="20"/>
          <w:bdr w:val="single" w:sz="2" w:space="1" w:color="E3E3E3" w:frame="1"/>
          <w:lang w:eastAsia="en-GB"/>
        </w:rPr>
        <w:t xml:space="preserve"> </w:t>
      </w:r>
      <w:r w:rsidRPr="00B13BD8">
        <w:rPr>
          <w:rFonts w:eastAsia="Times New Roman" w:cs="Huawei Sans"/>
          <w:color w:val="2E95D3"/>
          <w:sz w:val="20"/>
          <w:szCs w:val="20"/>
          <w:bdr w:val="single" w:sz="2" w:space="0" w:color="E3E3E3" w:frame="1"/>
          <w:lang w:eastAsia="en-GB"/>
        </w:rPr>
        <w:t>end</w:t>
      </w:r>
      <w:r w:rsidRPr="00B13BD8">
        <w:rPr>
          <w:rFonts w:eastAsia="Times New Roman" w:cs="Huawei Sans"/>
          <w:color w:val="FFFFFF"/>
          <w:sz w:val="20"/>
          <w:szCs w:val="20"/>
          <w:bdr w:val="single" w:sz="2" w:space="1" w:color="E3E3E3" w:frame="1"/>
          <w:lang w:eastAsia="en-GB"/>
        </w:rPr>
        <w:t xml:space="preserve"> service </w:t>
      </w:r>
      <w:r w:rsidRPr="00B13BD8">
        <w:rPr>
          <w:rFonts w:eastAsia="Times New Roman" w:cs="Huawei Sans"/>
          <w:color w:val="00A67D"/>
          <w:sz w:val="20"/>
          <w:szCs w:val="20"/>
          <w:bdr w:val="single" w:sz="2" w:space="0" w:color="E3E3E3" w:frame="1"/>
          <w:lang w:eastAsia="en-GB"/>
        </w:rPr>
        <w:t>'nginx'</w:t>
      </w:r>
      <w:r w:rsidRPr="00B13BD8">
        <w:rPr>
          <w:rFonts w:eastAsia="Times New Roman" w:cs="Huawei Sans"/>
          <w:color w:val="FFFFFF"/>
          <w:sz w:val="20"/>
          <w:szCs w:val="20"/>
          <w:bdr w:val="single" w:sz="2" w:space="1" w:color="E3E3E3" w:frame="1"/>
          <w:lang w:eastAsia="en-GB"/>
        </w:rPr>
        <w:t xml:space="preserve"> </w:t>
      </w:r>
      <w:r w:rsidRPr="00B13BD8">
        <w:rPr>
          <w:rFonts w:eastAsia="Times New Roman" w:cs="Huawei Sans"/>
          <w:color w:val="2E95D3"/>
          <w:sz w:val="20"/>
          <w:szCs w:val="20"/>
          <w:bdr w:val="single" w:sz="2" w:space="0" w:color="E3E3E3" w:frame="1"/>
          <w:lang w:eastAsia="en-GB"/>
        </w:rPr>
        <w:t>do</w:t>
      </w:r>
      <w:r w:rsidRPr="00B13BD8">
        <w:rPr>
          <w:rFonts w:eastAsia="Times New Roman" w:cs="Huawei Sans"/>
          <w:color w:val="FFFFFF"/>
          <w:sz w:val="20"/>
          <w:szCs w:val="20"/>
          <w:bdr w:val="single" w:sz="2" w:space="1" w:color="E3E3E3" w:frame="1"/>
          <w:lang w:eastAsia="en-GB"/>
        </w:rPr>
        <w:t xml:space="preserve"> action [</w:t>
      </w:r>
      <w:r w:rsidRPr="00B13BD8">
        <w:rPr>
          <w:rFonts w:eastAsia="Times New Roman" w:cs="Huawei Sans"/>
          <w:color w:val="F22C3D"/>
          <w:sz w:val="20"/>
          <w:szCs w:val="20"/>
          <w:bdr w:val="single" w:sz="2" w:space="0" w:color="E3E3E3" w:frame="1"/>
          <w:lang w:eastAsia="en-GB"/>
        </w:rPr>
        <w:t>:enable</w:t>
      </w:r>
      <w:r w:rsidRPr="00B13BD8">
        <w:rPr>
          <w:rFonts w:eastAsia="Times New Roman" w:cs="Huawei Sans"/>
          <w:color w:val="FFFFFF"/>
          <w:sz w:val="20"/>
          <w:szCs w:val="20"/>
          <w:bdr w:val="single" w:sz="2" w:space="1" w:color="E3E3E3" w:frame="1"/>
          <w:lang w:eastAsia="en-GB"/>
        </w:rPr>
        <w:t xml:space="preserve">, </w:t>
      </w:r>
      <w:r w:rsidRPr="00B13BD8">
        <w:rPr>
          <w:rFonts w:eastAsia="Times New Roman" w:cs="Huawei Sans"/>
          <w:color w:val="F22C3D"/>
          <w:sz w:val="20"/>
          <w:szCs w:val="20"/>
          <w:bdr w:val="single" w:sz="2" w:space="0" w:color="E3E3E3" w:frame="1"/>
          <w:lang w:eastAsia="en-GB"/>
        </w:rPr>
        <w:t>:start</w:t>
      </w:r>
      <w:r w:rsidRPr="00B13BD8">
        <w:rPr>
          <w:rFonts w:eastAsia="Times New Roman" w:cs="Huawei Sans"/>
          <w:color w:val="FFFFFF"/>
          <w:sz w:val="20"/>
          <w:szCs w:val="20"/>
          <w:bdr w:val="single" w:sz="2" w:space="1" w:color="E3E3E3" w:frame="1"/>
          <w:lang w:eastAsia="en-GB"/>
        </w:rPr>
        <w:t xml:space="preserve">] </w:t>
      </w:r>
      <w:r w:rsidRPr="00B13BD8">
        <w:rPr>
          <w:rFonts w:eastAsia="Times New Roman" w:cs="Huawei Sans"/>
          <w:color w:val="2E95D3"/>
          <w:sz w:val="20"/>
          <w:szCs w:val="20"/>
          <w:bdr w:val="single" w:sz="2" w:space="0" w:color="E3E3E3" w:frame="1"/>
          <w:lang w:eastAsia="en-GB"/>
        </w:rPr>
        <w:t>end</w:t>
      </w:r>
      <w:r w:rsidRPr="00B13BD8">
        <w:rPr>
          <w:rFonts w:eastAsia="Times New Roman" w:cs="Huawei Sans"/>
          <w:color w:val="FFFFFF"/>
          <w:sz w:val="20"/>
          <w:szCs w:val="20"/>
          <w:bdr w:val="single" w:sz="2" w:space="1" w:color="E3E3E3" w:frame="1"/>
          <w:lang w:eastAsia="en-GB"/>
        </w:rPr>
        <w:t xml:space="preserve"> template </w:t>
      </w:r>
      <w:r w:rsidRPr="00B13BD8">
        <w:rPr>
          <w:rFonts w:eastAsia="Times New Roman" w:cs="Huawei Sans"/>
          <w:color w:val="00A67D"/>
          <w:sz w:val="20"/>
          <w:szCs w:val="20"/>
          <w:bdr w:val="single" w:sz="2" w:space="0" w:color="E3E3E3" w:frame="1"/>
          <w:lang w:eastAsia="en-GB"/>
        </w:rPr>
        <w:t>'/var/www/html/index.html'</w:t>
      </w:r>
      <w:r w:rsidRPr="00B13BD8">
        <w:rPr>
          <w:rFonts w:eastAsia="Times New Roman" w:cs="Huawei Sans"/>
          <w:color w:val="FFFFFF"/>
          <w:sz w:val="20"/>
          <w:szCs w:val="20"/>
          <w:bdr w:val="single" w:sz="2" w:space="1" w:color="E3E3E3" w:frame="1"/>
          <w:lang w:eastAsia="en-GB"/>
        </w:rPr>
        <w:t xml:space="preserve"> </w:t>
      </w:r>
      <w:r w:rsidRPr="00B13BD8">
        <w:rPr>
          <w:rFonts w:eastAsia="Times New Roman" w:cs="Huawei Sans"/>
          <w:color w:val="2E95D3"/>
          <w:sz w:val="20"/>
          <w:szCs w:val="20"/>
          <w:bdr w:val="single" w:sz="2" w:space="0" w:color="E3E3E3" w:frame="1"/>
          <w:lang w:eastAsia="en-GB"/>
        </w:rPr>
        <w:t>do</w:t>
      </w:r>
      <w:r w:rsidRPr="00B13BD8">
        <w:rPr>
          <w:rFonts w:eastAsia="Times New Roman" w:cs="Huawei Sans"/>
          <w:color w:val="FFFFFF"/>
          <w:sz w:val="20"/>
          <w:szCs w:val="20"/>
          <w:bdr w:val="single" w:sz="2" w:space="1" w:color="E3E3E3" w:frame="1"/>
          <w:lang w:eastAsia="en-GB"/>
        </w:rPr>
        <w:t xml:space="preserve"> source </w:t>
      </w:r>
      <w:r w:rsidRPr="00B13BD8">
        <w:rPr>
          <w:rFonts w:eastAsia="Times New Roman" w:cs="Huawei Sans"/>
          <w:color w:val="00A67D"/>
          <w:sz w:val="20"/>
          <w:szCs w:val="20"/>
          <w:bdr w:val="single" w:sz="2" w:space="0" w:color="E3E3E3" w:frame="1"/>
          <w:lang w:eastAsia="en-GB"/>
        </w:rPr>
        <w:t>'index.html.erb'</w:t>
      </w:r>
      <w:r w:rsidRPr="00B13BD8">
        <w:rPr>
          <w:rFonts w:eastAsia="Times New Roman" w:cs="Huawei Sans"/>
          <w:color w:val="FFFFFF"/>
          <w:sz w:val="20"/>
          <w:szCs w:val="20"/>
          <w:bdr w:val="single" w:sz="2" w:space="1" w:color="E3E3E3" w:frame="1"/>
          <w:lang w:eastAsia="en-GB"/>
        </w:rPr>
        <w:t xml:space="preserve"> </w:t>
      </w:r>
      <w:r w:rsidRPr="00B13BD8">
        <w:rPr>
          <w:rFonts w:eastAsia="Times New Roman" w:cs="Huawei Sans"/>
          <w:color w:val="2E95D3"/>
          <w:sz w:val="20"/>
          <w:szCs w:val="20"/>
          <w:bdr w:val="single" w:sz="2" w:space="0" w:color="E3E3E3" w:frame="1"/>
          <w:lang w:eastAsia="en-GB"/>
        </w:rPr>
        <w:t>end</w:t>
      </w:r>
      <w:r w:rsidRPr="00B13BD8">
        <w:rPr>
          <w:rFonts w:eastAsia="Times New Roman" w:cs="Huawei Sans"/>
          <w:color w:val="FFFFFF"/>
          <w:sz w:val="20"/>
          <w:szCs w:val="20"/>
          <w:bdr w:val="single" w:sz="2" w:space="1" w:color="E3E3E3" w:frame="1"/>
          <w:lang w:eastAsia="en-GB"/>
        </w:rPr>
        <w:t xml:space="preserve"> </w:t>
      </w:r>
    </w:p>
    <w:p w14:paraId="0FC1B245"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 xml:space="preserve">Create an </w:t>
      </w:r>
      <w:r w:rsidRPr="00B13BD8">
        <w:rPr>
          <w:rFonts w:eastAsia="Times New Roman" w:cs="Huawei Sans"/>
          <w:b/>
          <w:bCs/>
          <w:bdr w:val="single" w:sz="2" w:space="0" w:color="E3E3E3" w:frame="1"/>
          <w:lang w:eastAsia="en-GB"/>
        </w:rPr>
        <w:t>index.html.erb</w:t>
      </w:r>
      <w:r w:rsidRPr="00B13BD8">
        <w:rPr>
          <w:rFonts w:eastAsia="Times New Roman" w:cs="Huawei Sans"/>
          <w:lang w:eastAsia="en-GB"/>
        </w:rPr>
        <w:t xml:space="preserve"> file inside the </w:t>
      </w:r>
      <w:r w:rsidRPr="00B13BD8">
        <w:rPr>
          <w:rFonts w:eastAsia="Times New Roman" w:cs="Huawei Sans"/>
          <w:b/>
          <w:bCs/>
          <w:bdr w:val="single" w:sz="2" w:space="0" w:color="E3E3E3" w:frame="1"/>
          <w:lang w:eastAsia="en-GB"/>
        </w:rPr>
        <w:t>templates/default</w:t>
      </w:r>
      <w:r w:rsidRPr="00B13BD8">
        <w:rPr>
          <w:rFonts w:eastAsia="Times New Roman" w:cs="Huawei Sans"/>
          <w:lang w:eastAsia="en-GB"/>
        </w:rPr>
        <w:t xml:space="preserve"> directory and add some HTML content for your web page.</w:t>
      </w:r>
    </w:p>
    <w:p w14:paraId="14E0B392"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Upload Cookbook to Chef Server</w:t>
      </w:r>
      <w:r w:rsidRPr="00B13BD8">
        <w:rPr>
          <w:rFonts w:eastAsia="Times New Roman" w:cs="Huawei Sans"/>
          <w:lang w:eastAsia="en-GB"/>
        </w:rPr>
        <w:t>:</w:t>
      </w:r>
    </w:p>
    <w:p w14:paraId="0B55ABDA"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Use Knife to upload your cookbook to the Chef Server:</w:t>
      </w:r>
    </w:p>
    <w:p w14:paraId="70AE8C6E" w14:textId="77777777" w:rsidR="00B13BD8" w:rsidRPr="00B13BD8" w:rsidRDefault="00B13BD8" w:rsidP="00B13BD8">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Huawei Sans"/>
          <w:lang w:eastAsia="en-GB"/>
        </w:rPr>
      </w:pPr>
      <w:r w:rsidRPr="00B13BD8">
        <w:rPr>
          <w:rFonts w:eastAsia="Times New Roman" w:cs="Huawei Sans"/>
          <w:bdr w:val="single" w:sz="2" w:space="0" w:color="E3E3E3" w:frame="1"/>
          <w:lang w:eastAsia="en-GB"/>
        </w:rPr>
        <w:t>bashCopy code</w:t>
      </w:r>
    </w:p>
    <w:p w14:paraId="734E47AD" w14:textId="77777777" w:rsidR="00B13BD8" w:rsidRPr="00B13BD8" w:rsidRDefault="00B13BD8" w:rsidP="00B13BD8">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Huawei Sans"/>
          <w:lang w:eastAsia="en-GB"/>
        </w:rPr>
      </w:pPr>
      <w:r w:rsidRPr="00B13BD8">
        <w:rPr>
          <w:rFonts w:eastAsia="Times New Roman" w:cs="Huawei Sans"/>
          <w:color w:val="FFFFFF"/>
          <w:sz w:val="20"/>
          <w:szCs w:val="20"/>
          <w:bdr w:val="single" w:sz="2" w:space="1" w:color="E3E3E3" w:frame="1"/>
          <w:lang w:eastAsia="en-GB"/>
        </w:rPr>
        <w:t xml:space="preserve">knife cookbook upload webserver </w:t>
      </w:r>
    </w:p>
    <w:p w14:paraId="1D20B175"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Bootstrap the Target Node</w:t>
      </w:r>
      <w:r w:rsidRPr="00B13BD8">
        <w:rPr>
          <w:rFonts w:eastAsia="Times New Roman" w:cs="Huawei Sans"/>
          <w:lang w:eastAsia="en-GB"/>
        </w:rPr>
        <w:t>:</w:t>
      </w:r>
    </w:p>
    <w:p w14:paraId="0A44A7DB"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Bootstrap your target node to be managed by Chef:</w:t>
      </w:r>
    </w:p>
    <w:p w14:paraId="06E82194" w14:textId="77777777" w:rsidR="00B13BD8" w:rsidRPr="00B13BD8" w:rsidRDefault="00B13BD8" w:rsidP="00B13BD8">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Huawei Sans"/>
          <w:lang w:eastAsia="en-GB"/>
        </w:rPr>
      </w:pPr>
      <w:r w:rsidRPr="00B13BD8">
        <w:rPr>
          <w:rFonts w:eastAsia="Times New Roman" w:cs="Huawei Sans"/>
          <w:bdr w:val="single" w:sz="2" w:space="0" w:color="E3E3E3" w:frame="1"/>
          <w:lang w:eastAsia="en-GB"/>
        </w:rPr>
        <w:t>bashCopy code</w:t>
      </w:r>
    </w:p>
    <w:p w14:paraId="125CD3E8" w14:textId="77777777" w:rsidR="00B13BD8" w:rsidRPr="00B13BD8" w:rsidRDefault="00B13BD8" w:rsidP="00B13BD8">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Huawei Sans"/>
          <w:lang w:eastAsia="en-GB"/>
        </w:rPr>
      </w:pPr>
      <w:r w:rsidRPr="00B13BD8">
        <w:rPr>
          <w:rFonts w:eastAsia="Times New Roman" w:cs="Huawei Sans"/>
          <w:color w:val="FFFFFF"/>
          <w:sz w:val="20"/>
          <w:szCs w:val="20"/>
          <w:bdr w:val="single" w:sz="2" w:space="1" w:color="E3E3E3" w:frame="1"/>
          <w:lang w:eastAsia="en-GB"/>
        </w:rPr>
        <w:t xml:space="preserve">knife bootstrap &lt;target_node_ip&gt; --ssh-user &lt;username&gt; --sudo --node-name &lt;node_name&gt; --run-list </w:t>
      </w:r>
      <w:r w:rsidRPr="00B13BD8">
        <w:rPr>
          <w:rFonts w:eastAsia="Times New Roman" w:cs="Huawei Sans"/>
          <w:color w:val="00A67D"/>
          <w:sz w:val="20"/>
          <w:szCs w:val="20"/>
          <w:bdr w:val="single" w:sz="2" w:space="0" w:color="E3E3E3" w:frame="1"/>
          <w:lang w:eastAsia="en-GB"/>
        </w:rPr>
        <w:t>'recipe[webserver]'</w:t>
      </w:r>
      <w:r w:rsidRPr="00B13BD8">
        <w:rPr>
          <w:rFonts w:eastAsia="Times New Roman" w:cs="Huawei Sans"/>
          <w:color w:val="FFFFFF"/>
          <w:sz w:val="20"/>
          <w:szCs w:val="20"/>
          <w:bdr w:val="single" w:sz="2" w:space="1" w:color="E3E3E3" w:frame="1"/>
          <w:lang w:eastAsia="en-GB"/>
        </w:rPr>
        <w:t xml:space="preserve"> </w:t>
      </w:r>
    </w:p>
    <w:p w14:paraId="0E3A140C" w14:textId="77777777" w:rsidR="00B13BD8" w:rsidRPr="00B13BD8" w:rsidRDefault="00B13BD8" w:rsidP="00B13BD8">
      <w:pPr>
        <w:pBdr>
          <w:top w:val="single" w:sz="2" w:space="0" w:color="E3E3E3"/>
          <w:left w:val="single" w:sz="2" w:space="5" w:color="E3E3E3"/>
          <w:bottom w:val="single" w:sz="2" w:space="0" w:color="E3E3E3"/>
          <w:right w:val="single" w:sz="2" w:space="0" w:color="E3E3E3"/>
        </w:pBdr>
        <w:ind w:left="720"/>
        <w:rPr>
          <w:rFonts w:eastAsia="Times New Roman" w:cs="Huawei Sans"/>
          <w:lang w:eastAsia="en-GB"/>
        </w:rPr>
      </w:pPr>
      <w:r w:rsidRPr="00B13BD8">
        <w:rPr>
          <w:rFonts w:eastAsia="Times New Roman" w:cs="Huawei Sans"/>
          <w:lang w:eastAsia="en-GB"/>
        </w:rPr>
        <w:t xml:space="preserve">Replace </w:t>
      </w:r>
      <w:r w:rsidRPr="00B13BD8">
        <w:rPr>
          <w:rFonts w:eastAsia="Times New Roman" w:cs="Huawei Sans"/>
          <w:b/>
          <w:bCs/>
          <w:bdr w:val="single" w:sz="2" w:space="0" w:color="E3E3E3" w:frame="1"/>
          <w:lang w:eastAsia="en-GB"/>
        </w:rPr>
        <w:t>&lt;target_node_ip&gt;</w:t>
      </w:r>
      <w:r w:rsidRPr="00B13BD8">
        <w:rPr>
          <w:rFonts w:eastAsia="Times New Roman" w:cs="Huawei Sans"/>
          <w:lang w:eastAsia="en-GB"/>
        </w:rPr>
        <w:t xml:space="preserve"> with the IP address of your target node, </w:t>
      </w:r>
      <w:r w:rsidRPr="00B13BD8">
        <w:rPr>
          <w:rFonts w:eastAsia="Times New Roman" w:cs="Huawei Sans"/>
          <w:b/>
          <w:bCs/>
          <w:bdr w:val="single" w:sz="2" w:space="0" w:color="E3E3E3" w:frame="1"/>
          <w:lang w:eastAsia="en-GB"/>
        </w:rPr>
        <w:t>&lt;username&gt;</w:t>
      </w:r>
      <w:r w:rsidRPr="00B13BD8">
        <w:rPr>
          <w:rFonts w:eastAsia="Times New Roman" w:cs="Huawei Sans"/>
          <w:lang w:eastAsia="en-GB"/>
        </w:rPr>
        <w:t xml:space="preserve"> with your SSH username, and </w:t>
      </w:r>
      <w:r w:rsidRPr="00B13BD8">
        <w:rPr>
          <w:rFonts w:eastAsia="Times New Roman" w:cs="Huawei Sans"/>
          <w:b/>
          <w:bCs/>
          <w:bdr w:val="single" w:sz="2" w:space="0" w:color="E3E3E3" w:frame="1"/>
          <w:lang w:eastAsia="en-GB"/>
        </w:rPr>
        <w:t>&lt;node_name&gt;</w:t>
      </w:r>
      <w:r w:rsidRPr="00B13BD8">
        <w:rPr>
          <w:rFonts w:eastAsia="Times New Roman" w:cs="Huawei Sans"/>
          <w:lang w:eastAsia="en-GB"/>
        </w:rPr>
        <w:t xml:space="preserve"> with a name for your node.</w:t>
      </w:r>
    </w:p>
    <w:p w14:paraId="651FBCA4"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Apply Configuration</w:t>
      </w:r>
      <w:r w:rsidRPr="00B13BD8">
        <w:rPr>
          <w:rFonts w:eastAsia="Times New Roman" w:cs="Huawei Sans"/>
          <w:lang w:eastAsia="en-GB"/>
        </w:rPr>
        <w:t>:</w:t>
      </w:r>
    </w:p>
    <w:p w14:paraId="0D94C6D5"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SSH into your target node and run Chef Client to apply the configuration:</w:t>
      </w:r>
    </w:p>
    <w:p w14:paraId="1F9C9865" w14:textId="77777777" w:rsidR="00B13BD8" w:rsidRPr="00B13BD8" w:rsidRDefault="00B13BD8" w:rsidP="00B13BD8">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Huawei Sans"/>
          <w:lang w:eastAsia="en-GB"/>
        </w:rPr>
      </w:pPr>
      <w:r w:rsidRPr="00B13BD8">
        <w:rPr>
          <w:rFonts w:eastAsia="Times New Roman" w:cs="Huawei Sans"/>
          <w:bdr w:val="single" w:sz="2" w:space="0" w:color="E3E3E3" w:frame="1"/>
          <w:lang w:eastAsia="en-GB"/>
        </w:rPr>
        <w:t>bashCopy code</w:t>
      </w:r>
    </w:p>
    <w:p w14:paraId="558F2B50" w14:textId="77777777" w:rsidR="00B13BD8" w:rsidRPr="00B13BD8" w:rsidRDefault="00B13BD8" w:rsidP="00B13BD8">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Huawei Sans"/>
          <w:lang w:eastAsia="en-GB"/>
        </w:rPr>
      </w:pPr>
      <w:r w:rsidRPr="00B13BD8">
        <w:rPr>
          <w:rFonts w:eastAsia="Times New Roman" w:cs="Huawei Sans"/>
          <w:color w:val="FFFFFF"/>
          <w:sz w:val="20"/>
          <w:szCs w:val="20"/>
          <w:bdr w:val="single" w:sz="2" w:space="1" w:color="E3E3E3" w:frame="1"/>
          <w:lang w:eastAsia="en-GB"/>
        </w:rPr>
        <w:t xml:space="preserve">sudo chef-client </w:t>
      </w:r>
    </w:p>
    <w:p w14:paraId="707D86FC" w14:textId="77777777" w:rsidR="00B13BD8" w:rsidRPr="00B13BD8" w:rsidRDefault="00B13BD8" w:rsidP="00B13BD8">
      <w:pPr>
        <w:pBdr>
          <w:top w:val="single" w:sz="2" w:space="0" w:color="E3E3E3"/>
          <w:left w:val="single" w:sz="2" w:space="5" w:color="E3E3E3"/>
          <w:bottom w:val="single" w:sz="2" w:space="0" w:color="E3E3E3"/>
          <w:right w:val="single" w:sz="2" w:space="0" w:color="E3E3E3"/>
        </w:pBdr>
        <w:ind w:left="720"/>
        <w:rPr>
          <w:rFonts w:eastAsia="Times New Roman" w:cs="Huawei Sans"/>
          <w:lang w:eastAsia="en-GB"/>
        </w:rPr>
      </w:pPr>
      <w:r w:rsidRPr="00B13BD8">
        <w:rPr>
          <w:rFonts w:eastAsia="Times New Roman" w:cs="Huawei Sans"/>
          <w:lang w:eastAsia="en-GB"/>
        </w:rPr>
        <w:t>This will install and configure the web server according to the recipe you defined.</w:t>
      </w:r>
    </w:p>
    <w:p w14:paraId="1AB0531B"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Verify</w:t>
      </w:r>
      <w:r w:rsidRPr="00B13BD8">
        <w:rPr>
          <w:rFonts w:eastAsia="Times New Roman" w:cs="Huawei Sans"/>
          <w:lang w:eastAsia="en-GB"/>
        </w:rPr>
        <w:t>:</w:t>
      </w:r>
    </w:p>
    <w:p w14:paraId="7970F976"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Open a web browser and navigate to the IP address of your target node. You should see the HTML content you defined in your recipe.</w:t>
      </w:r>
    </w:p>
    <w:p w14:paraId="7E1F2F15"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Modify and Iterate</w:t>
      </w:r>
      <w:r w:rsidRPr="00B13BD8">
        <w:rPr>
          <w:rFonts w:eastAsia="Times New Roman" w:cs="Huawei Sans"/>
          <w:lang w:eastAsia="en-GB"/>
        </w:rPr>
        <w:t>:</w:t>
      </w:r>
    </w:p>
    <w:p w14:paraId="0D5E255A"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Modify the recipe or template files as needed, upload the updated cookbook, and re-run Chef Client on your target node to see the changes take effect.</w:t>
      </w:r>
    </w:p>
    <w:p w14:paraId="6FCBB6BF" w14:textId="77777777" w:rsidR="00B13BD8" w:rsidRPr="00B13BD8" w:rsidRDefault="00B13BD8" w:rsidP="00FC584A">
      <w:pPr>
        <w:numPr>
          <w:ilvl w:val="0"/>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b/>
          <w:bCs/>
          <w:bdr w:val="single" w:sz="2" w:space="0" w:color="E3E3E3" w:frame="1"/>
          <w:lang w:eastAsia="en-GB"/>
        </w:rPr>
        <w:t>Cleanup</w:t>
      </w:r>
      <w:r w:rsidRPr="00B13BD8">
        <w:rPr>
          <w:rFonts w:eastAsia="Times New Roman" w:cs="Huawei Sans"/>
          <w:lang w:eastAsia="en-GB"/>
        </w:rPr>
        <w:t>:</w:t>
      </w:r>
    </w:p>
    <w:p w14:paraId="752EC168" w14:textId="77777777" w:rsidR="00B13BD8" w:rsidRPr="00B13BD8" w:rsidRDefault="00B13BD8" w:rsidP="00FC584A">
      <w:pPr>
        <w:numPr>
          <w:ilvl w:val="1"/>
          <w:numId w:val="42"/>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rPr>
          <w:rFonts w:eastAsia="Times New Roman" w:cs="Huawei Sans"/>
          <w:lang w:eastAsia="en-GB"/>
        </w:rPr>
      </w:pPr>
      <w:r w:rsidRPr="00B13BD8">
        <w:rPr>
          <w:rFonts w:eastAsia="Times New Roman" w:cs="Huawei Sans"/>
          <w:lang w:eastAsia="en-GB"/>
        </w:rPr>
        <w:t>Once you're done experimenting, you can delete the node from the Chef Server and remove the web server configuration from the target node.</w:t>
      </w:r>
    </w:p>
    <w:p w14:paraId="14F6F7BE" w14:textId="20AECED3" w:rsidR="00CC18F5" w:rsidRDefault="00B13BD8"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r w:rsidRPr="00B13BD8">
        <w:rPr>
          <w:rFonts w:eastAsia="Times New Roman" w:cs="Huawei Sans"/>
          <w:lang w:eastAsia="en-GB"/>
        </w:rPr>
        <w:t>That's it! This exercise should give you a basic understanding of how to use Chef to provision and configure a simple web server. Feel free to explore more advanced features and configurations as you become more comfortable with Chef</w:t>
      </w:r>
      <w:r w:rsidRPr="00B941AD">
        <w:rPr>
          <w:rFonts w:ascii="Times New Roman" w:eastAsia="Times New Roman" w:hAnsi="Times New Roman" w:cs="Times New Roman"/>
          <w:lang w:eastAsia="en-GB"/>
        </w:rPr>
        <w:t>.</w:t>
      </w:r>
    </w:p>
    <w:p w14:paraId="59260255"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4DEC5ECA"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31FF3143"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0B3DB7A2"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636D0F94"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73BD2E63"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6F540351"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5AD6E1F6"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34107C31" w14:textId="77777777" w:rsidR="00A34CC2"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01A8F4F8" w14:textId="77777777" w:rsidR="00A34CC2" w:rsidRPr="00B13BD8" w:rsidRDefault="00A34CC2" w:rsidP="00B13BD8">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lang w:eastAsia="en-GB"/>
        </w:rPr>
      </w:pPr>
    </w:p>
    <w:p w14:paraId="28C8F7B6" w14:textId="7F16A9B0" w:rsidR="00CC18F5" w:rsidRPr="00B13BD8" w:rsidRDefault="00B13BD8" w:rsidP="00B1621F">
      <w:pPr>
        <w:pStyle w:val="Heading1"/>
        <w:rPr>
          <w:rFonts w:hint="eastAsia"/>
        </w:rPr>
      </w:pPr>
      <w:r>
        <w:t>Ansible</w:t>
      </w:r>
    </w:p>
    <w:p w14:paraId="4F3FAEE4" w14:textId="77777777" w:rsidR="00B13BD8" w:rsidRPr="00B13BD8" w:rsidRDefault="00B13BD8"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23F7F56D" w14:textId="0A4D5987" w:rsidR="00CC18F5" w:rsidRPr="00B13BD8" w:rsidRDefault="00CC18F5" w:rsidP="00171A56">
      <w:pPr>
        <w:pStyle w:val="Heading2"/>
      </w:pPr>
      <w:r w:rsidRPr="006F7BCA">
        <w:t>Introduction</w:t>
      </w:r>
    </w:p>
    <w:p w14:paraId="6516899E" w14:textId="77777777" w:rsidR="00B13BD8" w:rsidRPr="00B13BD8" w:rsidRDefault="00B13BD8"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1D8902D5" w14:textId="77777777" w:rsidR="00B13BD8" w:rsidRPr="00B13BD8" w:rsidRDefault="00B13BD8"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7A8F2A4A" w14:textId="2CAA54EE" w:rsidR="00CC18F5" w:rsidRPr="006F7BCA" w:rsidRDefault="00CC18F5" w:rsidP="00AD192B">
      <w:pPr>
        <w:pStyle w:val="Heading3"/>
        <w:numPr>
          <w:ilvl w:val="2"/>
          <w:numId w:val="21"/>
        </w:numPr>
      </w:pPr>
      <w:r w:rsidRPr="006F7BCA">
        <w:t>About this lab</w:t>
      </w:r>
    </w:p>
    <w:p w14:paraId="615654F6" w14:textId="4C387246" w:rsidR="00CC18F5" w:rsidRPr="006F7BCA" w:rsidRDefault="00CC18F5" w:rsidP="00D36D58">
      <w:pPr>
        <w:pStyle w:val="1"/>
      </w:pPr>
      <w:r w:rsidRPr="006F7BCA">
        <w:rPr>
          <w:sz w:val="32"/>
          <w:szCs w:val="32"/>
        </w:rPr>
        <w:t xml:space="preserve"> </w:t>
      </w:r>
      <w:r w:rsidR="00CF4370">
        <w:rPr>
          <w:lang w:eastAsia="en-GB"/>
        </w:rPr>
        <w:t>In this lab we will learn how to work with Ansible and understand the basics of using Ansible playbooks to automate infrastructure configuration and management</w:t>
      </w:r>
    </w:p>
    <w:p w14:paraId="135A024A" w14:textId="0F81219F" w:rsidR="00BA5C8E" w:rsidRPr="006F7BCA" w:rsidRDefault="00BA5C8E" w:rsidP="00CF4370">
      <w:pPr>
        <w:pStyle w:val="4"/>
        <w:numPr>
          <w:ilvl w:val="0"/>
          <w:numId w:val="0"/>
        </w:numPr>
        <w:ind w:left="1440" w:hanging="360"/>
        <w:rPr>
          <w:rFonts w:ascii="Huawai Sans" w:hAnsi="Huawai Sans" w:hint="eastAsia"/>
        </w:rPr>
      </w:pPr>
    </w:p>
    <w:p w14:paraId="36AEFD29" w14:textId="77777777" w:rsidR="00CC18F5" w:rsidRPr="006F7BCA" w:rsidRDefault="00CC18F5" w:rsidP="00AD192B">
      <w:pPr>
        <w:pStyle w:val="Heading3"/>
        <w:numPr>
          <w:ilvl w:val="2"/>
          <w:numId w:val="21"/>
        </w:numPr>
      </w:pPr>
      <w:r w:rsidRPr="006F7BCA">
        <w:t>Prerequsites</w:t>
      </w:r>
    </w:p>
    <w:p w14:paraId="0A0632BF" w14:textId="77777777" w:rsidR="00BA5C8E" w:rsidRDefault="00BA5C8E" w:rsidP="00BA5C8E">
      <w:pPr>
        <w:pStyle w:val="1"/>
        <w:rPr>
          <w:kern w:val="0"/>
          <w:sz w:val="24"/>
          <w:szCs w:val="24"/>
          <w:lang w:eastAsia="en-GB"/>
        </w:rPr>
      </w:pPr>
      <w:r>
        <w:rPr>
          <w:lang w:eastAsia="en-GB"/>
        </w:rPr>
        <w:t>Control node with Ansible installed.</w:t>
      </w:r>
    </w:p>
    <w:p w14:paraId="2AD583C2" w14:textId="77777777" w:rsidR="00BA5C8E" w:rsidRDefault="00BA5C8E" w:rsidP="00BA5C8E">
      <w:pPr>
        <w:pStyle w:val="1"/>
        <w:rPr>
          <w:lang w:eastAsia="en-GB"/>
        </w:rPr>
      </w:pPr>
      <w:r>
        <w:rPr>
          <w:lang w:eastAsia="en-GB"/>
        </w:rPr>
        <w:t>Access to a target node (virtual machine, container, or server) where you'll configure the web server.</w:t>
      </w:r>
    </w:p>
    <w:p w14:paraId="5C2C700F" w14:textId="77777777" w:rsidR="00BA5C8E" w:rsidRDefault="00BA5C8E" w:rsidP="00BA5C8E">
      <w:pPr>
        <w:pStyle w:val="1"/>
        <w:rPr>
          <w:lang w:eastAsia="en-GB"/>
        </w:rPr>
      </w:pPr>
      <w:r>
        <w:rPr>
          <w:lang w:eastAsia="en-GB"/>
        </w:rPr>
        <w:t>SSH access to the target node from the control node.</w:t>
      </w:r>
    </w:p>
    <w:p w14:paraId="3756B65D" w14:textId="77777777" w:rsidR="00BA5C8E" w:rsidRPr="00CC18F5" w:rsidRDefault="00BA5C8E" w:rsidP="00BA5C8E">
      <w:pPr>
        <w:pStyle w:val="1"/>
        <w:numPr>
          <w:ilvl w:val="0"/>
          <w:numId w:val="0"/>
        </w:numPr>
      </w:pPr>
    </w:p>
    <w:p w14:paraId="6C251F96" w14:textId="77777777" w:rsidR="00CC18F5" w:rsidRPr="006F7BCA" w:rsidRDefault="00CC18F5" w:rsidP="00AD192B">
      <w:pPr>
        <w:pStyle w:val="Heading3"/>
        <w:numPr>
          <w:ilvl w:val="2"/>
          <w:numId w:val="21"/>
        </w:numPr>
      </w:pPr>
      <w:r w:rsidRPr="006F7BCA">
        <w:t>Objectives</w:t>
      </w:r>
    </w:p>
    <w:p w14:paraId="6739BC1E" w14:textId="77777777" w:rsidR="00CC18F5" w:rsidRPr="006F7BCA" w:rsidRDefault="00CC18F5" w:rsidP="00D36D58">
      <w:pPr>
        <w:pStyle w:val="1"/>
      </w:pPr>
      <w:r w:rsidRPr="006F7BCA">
        <w:t xml:space="preserve">  Upon completion of this task, you will be able to:</w:t>
      </w:r>
    </w:p>
    <w:p w14:paraId="12FC5C5F" w14:textId="2B677EB9" w:rsidR="00CC18F5" w:rsidRPr="00446824" w:rsidRDefault="00BA5C8E" w:rsidP="00FC584A">
      <w:pPr>
        <w:pStyle w:val="ListParagraph"/>
        <w:numPr>
          <w:ilvl w:val="1"/>
          <w:numId w:val="32"/>
        </w:numPr>
        <w:rPr>
          <w:rFonts w:ascii="Times New Roman" w:eastAsia="Times New Roman" w:hAnsi="Times New Roman" w:cs="Times New Roman"/>
          <w:snapToGrid/>
          <w:lang w:val="en-IN" w:eastAsia="en-GB"/>
        </w:rPr>
      </w:pPr>
      <w:r w:rsidRPr="00446824">
        <w:rPr>
          <w:rFonts w:ascii="Times New Roman" w:eastAsia="Times New Roman" w:hAnsi="Times New Roman" w:cs="Times New Roman"/>
          <w:snapToGrid/>
          <w:lang w:val="en-IN" w:eastAsia="en-GB"/>
        </w:rPr>
        <w:t>Configure a simple web server on a target node using Ansible.</w:t>
      </w:r>
      <w:r w:rsidR="00CC18F5" w:rsidRPr="00446824">
        <w:rPr>
          <w:rFonts w:ascii="Huawai Sans" w:hAnsi="Huawai Sans"/>
        </w:rPr>
        <w:t xml:space="preserve"> </w:t>
      </w:r>
    </w:p>
    <w:p w14:paraId="76705B16" w14:textId="77777777" w:rsidR="00CC18F5" w:rsidRPr="006F7BCA" w:rsidRDefault="00CC18F5" w:rsidP="00171A56">
      <w:pPr>
        <w:pStyle w:val="Heading2"/>
      </w:pPr>
      <w:r w:rsidRPr="006F7BCA">
        <w:t>Configuration Steps</w:t>
      </w:r>
    </w:p>
    <w:p w14:paraId="4191AAEA" w14:textId="77777777" w:rsidR="00BA5C8E" w:rsidRPr="00BA5C8E" w:rsidRDefault="00BA5C8E" w:rsidP="00FC584A">
      <w:pPr>
        <w:numPr>
          <w:ilvl w:val="0"/>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kern w:val="0"/>
          <w:lang w:eastAsia="en-GB"/>
        </w:rPr>
      </w:pPr>
      <w:r w:rsidRPr="00BA5C8E">
        <w:rPr>
          <w:rFonts w:eastAsia="Times New Roman" w:cs="Huawei Sans"/>
          <w:b/>
          <w:bCs/>
          <w:bdr w:val="single" w:sz="2" w:space="0" w:color="E3E3E3" w:frame="1"/>
          <w:lang w:eastAsia="en-GB"/>
        </w:rPr>
        <w:t>Set Up Your Environment</w:t>
      </w:r>
      <w:r w:rsidRPr="00BA5C8E">
        <w:rPr>
          <w:rFonts w:eastAsia="Times New Roman" w:cs="Huawei Sans"/>
          <w:lang w:eastAsia="en-GB"/>
        </w:rPr>
        <w:t>:</w:t>
      </w:r>
    </w:p>
    <w:p w14:paraId="0C56B83D"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t>Install Ansible on your control node if you haven't already.</w:t>
      </w:r>
    </w:p>
    <w:p w14:paraId="75E6BED8"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t>Ensure SSH access from the control node to the target node. You should be able to SSH into the target node without requiring a password.</w:t>
      </w:r>
    </w:p>
    <w:p w14:paraId="303457A3" w14:textId="77777777" w:rsidR="00BA5C8E" w:rsidRPr="00BA5C8E" w:rsidRDefault="00BA5C8E" w:rsidP="00FC584A">
      <w:pPr>
        <w:numPr>
          <w:ilvl w:val="0"/>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lang w:eastAsia="en-GB"/>
        </w:rPr>
      </w:pPr>
      <w:r w:rsidRPr="00BA5C8E">
        <w:rPr>
          <w:rFonts w:eastAsia="Times New Roman" w:cs="Huawei Sans"/>
          <w:b/>
          <w:bCs/>
          <w:bdr w:val="single" w:sz="2" w:space="0" w:color="E3E3E3" w:frame="1"/>
          <w:lang w:eastAsia="en-GB"/>
        </w:rPr>
        <w:t>Create an Inventory File</w:t>
      </w:r>
      <w:r w:rsidRPr="00BA5C8E">
        <w:rPr>
          <w:rFonts w:eastAsia="Times New Roman" w:cs="Huawei Sans"/>
          <w:lang w:eastAsia="en-GB"/>
        </w:rPr>
        <w:t>:</w:t>
      </w:r>
    </w:p>
    <w:p w14:paraId="6312C2BB"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lastRenderedPageBreak/>
        <w:t xml:space="preserve">Create an inventory file named </w:t>
      </w:r>
      <w:r w:rsidRPr="00BA5C8E">
        <w:rPr>
          <w:rFonts w:eastAsia="Times New Roman" w:cs="Huawei Sans"/>
          <w:b/>
          <w:bCs/>
          <w:bdr w:val="single" w:sz="2" w:space="0" w:color="E3E3E3" w:frame="1"/>
          <w:lang w:eastAsia="en-GB"/>
        </w:rPr>
        <w:t>hosts</w:t>
      </w:r>
      <w:r w:rsidRPr="00BA5C8E">
        <w:rPr>
          <w:rFonts w:eastAsia="Times New Roman" w:cs="Huawei Sans"/>
          <w:lang w:eastAsia="en-GB"/>
        </w:rPr>
        <w:t xml:space="preserve"> on your control node. Add the IP address or hostname of your target node to the file. For example:</w:t>
      </w:r>
    </w:p>
    <w:p w14:paraId="61C57AD0" w14:textId="77777777" w:rsidR="00BA5C8E" w:rsidRPr="00BA5C8E" w:rsidRDefault="00BA5C8E" w:rsidP="00BA5C8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cs="Huawei Sans"/>
          <w:lang w:eastAsia="en-GB"/>
        </w:rPr>
      </w:pPr>
      <w:r w:rsidRPr="00BA5C8E">
        <w:rPr>
          <w:rFonts w:eastAsia="Times New Roman" w:cs="Huawei Sans"/>
          <w:bdr w:val="single" w:sz="2" w:space="0" w:color="E3E3E3" w:frame="1"/>
          <w:lang w:eastAsia="en-GB"/>
        </w:rPr>
        <w:t>csharpCopy code</w:t>
      </w:r>
    </w:p>
    <w:p w14:paraId="70057991" w14:textId="77777777" w:rsidR="00BA5C8E" w:rsidRPr="00BA5C8E" w:rsidRDefault="00BA5C8E" w:rsidP="00BA5C8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cs="Huawei Sans"/>
          <w:lang w:eastAsia="en-GB"/>
        </w:rPr>
      </w:pPr>
      <w:r w:rsidRPr="00BA5C8E">
        <w:rPr>
          <w:rFonts w:eastAsia="Times New Roman" w:cs="Huawei Sans"/>
          <w:color w:val="FFFFFF"/>
          <w:bdr w:val="single" w:sz="2" w:space="1" w:color="E3E3E3" w:frame="1"/>
          <w:lang w:eastAsia="en-GB"/>
        </w:rPr>
        <w:t>[</w:t>
      </w:r>
      <w:r w:rsidRPr="00BA5C8E">
        <w:rPr>
          <w:rFonts w:eastAsia="Times New Roman" w:cs="Huawei Sans"/>
          <w:color w:val="FFFFFF"/>
          <w:bdr w:val="single" w:sz="2" w:space="0" w:color="E3E3E3" w:frame="1"/>
          <w:lang w:eastAsia="en-GB"/>
        </w:rPr>
        <w:t>web_servers</w:t>
      </w:r>
      <w:r w:rsidRPr="00BA5C8E">
        <w:rPr>
          <w:rFonts w:eastAsia="Times New Roman" w:cs="Huawei Sans"/>
          <w:color w:val="FFFFFF"/>
          <w:bdr w:val="single" w:sz="2" w:space="1" w:color="E3E3E3" w:frame="1"/>
          <w:lang w:eastAsia="en-GB"/>
        </w:rPr>
        <w:t xml:space="preserve">] target_node_ip </w:t>
      </w:r>
    </w:p>
    <w:p w14:paraId="1D15A11F" w14:textId="77777777" w:rsidR="00BA5C8E" w:rsidRPr="00BA5C8E" w:rsidRDefault="00BA5C8E" w:rsidP="00FC584A">
      <w:pPr>
        <w:numPr>
          <w:ilvl w:val="0"/>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lang w:eastAsia="en-GB"/>
        </w:rPr>
      </w:pPr>
      <w:r w:rsidRPr="00BA5C8E">
        <w:rPr>
          <w:rFonts w:eastAsia="Times New Roman" w:cs="Huawei Sans"/>
          <w:b/>
          <w:bCs/>
          <w:bdr w:val="single" w:sz="2" w:space="0" w:color="E3E3E3" w:frame="1"/>
          <w:lang w:eastAsia="en-GB"/>
        </w:rPr>
        <w:t>Write a Playbook</w:t>
      </w:r>
      <w:r w:rsidRPr="00BA5C8E">
        <w:rPr>
          <w:rFonts w:eastAsia="Times New Roman" w:cs="Huawei Sans"/>
          <w:lang w:eastAsia="en-GB"/>
        </w:rPr>
        <w:t>:</w:t>
      </w:r>
    </w:p>
    <w:p w14:paraId="61D2D609"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t xml:space="preserve">Create a playbook file named </w:t>
      </w:r>
      <w:r w:rsidRPr="00BA5C8E">
        <w:rPr>
          <w:rFonts w:eastAsia="Times New Roman" w:cs="Huawei Sans"/>
          <w:b/>
          <w:bCs/>
          <w:bdr w:val="single" w:sz="2" w:space="0" w:color="E3E3E3" w:frame="1"/>
          <w:lang w:eastAsia="en-GB"/>
        </w:rPr>
        <w:t>web_server.yml</w:t>
      </w:r>
      <w:r w:rsidRPr="00BA5C8E">
        <w:rPr>
          <w:rFonts w:eastAsia="Times New Roman" w:cs="Huawei Sans"/>
          <w:lang w:eastAsia="en-GB"/>
        </w:rPr>
        <w:t>. This playbook will define tasks to install and configure a simple web server (e.g., Nginx) on the target node.</w:t>
      </w:r>
    </w:p>
    <w:p w14:paraId="706A04D0"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t>Write tasks to install the Nginx package, start the Nginx service, and ensure that it's enabled to start on boot. Here's an example playbook:</w:t>
      </w:r>
    </w:p>
    <w:p w14:paraId="2E478ED5" w14:textId="77777777" w:rsidR="00BA5C8E" w:rsidRPr="00BA5C8E" w:rsidRDefault="00BA5C8E" w:rsidP="00BA5C8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cs="Huawei Sans"/>
          <w:lang w:eastAsia="en-GB"/>
        </w:rPr>
      </w:pPr>
      <w:r w:rsidRPr="00BA5C8E">
        <w:rPr>
          <w:rFonts w:eastAsia="Times New Roman" w:cs="Huawei Sans"/>
          <w:bdr w:val="single" w:sz="2" w:space="0" w:color="E3E3E3" w:frame="1"/>
          <w:lang w:eastAsia="en-GB"/>
        </w:rPr>
        <w:t>yamlCopy code</w:t>
      </w:r>
    </w:p>
    <w:p w14:paraId="0A3F512E" w14:textId="77777777" w:rsidR="00BA5C8E" w:rsidRPr="00BA5C8E" w:rsidRDefault="00BA5C8E" w:rsidP="00BA5C8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cs="Huawei Sans"/>
          <w:lang w:eastAsia="en-GB"/>
        </w:rPr>
      </w:pPr>
      <w:r w:rsidRPr="00BA5C8E">
        <w:rPr>
          <w:rFonts w:eastAsia="Times New Roman" w:cs="Huawei Sans"/>
          <w:color w:val="FFFFFF"/>
          <w:bdr w:val="single" w:sz="2" w:space="0" w:color="E3E3E3" w:frame="1"/>
          <w:lang w:eastAsia="en-GB"/>
        </w:rPr>
        <w:t>---</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F22C3D"/>
          <w:bdr w:val="single" w:sz="2" w:space="0" w:color="E3E3E3" w:frame="1"/>
          <w:lang w:eastAsia="en-GB"/>
        </w:rPr>
        <w:t>-</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name: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Configure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Web</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Server</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hosts:</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web_servers</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become: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2E95D3"/>
          <w:bdr w:val="single" w:sz="2" w:space="0" w:color="E3E3E3" w:frame="1"/>
          <w:lang w:eastAsia="en-GB"/>
        </w:rPr>
        <w:t>yes</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tasks:</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F22C3D"/>
          <w:bdr w:val="single" w:sz="2" w:space="0" w:color="E3E3E3" w:frame="1"/>
          <w:lang w:eastAsia="en-GB"/>
        </w:rPr>
        <w:t>-</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name: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Install</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Nginx</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apt:</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name: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nginx</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state: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present</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become: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2E95D3"/>
          <w:bdr w:val="single" w:sz="2" w:space="0" w:color="E3E3E3" w:frame="1"/>
          <w:lang w:eastAsia="en-GB"/>
        </w:rPr>
        <w:t>yes</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F22C3D"/>
          <w:bdr w:val="single" w:sz="2" w:space="0" w:color="E3E3E3" w:frame="1"/>
          <w:lang w:eastAsia="en-GB"/>
        </w:rPr>
        <w:t>-</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name: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Start</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Nginx</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Service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service: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name: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nginx</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state:</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00A67D"/>
          <w:bdr w:val="single" w:sz="2" w:space="0" w:color="E3E3E3" w:frame="1"/>
          <w:lang w:eastAsia="en-GB"/>
        </w:rPr>
        <w:t>started</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DF3079"/>
          <w:bdr w:val="single" w:sz="2" w:space="0" w:color="E3E3E3" w:frame="1"/>
          <w:lang w:eastAsia="en-GB"/>
        </w:rPr>
        <w:t>enabled:</w:t>
      </w:r>
      <w:r w:rsidRPr="00BA5C8E">
        <w:rPr>
          <w:rFonts w:eastAsia="Times New Roman" w:cs="Huawei Sans"/>
          <w:color w:val="FFFFFF"/>
          <w:bdr w:val="single" w:sz="2" w:space="1" w:color="E3E3E3" w:frame="1"/>
          <w:lang w:eastAsia="en-GB"/>
        </w:rPr>
        <w:t xml:space="preserve"> </w:t>
      </w:r>
      <w:r w:rsidRPr="00BA5C8E">
        <w:rPr>
          <w:rFonts w:eastAsia="Times New Roman" w:cs="Huawei Sans"/>
          <w:color w:val="2E95D3"/>
          <w:bdr w:val="single" w:sz="2" w:space="0" w:color="E3E3E3" w:frame="1"/>
          <w:lang w:eastAsia="en-GB"/>
        </w:rPr>
        <w:t>yes</w:t>
      </w:r>
      <w:r w:rsidRPr="00BA5C8E">
        <w:rPr>
          <w:rFonts w:eastAsia="Times New Roman" w:cs="Huawei Sans"/>
          <w:color w:val="FFFFFF"/>
          <w:bdr w:val="single" w:sz="2" w:space="1" w:color="E3E3E3" w:frame="1"/>
          <w:lang w:eastAsia="en-GB"/>
        </w:rPr>
        <w:t xml:space="preserve"> </w:t>
      </w:r>
    </w:p>
    <w:p w14:paraId="3A1A1659" w14:textId="77777777" w:rsidR="00BA5C8E" w:rsidRPr="00BA5C8E" w:rsidRDefault="00BA5C8E" w:rsidP="00FC584A">
      <w:pPr>
        <w:numPr>
          <w:ilvl w:val="0"/>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lang w:eastAsia="en-GB"/>
        </w:rPr>
      </w:pPr>
      <w:r w:rsidRPr="00BA5C8E">
        <w:rPr>
          <w:rFonts w:eastAsia="Times New Roman" w:cs="Huawei Sans"/>
          <w:b/>
          <w:bCs/>
          <w:bdr w:val="single" w:sz="2" w:space="0" w:color="E3E3E3" w:frame="1"/>
          <w:lang w:eastAsia="en-GB"/>
        </w:rPr>
        <w:t>Run the Playbook</w:t>
      </w:r>
      <w:r w:rsidRPr="00BA5C8E">
        <w:rPr>
          <w:rFonts w:eastAsia="Times New Roman" w:cs="Huawei Sans"/>
          <w:lang w:eastAsia="en-GB"/>
        </w:rPr>
        <w:t>:</w:t>
      </w:r>
    </w:p>
    <w:p w14:paraId="15D8167F"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t xml:space="preserve">Execute the playbook using the </w:t>
      </w:r>
      <w:r w:rsidRPr="00BA5C8E">
        <w:rPr>
          <w:rFonts w:eastAsia="Times New Roman" w:cs="Huawei Sans"/>
          <w:b/>
          <w:bCs/>
          <w:bdr w:val="single" w:sz="2" w:space="0" w:color="E3E3E3" w:frame="1"/>
          <w:lang w:eastAsia="en-GB"/>
        </w:rPr>
        <w:t>ansible-playbook</w:t>
      </w:r>
      <w:r w:rsidRPr="00BA5C8E">
        <w:rPr>
          <w:rFonts w:eastAsia="Times New Roman" w:cs="Huawei Sans"/>
          <w:lang w:eastAsia="en-GB"/>
        </w:rPr>
        <w:t xml:space="preserve"> command-line tool:</w:t>
      </w:r>
    </w:p>
    <w:p w14:paraId="1DE3C887" w14:textId="77777777" w:rsidR="00BA5C8E" w:rsidRPr="00BA5C8E" w:rsidRDefault="00BA5C8E" w:rsidP="00BA5C8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cs="Huawei Sans"/>
          <w:lang w:eastAsia="en-GB"/>
        </w:rPr>
      </w:pPr>
      <w:r w:rsidRPr="00BA5C8E">
        <w:rPr>
          <w:rFonts w:eastAsia="Times New Roman" w:cs="Huawei Sans"/>
          <w:bdr w:val="single" w:sz="2" w:space="0" w:color="E3E3E3" w:frame="1"/>
          <w:lang w:eastAsia="en-GB"/>
        </w:rPr>
        <w:t>cssCopy code</w:t>
      </w:r>
    </w:p>
    <w:p w14:paraId="469093F9" w14:textId="77777777" w:rsidR="00BA5C8E" w:rsidRPr="00BA5C8E" w:rsidRDefault="00BA5C8E" w:rsidP="00BA5C8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cs="Huawei Sans"/>
          <w:lang w:eastAsia="en-GB"/>
        </w:rPr>
      </w:pPr>
      <w:r w:rsidRPr="00BA5C8E">
        <w:rPr>
          <w:rFonts w:eastAsia="Times New Roman" w:cs="Huawei Sans"/>
          <w:color w:val="FFFFFF"/>
          <w:bdr w:val="single" w:sz="2" w:space="1" w:color="E3E3E3" w:frame="1"/>
          <w:lang w:eastAsia="en-GB"/>
        </w:rPr>
        <w:t>ansible-playbook -</w:t>
      </w:r>
      <w:r w:rsidRPr="00BA5C8E">
        <w:rPr>
          <w:rFonts w:eastAsia="Times New Roman" w:cs="Huawei Sans"/>
          <w:color w:val="FFFFFF"/>
          <w:bdr w:val="single" w:sz="2" w:space="0" w:color="E3E3E3" w:frame="1"/>
          <w:lang w:eastAsia="en-GB"/>
        </w:rPr>
        <w:t>i</w:t>
      </w:r>
      <w:r w:rsidRPr="00BA5C8E">
        <w:rPr>
          <w:rFonts w:eastAsia="Times New Roman" w:cs="Huawei Sans"/>
          <w:color w:val="FFFFFF"/>
          <w:bdr w:val="single" w:sz="2" w:space="1" w:color="E3E3E3" w:frame="1"/>
          <w:lang w:eastAsia="en-GB"/>
        </w:rPr>
        <w:t xml:space="preserve"> hosts web_server</w:t>
      </w:r>
      <w:r w:rsidRPr="00BA5C8E">
        <w:rPr>
          <w:rFonts w:eastAsia="Times New Roman" w:cs="Huawei Sans"/>
          <w:color w:val="DF3079"/>
          <w:bdr w:val="single" w:sz="2" w:space="0" w:color="E3E3E3" w:frame="1"/>
          <w:lang w:eastAsia="en-GB"/>
        </w:rPr>
        <w:t>.yml</w:t>
      </w:r>
      <w:r w:rsidRPr="00BA5C8E">
        <w:rPr>
          <w:rFonts w:eastAsia="Times New Roman" w:cs="Huawei Sans"/>
          <w:color w:val="FFFFFF"/>
          <w:bdr w:val="single" w:sz="2" w:space="1" w:color="E3E3E3" w:frame="1"/>
          <w:lang w:eastAsia="en-GB"/>
        </w:rPr>
        <w:t xml:space="preserve"> </w:t>
      </w:r>
    </w:p>
    <w:p w14:paraId="33898263" w14:textId="77777777" w:rsidR="00BA5C8E" w:rsidRPr="00BA5C8E" w:rsidRDefault="00BA5C8E" w:rsidP="00FC584A">
      <w:pPr>
        <w:numPr>
          <w:ilvl w:val="0"/>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lang w:eastAsia="en-GB"/>
        </w:rPr>
      </w:pPr>
      <w:r w:rsidRPr="00BA5C8E">
        <w:rPr>
          <w:rFonts w:eastAsia="Times New Roman" w:cs="Huawei Sans"/>
          <w:b/>
          <w:bCs/>
          <w:bdr w:val="single" w:sz="2" w:space="0" w:color="E3E3E3" w:frame="1"/>
          <w:lang w:eastAsia="en-GB"/>
        </w:rPr>
        <w:t>Verify</w:t>
      </w:r>
      <w:r w:rsidRPr="00BA5C8E">
        <w:rPr>
          <w:rFonts w:eastAsia="Times New Roman" w:cs="Huawei Sans"/>
          <w:lang w:eastAsia="en-GB"/>
        </w:rPr>
        <w:t>:</w:t>
      </w:r>
    </w:p>
    <w:p w14:paraId="3D5BDC04"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t>SSH into the target node and verify that Nginx is installed, running, and accessible.</w:t>
      </w:r>
    </w:p>
    <w:p w14:paraId="08146D4F"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t xml:space="preserve">You can use a web browser or tools like </w:t>
      </w:r>
      <w:r w:rsidRPr="00BA5C8E">
        <w:rPr>
          <w:rFonts w:eastAsia="Times New Roman" w:cs="Huawei Sans"/>
          <w:b/>
          <w:bCs/>
          <w:bdr w:val="single" w:sz="2" w:space="0" w:color="E3E3E3" w:frame="1"/>
          <w:lang w:eastAsia="en-GB"/>
        </w:rPr>
        <w:t>curl</w:t>
      </w:r>
      <w:r w:rsidRPr="00BA5C8E">
        <w:rPr>
          <w:rFonts w:eastAsia="Times New Roman" w:cs="Huawei Sans"/>
          <w:lang w:eastAsia="en-GB"/>
        </w:rPr>
        <w:t xml:space="preserve"> or </w:t>
      </w:r>
      <w:r w:rsidRPr="00BA5C8E">
        <w:rPr>
          <w:rFonts w:eastAsia="Times New Roman" w:cs="Huawei Sans"/>
          <w:b/>
          <w:bCs/>
          <w:bdr w:val="single" w:sz="2" w:space="0" w:color="E3E3E3" w:frame="1"/>
          <w:lang w:eastAsia="en-GB"/>
        </w:rPr>
        <w:t>wget</w:t>
      </w:r>
      <w:r w:rsidRPr="00BA5C8E">
        <w:rPr>
          <w:rFonts w:eastAsia="Times New Roman" w:cs="Huawei Sans"/>
          <w:lang w:eastAsia="en-GB"/>
        </w:rPr>
        <w:t xml:space="preserve"> to access the default Nginx welcome page.</w:t>
      </w:r>
    </w:p>
    <w:p w14:paraId="12B219BD" w14:textId="77777777" w:rsidR="00BA5C8E" w:rsidRPr="00BA5C8E" w:rsidRDefault="00BA5C8E" w:rsidP="00FC584A">
      <w:pPr>
        <w:numPr>
          <w:ilvl w:val="0"/>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lang w:eastAsia="en-GB"/>
        </w:rPr>
      </w:pPr>
      <w:r w:rsidRPr="00BA5C8E">
        <w:rPr>
          <w:rFonts w:eastAsia="Times New Roman" w:cs="Huawei Sans"/>
          <w:b/>
          <w:bCs/>
          <w:bdr w:val="single" w:sz="2" w:space="0" w:color="E3E3E3" w:frame="1"/>
          <w:lang w:eastAsia="en-GB"/>
        </w:rPr>
        <w:t>Cleanup</w:t>
      </w:r>
      <w:r w:rsidRPr="00BA5C8E">
        <w:rPr>
          <w:rFonts w:eastAsia="Times New Roman" w:cs="Huawei Sans"/>
          <w:lang w:eastAsia="en-GB"/>
        </w:rPr>
        <w:t>:</w:t>
      </w:r>
    </w:p>
    <w:p w14:paraId="55921750" w14:textId="77777777" w:rsidR="00BA5C8E" w:rsidRPr="00BA5C8E" w:rsidRDefault="00BA5C8E" w:rsidP="00FC584A">
      <w:pPr>
        <w:numPr>
          <w:ilvl w:val="1"/>
          <w:numId w:val="43"/>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2160"/>
        <w:rPr>
          <w:rFonts w:eastAsia="Times New Roman" w:cs="Huawei Sans"/>
          <w:lang w:eastAsia="en-GB"/>
        </w:rPr>
      </w:pPr>
      <w:r w:rsidRPr="00BA5C8E">
        <w:rPr>
          <w:rFonts w:eastAsia="Times New Roman" w:cs="Huawei Sans"/>
          <w:lang w:eastAsia="en-GB"/>
        </w:rPr>
        <w:t>Once you're done experimenting, you can remove the Nginx package from the target node using Ansible.</w:t>
      </w:r>
    </w:p>
    <w:p w14:paraId="609545FB" w14:textId="77777777" w:rsidR="00BA5C8E" w:rsidRPr="00BA5C8E" w:rsidRDefault="00BA5C8E" w:rsidP="00BA5C8E">
      <w:pPr>
        <w:pBdr>
          <w:top w:val="single" w:sz="2" w:space="0" w:color="E3E3E3"/>
          <w:left w:val="single" w:sz="2" w:space="0" w:color="E3E3E3"/>
          <w:bottom w:val="single" w:sz="2" w:space="0" w:color="E3E3E3"/>
          <w:right w:val="single" w:sz="2" w:space="0" w:color="E3E3E3"/>
        </w:pBdr>
        <w:spacing w:before="300" w:after="300"/>
        <w:rPr>
          <w:rFonts w:eastAsia="Times New Roman" w:cs="Huawei Sans"/>
          <w:lang w:eastAsia="en-GB"/>
        </w:rPr>
      </w:pPr>
      <w:r w:rsidRPr="00BA5C8E">
        <w:rPr>
          <w:rFonts w:eastAsia="Times New Roman" w:cs="Huawei Sans"/>
          <w:b/>
          <w:bCs/>
          <w:bdr w:val="single" w:sz="2" w:space="0" w:color="E3E3E3" w:frame="1"/>
          <w:lang w:eastAsia="en-GB"/>
        </w:rPr>
        <w:t>Notes</w:t>
      </w:r>
      <w:r w:rsidRPr="00BA5C8E">
        <w:rPr>
          <w:rFonts w:eastAsia="Times New Roman" w:cs="Huawei Sans"/>
          <w:lang w:eastAsia="en-GB"/>
        </w:rPr>
        <w:t>:</w:t>
      </w:r>
    </w:p>
    <w:p w14:paraId="59AA99EE" w14:textId="77777777" w:rsidR="00BA5C8E" w:rsidRPr="00BA5C8E" w:rsidRDefault="00BA5C8E" w:rsidP="00FC584A">
      <w:pPr>
        <w:numPr>
          <w:ilvl w:val="0"/>
          <w:numId w:val="44"/>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lang w:eastAsia="en-GB"/>
        </w:rPr>
      </w:pPr>
      <w:r w:rsidRPr="00BA5C8E">
        <w:rPr>
          <w:rFonts w:eastAsia="Times New Roman" w:cs="Huawei Sans"/>
          <w:lang w:eastAsia="en-GB"/>
        </w:rPr>
        <w:t>Ensure that you have appropriate permissions and access rights to execute commands on the target node.</w:t>
      </w:r>
    </w:p>
    <w:p w14:paraId="00E020F2" w14:textId="77777777" w:rsidR="00BA5C8E" w:rsidRPr="00BA5C8E" w:rsidRDefault="00BA5C8E" w:rsidP="00FC584A">
      <w:pPr>
        <w:numPr>
          <w:ilvl w:val="0"/>
          <w:numId w:val="44"/>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lang w:eastAsia="en-GB"/>
        </w:rPr>
      </w:pPr>
      <w:r w:rsidRPr="00BA5C8E">
        <w:rPr>
          <w:rFonts w:eastAsia="Times New Roman" w:cs="Huawei Sans"/>
          <w:lang w:eastAsia="en-GB"/>
        </w:rPr>
        <w:t>Customize the playbook according to your requirements. You can add more tasks to configure additional settings or deploy applications.</w:t>
      </w:r>
    </w:p>
    <w:p w14:paraId="315CA374" w14:textId="77777777" w:rsidR="00BA5C8E" w:rsidRPr="00BA5C8E" w:rsidRDefault="00BA5C8E" w:rsidP="00FC584A">
      <w:pPr>
        <w:numPr>
          <w:ilvl w:val="0"/>
          <w:numId w:val="44"/>
        </w:numPr>
        <w:pBdr>
          <w:top w:val="single" w:sz="2" w:space="0" w:color="E3E3E3"/>
          <w:left w:val="single" w:sz="2" w:space="5" w:color="E3E3E3"/>
          <w:bottom w:val="single" w:sz="2" w:space="0" w:color="E3E3E3"/>
          <w:right w:val="single" w:sz="2" w:space="0" w:color="E3E3E3"/>
        </w:pBdr>
        <w:topLinePunct w:val="0"/>
        <w:adjustRightInd/>
        <w:snapToGrid/>
        <w:spacing w:before="0" w:after="0" w:line="240" w:lineRule="auto"/>
        <w:ind w:left="1440"/>
        <w:rPr>
          <w:rFonts w:eastAsia="Times New Roman" w:cs="Huawei Sans"/>
          <w:lang w:eastAsia="en-GB"/>
        </w:rPr>
      </w:pPr>
      <w:r w:rsidRPr="00BA5C8E">
        <w:rPr>
          <w:rFonts w:eastAsia="Times New Roman" w:cs="Huawei Sans"/>
          <w:lang w:eastAsia="en-GB"/>
        </w:rPr>
        <w:t>Explore Ansible's documentation and modules to learn more about its capabilities and features.</w:t>
      </w:r>
    </w:p>
    <w:p w14:paraId="49F7742E" w14:textId="77777777" w:rsidR="00BA5C8E" w:rsidRPr="00BA5C8E" w:rsidRDefault="00BA5C8E" w:rsidP="00BA5C8E">
      <w:pPr>
        <w:pBdr>
          <w:top w:val="single" w:sz="2" w:space="0" w:color="E3E3E3"/>
          <w:left w:val="single" w:sz="2" w:space="0" w:color="E3E3E3"/>
          <w:bottom w:val="single" w:sz="2" w:space="0" w:color="E3E3E3"/>
          <w:right w:val="single" w:sz="2" w:space="0" w:color="E3E3E3"/>
        </w:pBdr>
        <w:spacing w:before="300"/>
        <w:rPr>
          <w:rFonts w:eastAsia="Times New Roman" w:cs="Huawei Sans"/>
          <w:lang w:eastAsia="en-GB"/>
        </w:rPr>
      </w:pPr>
      <w:r w:rsidRPr="00BA5C8E">
        <w:rPr>
          <w:rFonts w:eastAsia="Times New Roman" w:cs="Huawei Sans"/>
          <w:lang w:eastAsia="en-GB"/>
        </w:rPr>
        <w:t>By completing this exercise, you'll gain hands-on experience with Ansible and understand the basics of using Ansible playbooks to automate infrastructure configuration and management.</w:t>
      </w:r>
    </w:p>
    <w:p w14:paraId="7693F5C7" w14:textId="113718E7" w:rsidR="00CC18F5" w:rsidRDefault="00CC18F5" w:rsidP="00CC18F5">
      <w:pPr>
        <w:spacing w:before="100" w:beforeAutospacing="1" w:after="100" w:afterAutospacing="1"/>
        <w:rPr>
          <w:rFonts w:ascii="Huawai Sans" w:eastAsia="Times New Roman" w:hAnsi="Huawai Sans" w:cs="Times New Roman"/>
          <w:lang w:eastAsia="en-GB"/>
        </w:rPr>
      </w:pPr>
    </w:p>
    <w:p w14:paraId="1B298F68"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5E86722F"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7039F34D"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4A0D20EB"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55B11740"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7739D20F"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29F30606" w14:textId="77777777" w:rsidR="00A34CC2" w:rsidRDefault="00A34CC2" w:rsidP="00CC18F5">
      <w:pPr>
        <w:spacing w:before="100" w:beforeAutospacing="1" w:after="100" w:afterAutospacing="1"/>
        <w:rPr>
          <w:rFonts w:ascii="Huawai Sans" w:eastAsia="Times New Roman" w:hAnsi="Huawai Sans" w:cs="Times New Roman"/>
          <w:lang w:eastAsia="en-GB"/>
        </w:rPr>
      </w:pPr>
    </w:p>
    <w:p w14:paraId="4E377C78" w14:textId="77777777" w:rsidR="00A34CC2" w:rsidRPr="006F7BCA" w:rsidRDefault="00A34CC2" w:rsidP="00CC18F5">
      <w:pPr>
        <w:spacing w:before="100" w:beforeAutospacing="1" w:after="100" w:afterAutospacing="1"/>
        <w:rPr>
          <w:rFonts w:ascii="Huawai Sans" w:eastAsia="Times New Roman" w:hAnsi="Huawai Sans" w:cs="Times New Roman"/>
          <w:lang w:eastAsia="en-GB"/>
        </w:rPr>
      </w:pPr>
    </w:p>
    <w:p w14:paraId="55DB7700" w14:textId="6ABE7EE6" w:rsidR="00BA5C8E" w:rsidRPr="00B13BD8" w:rsidRDefault="00BA5C8E" w:rsidP="00B1621F">
      <w:pPr>
        <w:pStyle w:val="Heading1"/>
        <w:rPr>
          <w:rFonts w:hint="eastAsia"/>
        </w:rPr>
      </w:pPr>
      <w:r>
        <w:t xml:space="preserve">Creating an </w:t>
      </w:r>
      <w:r w:rsidR="009B0F6B">
        <w:t>a</w:t>
      </w:r>
      <w:r>
        <w:t>pplication using Jenkins, Docker and Puppet</w:t>
      </w:r>
    </w:p>
    <w:p w14:paraId="5F71113E" w14:textId="77777777" w:rsidR="00BA5C8E" w:rsidRPr="00B13BD8" w:rsidRDefault="00BA5C8E" w:rsidP="00AD192B">
      <w:pPr>
        <w:pStyle w:val="ListParagraph"/>
        <w:keepNext/>
        <w:keepLines/>
        <w:widowControl/>
        <w:numPr>
          <w:ilvl w:val="0"/>
          <w:numId w:val="20"/>
        </w:numPr>
        <w:topLinePunct/>
        <w:autoSpaceDE/>
        <w:autoSpaceDN/>
        <w:snapToGrid w:val="0"/>
        <w:spacing w:beforeLines="0" w:before="600" w:afterLines="0" w:after="80" w:line="240" w:lineRule="atLeast"/>
        <w:contextualSpacing w:val="0"/>
        <w:outlineLvl w:val="1"/>
        <w:rPr>
          <w:bCs/>
          <w:noProof/>
          <w:snapToGrid/>
          <w:vanish/>
          <w:sz w:val="36"/>
          <w:szCs w:val="36"/>
          <w:lang w:eastAsia="en-US"/>
        </w:rPr>
      </w:pPr>
    </w:p>
    <w:p w14:paraId="0FAF53FD" w14:textId="77777777" w:rsidR="00BA5C8E" w:rsidRPr="00B13BD8" w:rsidRDefault="00BA5C8E" w:rsidP="00171A56">
      <w:pPr>
        <w:pStyle w:val="Heading2"/>
      </w:pPr>
      <w:r w:rsidRPr="006F7BCA">
        <w:t>Introduction</w:t>
      </w:r>
    </w:p>
    <w:p w14:paraId="5435C9EE" w14:textId="77777777" w:rsidR="00BA5C8E" w:rsidRPr="00B13BD8" w:rsidRDefault="00BA5C8E" w:rsidP="00AD192B">
      <w:pPr>
        <w:pStyle w:val="ListParagraph"/>
        <w:keepNext/>
        <w:keepLines/>
        <w:widowControl/>
        <w:numPr>
          <w:ilvl w:val="0"/>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2E909211" w14:textId="77777777" w:rsidR="00BA5C8E" w:rsidRPr="00B13BD8" w:rsidRDefault="00BA5C8E" w:rsidP="00AD192B">
      <w:pPr>
        <w:pStyle w:val="ListParagraph"/>
        <w:keepNext/>
        <w:keepLines/>
        <w:widowControl/>
        <w:numPr>
          <w:ilvl w:val="1"/>
          <w:numId w:val="21"/>
        </w:numPr>
        <w:topLinePunct/>
        <w:autoSpaceDE/>
        <w:autoSpaceDN/>
        <w:snapToGrid w:val="0"/>
        <w:spacing w:beforeLines="0" w:before="200" w:afterLines="0" w:after="80" w:line="240" w:lineRule="atLeast"/>
        <w:contextualSpacing w:val="0"/>
        <w:outlineLvl w:val="2"/>
        <w:rPr>
          <w:b/>
          <w:bCs/>
          <w:noProof/>
          <w:snapToGrid/>
          <w:vanish/>
          <w:sz w:val="21"/>
          <w:lang w:val="en-IN"/>
        </w:rPr>
      </w:pPr>
    </w:p>
    <w:p w14:paraId="7B407183" w14:textId="77777777" w:rsidR="00BA5C8E" w:rsidRPr="006F7BCA" w:rsidRDefault="00BA5C8E" w:rsidP="00AD192B">
      <w:pPr>
        <w:pStyle w:val="Heading3"/>
        <w:numPr>
          <w:ilvl w:val="2"/>
          <w:numId w:val="21"/>
        </w:numPr>
      </w:pPr>
      <w:r w:rsidRPr="006F7BCA">
        <w:t>About this lab</w:t>
      </w:r>
    </w:p>
    <w:p w14:paraId="724F9889" w14:textId="77777777" w:rsidR="00BA5C8E" w:rsidRPr="006F7BCA" w:rsidRDefault="00BA5C8E" w:rsidP="00BA5C8E">
      <w:pPr>
        <w:pStyle w:val="1"/>
      </w:pPr>
      <w:r w:rsidRPr="006F7BCA">
        <w:rPr>
          <w:sz w:val="32"/>
          <w:szCs w:val="32"/>
        </w:rPr>
        <w:t xml:space="preserve"> </w:t>
      </w:r>
      <w:r w:rsidRPr="006F7BCA">
        <w:t>Upon completion of this task, you will be able to:</w:t>
      </w:r>
    </w:p>
    <w:p w14:paraId="729BB9FA" w14:textId="0100CD77" w:rsidR="00BA5C8E" w:rsidRPr="006F7BCA" w:rsidRDefault="00BA5C8E" w:rsidP="00FC5B2E">
      <w:pPr>
        <w:pStyle w:val="4"/>
        <w:rPr>
          <w:rFonts w:ascii="Huawai Sans" w:hAnsi="Huawai Sans" w:hint="eastAsia"/>
        </w:rPr>
      </w:pPr>
      <w:r>
        <w:rPr>
          <w:lang w:eastAsia="en-GB"/>
        </w:rPr>
        <w:t>Gain hands-on experience in deploying an application using Jenkins, Docker and Puppet.</w:t>
      </w:r>
    </w:p>
    <w:p w14:paraId="5B3A8F8C" w14:textId="77777777" w:rsidR="00BA5C8E" w:rsidRPr="006F7BCA" w:rsidRDefault="00BA5C8E" w:rsidP="00AD192B">
      <w:pPr>
        <w:pStyle w:val="Heading3"/>
        <w:numPr>
          <w:ilvl w:val="2"/>
          <w:numId w:val="21"/>
        </w:numPr>
      </w:pPr>
      <w:r w:rsidRPr="006F7BCA">
        <w:t>Prerequsites</w:t>
      </w:r>
    </w:p>
    <w:p w14:paraId="77C5FB78" w14:textId="77777777" w:rsidR="00BA5C8E" w:rsidRDefault="00BA5C8E" w:rsidP="00BA5C8E">
      <w:pPr>
        <w:pStyle w:val="1"/>
        <w:rPr>
          <w:rFonts w:asciiTheme="minorHAnsi" w:eastAsiaTheme="minorHAnsi" w:hAnsiTheme="minorHAnsi" w:cstheme="minorBidi"/>
          <w:kern w:val="0"/>
          <w:sz w:val="24"/>
          <w:szCs w:val="24"/>
        </w:rPr>
      </w:pPr>
      <w:r>
        <w:t>Set up Jenkins to automate the CI/CD pipeline for the web application.</w:t>
      </w:r>
    </w:p>
    <w:p w14:paraId="014D252E" w14:textId="77777777" w:rsidR="00BA5C8E" w:rsidRDefault="00BA5C8E" w:rsidP="00BA5C8E">
      <w:pPr>
        <w:pStyle w:val="1"/>
      </w:pPr>
      <w:r>
        <w:t>Use Docker to containerize the Nginx web server and the web application.</w:t>
      </w:r>
    </w:p>
    <w:p w14:paraId="07980F7C" w14:textId="77777777" w:rsidR="00BA5C8E" w:rsidRDefault="00BA5C8E" w:rsidP="00BA5C8E">
      <w:pPr>
        <w:pStyle w:val="1"/>
      </w:pPr>
      <w:r>
        <w:t>Use Puppet to manage the configuration of the Nginx server.</w:t>
      </w:r>
    </w:p>
    <w:p w14:paraId="4727B5D5" w14:textId="6F96BD3F" w:rsidR="00BA5C8E" w:rsidRDefault="00BA5C8E" w:rsidP="00BA5C8E">
      <w:pPr>
        <w:pStyle w:val="1"/>
        <w:rPr>
          <w:lang w:eastAsia="en-GB"/>
        </w:rPr>
      </w:pPr>
      <w:r>
        <w:t>Configure Jenkins to trigger the deployment process whenever changes are pushed to the Git repository</w:t>
      </w:r>
    </w:p>
    <w:p w14:paraId="76C38952" w14:textId="77777777" w:rsidR="00BA5C8E" w:rsidRPr="00CC18F5" w:rsidRDefault="00BA5C8E" w:rsidP="00BA5C8E">
      <w:pPr>
        <w:pStyle w:val="1"/>
        <w:numPr>
          <w:ilvl w:val="0"/>
          <w:numId w:val="0"/>
        </w:numPr>
      </w:pPr>
    </w:p>
    <w:p w14:paraId="4677F943" w14:textId="77777777" w:rsidR="00BA5C8E" w:rsidRPr="006F7BCA" w:rsidRDefault="00BA5C8E" w:rsidP="00AD192B">
      <w:pPr>
        <w:pStyle w:val="Heading3"/>
        <w:numPr>
          <w:ilvl w:val="2"/>
          <w:numId w:val="21"/>
        </w:numPr>
      </w:pPr>
      <w:r w:rsidRPr="006F7BCA">
        <w:t>Objectives</w:t>
      </w:r>
    </w:p>
    <w:p w14:paraId="03A25D87" w14:textId="77777777" w:rsidR="00BA5C8E" w:rsidRPr="006F7BCA" w:rsidRDefault="00BA5C8E" w:rsidP="00BA5C8E">
      <w:pPr>
        <w:pStyle w:val="1"/>
      </w:pPr>
      <w:r w:rsidRPr="006F7BCA">
        <w:t xml:space="preserve">  Upon completion of this task, you will be able to:</w:t>
      </w:r>
    </w:p>
    <w:p w14:paraId="06EAC3E3" w14:textId="19FC5B85" w:rsidR="00BA5C8E" w:rsidRPr="00BA5C8E" w:rsidRDefault="00BA5C8E" w:rsidP="00AD192B">
      <w:pPr>
        <w:pStyle w:val="ListParagraph"/>
        <w:numPr>
          <w:ilvl w:val="1"/>
          <w:numId w:val="16"/>
        </w:numPr>
        <w:rPr>
          <w:rFonts w:ascii="Times New Roman" w:eastAsia="Times New Roman" w:hAnsi="Times New Roman" w:cs="Times New Roman"/>
          <w:snapToGrid/>
          <w:kern w:val="2"/>
          <w:sz w:val="21"/>
          <w:lang w:val="en-IN" w:eastAsia="en-GB"/>
        </w:rPr>
      </w:pPr>
      <w:r>
        <w:rPr>
          <w:rFonts w:ascii="Times New Roman" w:eastAsia="Times New Roman" w:hAnsi="Times New Roman" w:cs="Times New Roman"/>
          <w:snapToGrid/>
          <w:kern w:val="2"/>
          <w:sz w:val="21"/>
          <w:lang w:val="en-IN" w:eastAsia="en-GB"/>
        </w:rPr>
        <w:t>Automate</w:t>
      </w:r>
      <w:r w:rsidRPr="00BA5C8E">
        <w:rPr>
          <w:rFonts w:ascii="Times New Roman" w:eastAsia="Times New Roman" w:hAnsi="Times New Roman" w:cs="Times New Roman"/>
          <w:snapToGrid/>
          <w:kern w:val="2"/>
          <w:sz w:val="21"/>
          <w:lang w:val="en-IN" w:eastAsia="en-GB"/>
        </w:rPr>
        <w:t xml:space="preserve"> the deployment of a basic web application using Jenkins, Docker, and Puppet. The web application consists of a static HTML page served by an Nginx web server.</w:t>
      </w:r>
      <w:r w:rsidRPr="00BA5C8E">
        <w:rPr>
          <w:rFonts w:ascii="Huawai Sans" w:hAnsi="Huawai Sans"/>
        </w:rPr>
        <w:t xml:space="preserve"> </w:t>
      </w:r>
    </w:p>
    <w:p w14:paraId="776985A5" w14:textId="77777777" w:rsidR="00BA5C8E" w:rsidRPr="006F7BCA" w:rsidRDefault="00BA5C8E" w:rsidP="00171A56">
      <w:pPr>
        <w:pStyle w:val="Heading2"/>
      </w:pPr>
      <w:r w:rsidRPr="006F7BCA">
        <w:t>Configuration Steps</w:t>
      </w:r>
    </w:p>
    <w:p w14:paraId="603A0523" w14:textId="77777777" w:rsidR="009B0F6B" w:rsidRDefault="009B0F6B" w:rsidP="00FC584A">
      <w:pPr>
        <w:pStyle w:val="NormalWeb"/>
        <w:numPr>
          <w:ilvl w:val="0"/>
          <w:numId w:val="45"/>
        </w:numPr>
        <w:topLinePunct w:val="0"/>
        <w:adjustRightInd/>
        <w:snapToGrid/>
        <w:spacing w:before="100" w:beforeAutospacing="1" w:after="100" w:afterAutospacing="1" w:line="240" w:lineRule="auto"/>
      </w:pPr>
      <w:r>
        <w:rPr>
          <w:rStyle w:val="Strong"/>
        </w:rPr>
        <w:t>Application Setup</w:t>
      </w:r>
      <w:r>
        <w:t>:</w:t>
      </w:r>
    </w:p>
    <w:p w14:paraId="2CE40AD3" w14:textId="77777777" w:rsidR="009B0F6B" w:rsidRDefault="009B0F6B" w:rsidP="00FC584A">
      <w:pPr>
        <w:numPr>
          <w:ilvl w:val="1"/>
          <w:numId w:val="48"/>
        </w:numPr>
        <w:topLinePunct w:val="0"/>
        <w:adjustRightInd/>
        <w:snapToGrid/>
        <w:spacing w:before="100" w:beforeAutospacing="1" w:after="100" w:afterAutospacing="1" w:line="240" w:lineRule="auto"/>
      </w:pPr>
      <w:r>
        <w:t>Create a basic HTML file (</w:t>
      </w:r>
      <w:r>
        <w:rPr>
          <w:rStyle w:val="HTMLCode"/>
          <w:rFonts w:eastAsiaTheme="minorHAnsi"/>
        </w:rPr>
        <w:t>index.html</w:t>
      </w:r>
      <w:r>
        <w:t>) containing some content (e.g., "Hello, World!").</w:t>
      </w:r>
    </w:p>
    <w:p w14:paraId="438004D6" w14:textId="77777777" w:rsidR="009B0F6B" w:rsidRDefault="009B0F6B" w:rsidP="00FC584A">
      <w:pPr>
        <w:numPr>
          <w:ilvl w:val="1"/>
          <w:numId w:val="48"/>
        </w:numPr>
        <w:topLinePunct w:val="0"/>
        <w:adjustRightInd/>
        <w:snapToGrid/>
        <w:spacing w:before="100" w:beforeAutospacing="1" w:after="100" w:afterAutospacing="1" w:line="240" w:lineRule="auto"/>
      </w:pPr>
      <w:r>
        <w:t xml:space="preserve">Create a Dockerfile to build a Docker image for the Nginx web server, copying the </w:t>
      </w:r>
      <w:r>
        <w:rPr>
          <w:rStyle w:val="HTMLCode"/>
          <w:rFonts w:eastAsiaTheme="minorHAnsi"/>
        </w:rPr>
        <w:t>index.html</w:t>
      </w:r>
      <w:r>
        <w:t xml:space="preserve"> file into the server's document root.</w:t>
      </w:r>
    </w:p>
    <w:p w14:paraId="21466AD3" w14:textId="77777777" w:rsidR="009B0F6B" w:rsidRDefault="009B0F6B" w:rsidP="00FC584A">
      <w:pPr>
        <w:pStyle w:val="NormalWeb"/>
        <w:numPr>
          <w:ilvl w:val="0"/>
          <w:numId w:val="45"/>
        </w:numPr>
        <w:topLinePunct w:val="0"/>
        <w:adjustRightInd/>
        <w:snapToGrid/>
        <w:spacing w:before="100" w:beforeAutospacing="1" w:after="100" w:afterAutospacing="1" w:line="240" w:lineRule="auto"/>
      </w:pPr>
      <w:r>
        <w:rPr>
          <w:rStyle w:val="Strong"/>
        </w:rPr>
        <w:t>Jenkins Setup</w:t>
      </w:r>
      <w:r>
        <w:t>:</w:t>
      </w:r>
    </w:p>
    <w:p w14:paraId="257CD567" w14:textId="77777777" w:rsidR="009B0F6B" w:rsidRDefault="009B0F6B" w:rsidP="00FC584A">
      <w:pPr>
        <w:numPr>
          <w:ilvl w:val="1"/>
          <w:numId w:val="49"/>
        </w:numPr>
        <w:topLinePunct w:val="0"/>
        <w:adjustRightInd/>
        <w:snapToGrid/>
        <w:spacing w:before="100" w:beforeAutospacing="1" w:after="100" w:afterAutospacing="1" w:line="240" w:lineRule="auto"/>
      </w:pPr>
      <w:r>
        <w:t>Install Jenkins on a server or virtual machine.</w:t>
      </w:r>
    </w:p>
    <w:p w14:paraId="4113A576" w14:textId="77777777" w:rsidR="009B0F6B" w:rsidRDefault="009B0F6B" w:rsidP="00FC584A">
      <w:pPr>
        <w:numPr>
          <w:ilvl w:val="1"/>
          <w:numId w:val="49"/>
        </w:numPr>
        <w:topLinePunct w:val="0"/>
        <w:adjustRightInd/>
        <w:snapToGrid/>
        <w:spacing w:before="100" w:beforeAutospacing="1" w:after="100" w:afterAutospacing="1" w:line="240" w:lineRule="auto"/>
      </w:pPr>
      <w:r>
        <w:lastRenderedPageBreak/>
        <w:t>Set up a Jenkins job to pull the application code from a Git repository.</w:t>
      </w:r>
    </w:p>
    <w:p w14:paraId="29BF7FED" w14:textId="77777777" w:rsidR="009B0F6B" w:rsidRDefault="009B0F6B" w:rsidP="00FC584A">
      <w:pPr>
        <w:numPr>
          <w:ilvl w:val="1"/>
          <w:numId w:val="49"/>
        </w:numPr>
        <w:topLinePunct w:val="0"/>
        <w:adjustRightInd/>
        <w:snapToGrid/>
        <w:spacing w:before="100" w:beforeAutospacing="1" w:after="100" w:afterAutospacing="1" w:line="240" w:lineRule="auto"/>
      </w:pPr>
      <w:r>
        <w:t>Configure the Jenkins job to build the Docker image using the Dockerfile.</w:t>
      </w:r>
    </w:p>
    <w:p w14:paraId="329B7BB1" w14:textId="77777777" w:rsidR="009B0F6B" w:rsidRDefault="009B0F6B" w:rsidP="00FC584A">
      <w:pPr>
        <w:numPr>
          <w:ilvl w:val="1"/>
          <w:numId w:val="49"/>
        </w:numPr>
        <w:topLinePunct w:val="0"/>
        <w:adjustRightInd/>
        <w:snapToGrid/>
        <w:spacing w:before="100" w:beforeAutospacing="1" w:after="100" w:afterAutospacing="1" w:line="240" w:lineRule="auto"/>
      </w:pPr>
      <w:r>
        <w:t>Add a post-build step to push the Docker image to a Docker registry (e.g., Docker Hub).</w:t>
      </w:r>
    </w:p>
    <w:p w14:paraId="11E511EA" w14:textId="77777777" w:rsidR="009B0F6B" w:rsidRDefault="009B0F6B" w:rsidP="00FC584A">
      <w:pPr>
        <w:pStyle w:val="NormalWeb"/>
        <w:numPr>
          <w:ilvl w:val="0"/>
          <w:numId w:val="45"/>
        </w:numPr>
        <w:topLinePunct w:val="0"/>
        <w:adjustRightInd/>
        <w:snapToGrid/>
        <w:spacing w:before="100" w:beforeAutospacing="1" w:after="100" w:afterAutospacing="1" w:line="240" w:lineRule="auto"/>
      </w:pPr>
      <w:r>
        <w:rPr>
          <w:rStyle w:val="Strong"/>
        </w:rPr>
        <w:t>Docker Setup</w:t>
      </w:r>
      <w:r>
        <w:t>:</w:t>
      </w:r>
    </w:p>
    <w:p w14:paraId="1BED04F8" w14:textId="77777777" w:rsidR="009B0F6B" w:rsidRDefault="009B0F6B" w:rsidP="00FC584A">
      <w:pPr>
        <w:numPr>
          <w:ilvl w:val="1"/>
          <w:numId w:val="50"/>
        </w:numPr>
        <w:topLinePunct w:val="0"/>
        <w:adjustRightInd/>
        <w:snapToGrid/>
        <w:spacing w:before="100" w:beforeAutospacing="1" w:after="100" w:afterAutospacing="1" w:line="240" w:lineRule="auto"/>
      </w:pPr>
      <w:r>
        <w:t>Install Docker on the Jenkins server or on a separate Docker host.</w:t>
      </w:r>
    </w:p>
    <w:p w14:paraId="6EE45217" w14:textId="77777777" w:rsidR="009B0F6B" w:rsidRDefault="009B0F6B" w:rsidP="00FC584A">
      <w:pPr>
        <w:numPr>
          <w:ilvl w:val="1"/>
          <w:numId w:val="50"/>
        </w:numPr>
        <w:topLinePunct w:val="0"/>
        <w:adjustRightInd/>
        <w:snapToGrid/>
        <w:spacing w:before="100" w:beforeAutospacing="1" w:after="100" w:afterAutospacing="1" w:line="240" w:lineRule="auto"/>
      </w:pPr>
      <w:r>
        <w:t>Write a Dockerfile to build the Nginx web server Docker image.</w:t>
      </w:r>
    </w:p>
    <w:p w14:paraId="482E3ECE" w14:textId="77777777" w:rsidR="009B0F6B" w:rsidRDefault="009B0F6B" w:rsidP="00FC584A">
      <w:pPr>
        <w:numPr>
          <w:ilvl w:val="1"/>
          <w:numId w:val="50"/>
        </w:numPr>
        <w:topLinePunct w:val="0"/>
        <w:adjustRightInd/>
        <w:snapToGrid/>
        <w:spacing w:before="100" w:beforeAutospacing="1" w:after="100" w:afterAutospacing="1" w:line="240" w:lineRule="auto"/>
      </w:pPr>
      <w:r>
        <w:t xml:space="preserve">Include instructions to copy the </w:t>
      </w:r>
      <w:r>
        <w:rPr>
          <w:rStyle w:val="HTMLCode"/>
          <w:rFonts w:eastAsiaTheme="minorHAnsi"/>
        </w:rPr>
        <w:t>index.html</w:t>
      </w:r>
      <w:r>
        <w:t xml:space="preserve"> file into the Nginx document root (</w:t>
      </w:r>
      <w:r>
        <w:rPr>
          <w:rStyle w:val="HTMLCode"/>
          <w:rFonts w:eastAsiaTheme="minorHAnsi"/>
        </w:rPr>
        <w:t>/usr/share/nginx/html</w:t>
      </w:r>
      <w:r>
        <w:t>).</w:t>
      </w:r>
    </w:p>
    <w:p w14:paraId="312C47D1" w14:textId="77777777" w:rsidR="009B0F6B" w:rsidRDefault="009B0F6B" w:rsidP="00FC584A">
      <w:pPr>
        <w:pStyle w:val="NormalWeb"/>
        <w:numPr>
          <w:ilvl w:val="0"/>
          <w:numId w:val="45"/>
        </w:numPr>
        <w:topLinePunct w:val="0"/>
        <w:adjustRightInd/>
        <w:snapToGrid/>
        <w:spacing w:before="100" w:beforeAutospacing="1" w:after="100" w:afterAutospacing="1" w:line="240" w:lineRule="auto"/>
      </w:pPr>
      <w:r>
        <w:rPr>
          <w:rStyle w:val="Strong"/>
        </w:rPr>
        <w:t>Puppet Setup</w:t>
      </w:r>
      <w:r>
        <w:t>:</w:t>
      </w:r>
    </w:p>
    <w:p w14:paraId="0ACBF4BF" w14:textId="77777777" w:rsidR="009B0F6B" w:rsidRDefault="009B0F6B" w:rsidP="00FC584A">
      <w:pPr>
        <w:numPr>
          <w:ilvl w:val="1"/>
          <w:numId w:val="47"/>
        </w:numPr>
        <w:topLinePunct w:val="0"/>
        <w:adjustRightInd/>
        <w:snapToGrid/>
        <w:spacing w:before="100" w:beforeAutospacing="1" w:after="100" w:afterAutospacing="1" w:line="240" w:lineRule="auto"/>
      </w:pPr>
      <w:r>
        <w:t>Set up a Puppet master server and Puppet agents on target servers where you want to deploy the Nginx web server.</w:t>
      </w:r>
    </w:p>
    <w:p w14:paraId="4D78F25E" w14:textId="77777777" w:rsidR="009B0F6B" w:rsidRDefault="009B0F6B" w:rsidP="00FC584A">
      <w:pPr>
        <w:numPr>
          <w:ilvl w:val="1"/>
          <w:numId w:val="47"/>
        </w:numPr>
        <w:topLinePunct w:val="0"/>
        <w:adjustRightInd/>
        <w:snapToGrid/>
        <w:spacing w:before="100" w:beforeAutospacing="1" w:after="100" w:afterAutospacing="1" w:line="240" w:lineRule="auto"/>
      </w:pPr>
      <w:r>
        <w:t>Write a Puppet manifest to define the desired state of the Nginx server.</w:t>
      </w:r>
    </w:p>
    <w:p w14:paraId="33F6D5B8" w14:textId="77777777" w:rsidR="009B0F6B" w:rsidRDefault="009B0F6B" w:rsidP="00FC584A">
      <w:pPr>
        <w:numPr>
          <w:ilvl w:val="1"/>
          <w:numId w:val="47"/>
        </w:numPr>
        <w:topLinePunct w:val="0"/>
        <w:adjustRightInd/>
        <w:snapToGrid/>
        <w:spacing w:before="100" w:beforeAutospacing="1" w:after="100" w:afterAutospacing="1" w:line="240" w:lineRule="auto"/>
      </w:pPr>
      <w:r>
        <w:t>Use Puppet modules to manage Nginx configuration files, ensure the Nginx service is running, and enable necessary firewall rules.</w:t>
      </w:r>
    </w:p>
    <w:p w14:paraId="1F71B7F5" w14:textId="77777777" w:rsidR="009B0F6B" w:rsidRDefault="009B0F6B" w:rsidP="00FC584A">
      <w:pPr>
        <w:pStyle w:val="NormalWeb"/>
        <w:numPr>
          <w:ilvl w:val="0"/>
          <w:numId w:val="45"/>
        </w:numPr>
        <w:topLinePunct w:val="0"/>
        <w:adjustRightInd/>
        <w:snapToGrid/>
        <w:spacing w:before="100" w:beforeAutospacing="1" w:after="100" w:afterAutospacing="1" w:line="240" w:lineRule="auto"/>
      </w:pPr>
      <w:r>
        <w:rPr>
          <w:rStyle w:val="Strong"/>
        </w:rPr>
        <w:t>Integration</w:t>
      </w:r>
      <w:r>
        <w:t>:</w:t>
      </w:r>
    </w:p>
    <w:p w14:paraId="68AAE9C0" w14:textId="77777777" w:rsidR="009B0F6B" w:rsidRDefault="009B0F6B" w:rsidP="00FC584A">
      <w:pPr>
        <w:numPr>
          <w:ilvl w:val="1"/>
          <w:numId w:val="46"/>
        </w:numPr>
        <w:topLinePunct w:val="0"/>
        <w:adjustRightInd/>
        <w:snapToGrid/>
        <w:spacing w:before="100" w:beforeAutospacing="1" w:after="100" w:afterAutospacing="1" w:line="240" w:lineRule="auto"/>
      </w:pPr>
      <w:r>
        <w:t>Configure the Jenkins job to trigger Puppet deployments after Docker image builds are successful.</w:t>
      </w:r>
    </w:p>
    <w:p w14:paraId="7FD649FB" w14:textId="77777777" w:rsidR="009B0F6B" w:rsidRDefault="009B0F6B" w:rsidP="00FC584A">
      <w:pPr>
        <w:numPr>
          <w:ilvl w:val="1"/>
          <w:numId w:val="46"/>
        </w:numPr>
        <w:topLinePunct w:val="0"/>
        <w:adjustRightInd/>
        <w:snapToGrid/>
        <w:spacing w:before="100" w:beforeAutospacing="1" w:after="100" w:afterAutospacing="1" w:line="240" w:lineRule="auto"/>
      </w:pPr>
      <w:r>
        <w:t>Use Puppet to pull the Docker image from the registry and deploy it to the target servers.</w:t>
      </w:r>
    </w:p>
    <w:p w14:paraId="5AE11D37" w14:textId="77777777" w:rsidR="009B0F6B" w:rsidRDefault="009B0F6B" w:rsidP="00FC584A">
      <w:pPr>
        <w:numPr>
          <w:ilvl w:val="1"/>
          <w:numId w:val="46"/>
        </w:numPr>
        <w:topLinePunct w:val="0"/>
        <w:adjustRightInd/>
        <w:snapToGrid/>
        <w:spacing w:before="100" w:beforeAutospacing="1" w:after="100" w:afterAutospacing="1" w:line="240" w:lineRule="auto"/>
      </w:pPr>
      <w:r>
        <w:t>Ensure Puppet applies the Nginx configuration to the servers, including any customizations or adjustments required for the web application.</w:t>
      </w:r>
    </w:p>
    <w:p w14:paraId="092AAAB7" w14:textId="77777777" w:rsidR="009B0F6B" w:rsidRDefault="009B0F6B" w:rsidP="00FC584A">
      <w:pPr>
        <w:pStyle w:val="NormalWeb"/>
        <w:numPr>
          <w:ilvl w:val="0"/>
          <w:numId w:val="45"/>
        </w:numPr>
        <w:topLinePunct w:val="0"/>
        <w:adjustRightInd/>
        <w:snapToGrid/>
        <w:spacing w:before="100" w:beforeAutospacing="1" w:after="100" w:afterAutospacing="1" w:line="240" w:lineRule="auto"/>
      </w:pPr>
      <w:r>
        <w:rPr>
          <w:rStyle w:val="Strong"/>
        </w:rPr>
        <w:t>Testing</w:t>
      </w:r>
      <w:r>
        <w:t>:</w:t>
      </w:r>
    </w:p>
    <w:p w14:paraId="44E3D8E4" w14:textId="77777777" w:rsidR="009B0F6B" w:rsidRDefault="009B0F6B" w:rsidP="00FC584A">
      <w:pPr>
        <w:numPr>
          <w:ilvl w:val="1"/>
          <w:numId w:val="51"/>
        </w:numPr>
        <w:topLinePunct w:val="0"/>
        <w:adjustRightInd/>
        <w:snapToGrid/>
        <w:spacing w:before="100" w:beforeAutospacing="1" w:after="100" w:afterAutospacing="1" w:line="240" w:lineRule="auto"/>
      </w:pPr>
      <w:r>
        <w:t>Set up automated tests within the Jenkins job to verify the functionality of the deployed web application.</w:t>
      </w:r>
    </w:p>
    <w:p w14:paraId="74047552" w14:textId="77777777" w:rsidR="009B0F6B" w:rsidRDefault="009B0F6B" w:rsidP="00FC584A">
      <w:pPr>
        <w:numPr>
          <w:ilvl w:val="1"/>
          <w:numId w:val="51"/>
        </w:numPr>
        <w:topLinePunct w:val="0"/>
        <w:adjustRightInd/>
        <w:snapToGrid/>
        <w:spacing w:before="100" w:beforeAutospacing="1" w:after="100" w:afterAutospacing="1" w:line="240" w:lineRule="auto"/>
      </w:pPr>
      <w:r>
        <w:t xml:space="preserve">Include tests to ensure the Nginx server is serving the </w:t>
      </w:r>
      <w:r>
        <w:rPr>
          <w:rStyle w:val="HTMLCode"/>
          <w:rFonts w:eastAsiaTheme="minorHAnsi"/>
        </w:rPr>
        <w:t>index.html</w:t>
      </w:r>
      <w:r>
        <w:t xml:space="preserve"> page correctly and responding to HTTP requests.</w:t>
      </w:r>
    </w:p>
    <w:p w14:paraId="6A15CA77" w14:textId="77777777" w:rsidR="009B0F6B" w:rsidRDefault="009B0F6B" w:rsidP="00FC584A">
      <w:pPr>
        <w:pStyle w:val="NormalWeb"/>
        <w:numPr>
          <w:ilvl w:val="0"/>
          <w:numId w:val="45"/>
        </w:numPr>
        <w:topLinePunct w:val="0"/>
        <w:adjustRightInd/>
        <w:snapToGrid/>
        <w:spacing w:before="100" w:beforeAutospacing="1" w:after="100" w:afterAutospacing="1" w:line="240" w:lineRule="auto"/>
      </w:pPr>
      <w:r>
        <w:rPr>
          <w:rStyle w:val="Strong"/>
        </w:rPr>
        <w:t>Monitoring and Logging</w:t>
      </w:r>
      <w:r>
        <w:t>:</w:t>
      </w:r>
    </w:p>
    <w:p w14:paraId="610524D9" w14:textId="77777777" w:rsidR="009B0F6B" w:rsidRDefault="009B0F6B" w:rsidP="00FC584A">
      <w:pPr>
        <w:numPr>
          <w:ilvl w:val="1"/>
          <w:numId w:val="52"/>
        </w:numPr>
        <w:topLinePunct w:val="0"/>
        <w:adjustRightInd/>
        <w:snapToGrid/>
        <w:spacing w:before="100" w:beforeAutospacing="1" w:after="100" w:afterAutospacing="1" w:line="240" w:lineRule="auto"/>
      </w:pPr>
      <w:r>
        <w:t>Set up monitoring and logging for the Nginx server and the deployed web application.</w:t>
      </w:r>
    </w:p>
    <w:p w14:paraId="1D638F12" w14:textId="77777777" w:rsidR="009B0F6B" w:rsidRDefault="009B0F6B" w:rsidP="00FC584A">
      <w:pPr>
        <w:numPr>
          <w:ilvl w:val="1"/>
          <w:numId w:val="52"/>
        </w:numPr>
        <w:topLinePunct w:val="0"/>
        <w:adjustRightInd/>
        <w:snapToGrid/>
        <w:spacing w:before="100" w:beforeAutospacing="1" w:after="100" w:afterAutospacing="1" w:line="240" w:lineRule="auto"/>
      </w:pPr>
      <w:r>
        <w:t>Utilize tools like Prometheus for monitoring and the ELK stack (Elasticsearch, Logstash, Kibana) for centralized logging.</w:t>
      </w:r>
    </w:p>
    <w:p w14:paraId="0F747125" w14:textId="77777777" w:rsidR="009B0F6B" w:rsidRDefault="009B0F6B" w:rsidP="00FC584A">
      <w:pPr>
        <w:pStyle w:val="NormalWeb"/>
        <w:numPr>
          <w:ilvl w:val="0"/>
          <w:numId w:val="45"/>
        </w:numPr>
        <w:topLinePunct w:val="0"/>
        <w:adjustRightInd/>
        <w:snapToGrid/>
        <w:spacing w:before="100" w:beforeAutospacing="1" w:after="100" w:afterAutospacing="1" w:line="240" w:lineRule="auto"/>
      </w:pPr>
      <w:r>
        <w:rPr>
          <w:rStyle w:val="Strong"/>
        </w:rPr>
        <w:t>Continuous Improvement</w:t>
      </w:r>
      <w:r>
        <w:t>:</w:t>
      </w:r>
    </w:p>
    <w:p w14:paraId="0125567C" w14:textId="77777777" w:rsidR="009B0F6B" w:rsidRDefault="009B0F6B" w:rsidP="00FC584A">
      <w:pPr>
        <w:numPr>
          <w:ilvl w:val="1"/>
          <w:numId w:val="53"/>
        </w:numPr>
        <w:topLinePunct w:val="0"/>
        <w:adjustRightInd/>
        <w:snapToGrid/>
        <w:spacing w:before="100" w:beforeAutospacing="1" w:after="100" w:afterAutospacing="1" w:line="240" w:lineRule="auto"/>
      </w:pPr>
      <w:r>
        <w:t>Monitor the CI/CD pipeline for efficiency and reliability.</w:t>
      </w:r>
    </w:p>
    <w:p w14:paraId="107395D0" w14:textId="77777777" w:rsidR="009B0F6B" w:rsidRDefault="009B0F6B" w:rsidP="00FC584A">
      <w:pPr>
        <w:numPr>
          <w:ilvl w:val="1"/>
          <w:numId w:val="53"/>
        </w:numPr>
        <w:topLinePunct w:val="0"/>
        <w:adjustRightInd/>
        <w:snapToGrid/>
        <w:spacing w:before="100" w:beforeAutospacing="1" w:after="100" w:afterAutospacing="1" w:line="240" w:lineRule="auto"/>
      </w:pPr>
      <w:r>
        <w:t>Gather feedback from users and stakeholders to identify areas for improvement in the application and deployment process.</w:t>
      </w:r>
    </w:p>
    <w:p w14:paraId="3D46F9F9" w14:textId="77777777" w:rsidR="009B0F6B" w:rsidRDefault="009B0F6B" w:rsidP="00FC584A">
      <w:pPr>
        <w:numPr>
          <w:ilvl w:val="1"/>
          <w:numId w:val="53"/>
        </w:numPr>
        <w:topLinePunct w:val="0"/>
        <w:adjustRightInd/>
        <w:snapToGrid/>
        <w:spacing w:before="100" w:beforeAutospacing="1" w:after="100" w:afterAutospacing="1" w:line="240" w:lineRule="auto"/>
      </w:pPr>
      <w:r>
        <w:t>Iterate on the application code, Dockerfile, Puppet manifests, and Jenkins job configurations to address any issues and optimize performance.</w:t>
      </w:r>
    </w:p>
    <w:p w14:paraId="50043C79" w14:textId="695965DE" w:rsidR="00BA5C8E" w:rsidRPr="006F7BCA" w:rsidRDefault="009B0F6B" w:rsidP="009B0F6B">
      <w:pPr>
        <w:spacing w:before="100" w:beforeAutospacing="1" w:after="100" w:afterAutospacing="1"/>
        <w:rPr>
          <w:rFonts w:ascii="Huawai Sans" w:eastAsia="Times New Roman" w:hAnsi="Huawai Sans" w:cs="Times New Roman"/>
          <w:lang w:eastAsia="en-GB"/>
        </w:rPr>
      </w:pPr>
      <w:r>
        <w:rPr>
          <w:rStyle w:val="Strong"/>
        </w:rPr>
        <w:t>Conclusion</w:t>
      </w:r>
      <w:r>
        <w:t xml:space="preserve">: By completing this exercise, you will have gained hands-on experience with integrating Jenkins, Docker, and Puppet to automate the deployment of a basic web application. This exercise </w:t>
      </w:r>
      <w:r>
        <w:lastRenderedPageBreak/>
        <w:t>demonstrates the power of CI/CD pipelines and infrastructure as code for automating software delivery and deployment processes</w:t>
      </w:r>
      <w:r w:rsidR="00BA5C8E" w:rsidRPr="006F7BCA">
        <w:rPr>
          <w:rFonts w:ascii="Huawai Sans" w:eastAsia="Times New Roman" w:hAnsi="Huawai Sans" w:cs="Times New Roman"/>
          <w:lang w:eastAsia="en-GB"/>
        </w:rPr>
        <w:t>.</w:t>
      </w:r>
    </w:p>
    <w:p w14:paraId="22897D61" w14:textId="23F8E85D" w:rsidR="00D21814" w:rsidRPr="006F7BCA" w:rsidRDefault="00D21814" w:rsidP="00FC5B2E">
      <w:pPr>
        <w:pStyle w:val="4"/>
      </w:pPr>
    </w:p>
    <w:sectPr w:rsidR="00D21814" w:rsidRPr="006F7BCA" w:rsidSect="00C35F77">
      <w:headerReference w:type="default" r:id="rId84"/>
      <w:headerReference w:type="first" r:id="rId85"/>
      <w:type w:val="continuous"/>
      <w:pgSz w:w="11906" w:h="16838" w:code="9"/>
      <w:pgMar w:top="1701" w:right="1134" w:bottom="1701" w:left="1134" w:header="1134" w:footer="567" w:gutter="0"/>
      <w:cols w:space="425"/>
      <w:titlePg/>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13"/>
    </wne:keymap>
    <wne:keymap wne:kcmPrimary="0437">
      <wne:acd wne:acdName="acd7"/>
    </wne:keymap>
    <wne:keymap wne:kcmPrimary="0458">
      <wne:acd wne:acdName="acd6"/>
    </wne:keymap>
    <wne:keymap wne:kcmPrimary="045A">
      <wne:acd wne:acdName="acd3"/>
    </wne:keymap>
    <wne:keymap wne:kcmPrimary="0470">
      <wne:acd wne:acdName="acd14"/>
    </wne:keymap>
    <wne:keymap wne:kcmPrimary="0471">
      <wne:acd wne:acdName="acd22"/>
    </wne:keymap>
    <wne:keymap wne:kcmPrimary="0472">
      <wne:acd wne:acdName="acd23"/>
    </wne:keymap>
    <wne:keymap wne:kcmPrimary="0473">
      <wne:acd wne:acdName="acd24"/>
    </wne:keymap>
    <wne:keymap wne:kcmPrimary="0474">
      <wne:acd wne:acdName="acd21"/>
    </wne:keymap>
    <wne:keymap wne:kcmPrimary="0475">
      <wne:acd wne:acdName="acd2"/>
    </wne:keymap>
    <wne:keymap wne:kcmPrimary="0476">
      <wne:acd wne:acdName="acd17"/>
    </wne:keymap>
    <wne:keymap wne:kcmPrimary="0477">
      <wne:acd wne:acdName="acd1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Manifest>
  </wne:toolbars>
  <wne:acds>
    <wne:acd wne:argValue="AQAAAAIA" wne:acdName="acd0" wne:fciIndexBasedOn="0065"/>
    <wne:acd wne:argValue="AQAAAAAA" wne:acdName="acd1" wne:fciIndexBasedOn="0065"/>
    <wne:acd wne:argValue="AgA2AC4ATVIAiiAAQQBMAFQAKwBGADYA"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rgValue="AgA5AC4A/lZHcgdomJg="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rgValue="AgA1AC4AaIg8aAdomJg=" wne:acdName="acd13" wne:fciIndexBasedOn="0065"/>
    <wne:acd wne:argValue="AgAxAC4AY2uHZQ==" wne:acdName="acd14" wne:fciIndexBasedOn="0065"/>
    <wne:acd wne:acdName="acd15" wne:fciIndexBasedOn="0065"/>
    <wne:acd wne:acdName="acd16" wne:fciIndexBasedOn="0065"/>
    <wne:acd wne:argValue="AgA3AC4AgHvLTgdomJgyACAAQQBMAFQAKwA3AA==" wne:acdName="acd17" wne:fciIndexBasedOn="0065"/>
    <wne:acd wne:argValue="AgA4AC4ATVIAigdomJgzACAAQQBMAFQAKwBGADgA" wne:acdName="acd18" wne:fciIndexBasedOn="0065"/>
    <wne:acd wne:acdName="acd19" wne:fciIndexBasedOn="0065"/>
    <wne:acd wne:acdName="acd20" wne:fciIndexBasedOn="0065"/>
    <wne:acd wne:argValue="AgA1AC4AaIg8aIdlV1sgAEEATABUACsARgA1AA==" wne:acdName="acd21" wne:fciIndexBasedOn="0065"/>
    <wne:acd wne:argValue="AgAyAC4AfVTkTg==" wne:acdName="acd22" wne:fciIndexBasedOn="0065"/>
    <wne:acd wne:argValue="AgAzAC4AZWukmg==" wne:acdName="acd23" wne:fciIndexBasedOn="0065"/>
    <wne:acd wne:argValue="AgA0AC4A+06hUg==" wne:acdName="acd2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F42AD" w14:textId="77777777" w:rsidR="008B2845" w:rsidRDefault="008B2845" w:rsidP="00940D2A">
      <w:pPr>
        <w:spacing w:before="0" w:after="0" w:line="240" w:lineRule="auto"/>
      </w:pPr>
      <w:r>
        <w:separator/>
      </w:r>
    </w:p>
  </w:endnote>
  <w:endnote w:type="continuationSeparator" w:id="0">
    <w:p w14:paraId="128D81C3" w14:textId="77777777" w:rsidR="008B2845" w:rsidRDefault="008B284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Huawei Sans">
    <w:altName w:val="Calibri"/>
    <w:panose1 w:val="020B0604020202020204"/>
    <w:charset w:val="00"/>
    <w:family w:val="swiss"/>
    <w:pitch w:val="variable"/>
    <w:sig w:usb0="A00002FF" w:usb1="500078FB" w:usb2="00000008" w:usb3="00000000" w:csb0="0000009F" w:csb1="00000000"/>
  </w:font>
  <w:font w:name="方正兰亭黑简体">
    <w:altName w:val="Microsoft YaHei"/>
    <w:panose1 w:val="020B0604020202020204"/>
    <w:charset w:val="86"/>
    <w:family w:val="auto"/>
    <w:pitch w:val="variable"/>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2" w:usb2="00000016" w:usb3="00000000" w:csb0="0004001F" w:csb1="00000000"/>
  </w:font>
  <w:font w:name="Huawai Sans">
    <w:altName w:val="Cambria"/>
    <w:panose1 w:val="020B0604020202020204"/>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Source Sans Pro SemiBold"/>
    <w:panose1 w:val="020B0604020202020204"/>
    <w:charset w:val="00"/>
    <w:family w:val="swiss"/>
    <w:pitch w:val="variable"/>
    <w:sig w:usb0="00000001" w:usb1="4000204A" w:usb2="00000000" w:usb3="00000000" w:csb0="00000111" w:csb1="00000000"/>
  </w:font>
  <w:font w:name="STXihei">
    <w:altName w:val="华文细黑"/>
    <w:panose1 w:val="02010600040101010101"/>
    <w:charset w:val="86"/>
    <w:family w:val="auto"/>
    <w:pitch w:val="variable"/>
    <w:sig w:usb0="00000287" w:usb1="080F0000" w:usb2="00000010" w:usb3="00000000" w:csb0="0004009F" w:csb1="00000000"/>
  </w:font>
  <w:font w:name="KaiTi_GB2312">
    <w:altName w:val="楷体_GB2312"/>
    <w:panose1 w:val="020B0604020202020204"/>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pple Color Emoji">
    <w:altName w:val="Apple Color Emoji"/>
    <w:panose1 w:val="00000000000000000000"/>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2" w:type="dxa"/>
      <w:tblBorders>
        <w:top w:val="single" w:sz="4" w:space="0" w:color="auto"/>
      </w:tblBorders>
      <w:tblLayout w:type="fixed"/>
      <w:tblLook w:val="0000" w:firstRow="0" w:lastRow="0" w:firstColumn="0" w:lastColumn="0" w:noHBand="0" w:noVBand="0"/>
    </w:tblPr>
    <w:tblGrid>
      <w:gridCol w:w="2930"/>
      <w:gridCol w:w="3852"/>
      <w:gridCol w:w="2860"/>
    </w:tblGrid>
    <w:tr w:rsidR="00E42979" w:rsidRPr="001F6F7D" w14:paraId="7A2B309D" w14:textId="77777777" w:rsidTr="001F6F7D">
      <w:trPr>
        <w:trHeight w:val="498"/>
      </w:trPr>
      <w:tc>
        <w:tcPr>
          <w:tcW w:w="2930" w:type="dxa"/>
        </w:tcPr>
        <w:p w14:paraId="38CAE9D1" w14:textId="77777777" w:rsidR="00E42979" w:rsidRPr="001F6F7D" w:rsidRDefault="00E42979" w:rsidP="00973DF7">
          <w:pPr>
            <w:pStyle w:val="HeadingLeft"/>
            <w:textAlignment w:val="top"/>
            <w:rPr>
              <w:sz w:val="18"/>
              <w:szCs w:val="18"/>
            </w:rPr>
          </w:pPr>
        </w:p>
      </w:tc>
      <w:tc>
        <w:tcPr>
          <w:tcW w:w="3852" w:type="dxa"/>
        </w:tcPr>
        <w:p w14:paraId="5B78C5E6" w14:textId="2B7BDC49" w:rsidR="00E42979" w:rsidRPr="001F6F7D" w:rsidRDefault="00E42979" w:rsidP="00973DF7">
          <w:pPr>
            <w:pStyle w:val="HeadingMiddle"/>
            <w:jc w:val="left"/>
            <w:rPr>
              <w:rFonts w:ascii="Huawei Sans" w:eastAsia="方正兰亭黑简体" w:hAnsi="Huawei Sans"/>
              <w:sz w:val="18"/>
              <w:szCs w:val="18"/>
            </w:rPr>
          </w:pPr>
          <w:r w:rsidRPr="001F6F7D">
            <w:rPr>
              <w:rFonts w:ascii="Huawei Sans" w:eastAsia="方正兰亭黑简体" w:hAnsi="Huawei Sans"/>
              <w:bCs/>
              <w:sz w:val="18"/>
              <w:szCs w:val="18"/>
            </w:rPr>
            <w:t>Copyright © Huawei Technologies Co., Ltd.</w:t>
          </w:r>
          <w:r w:rsidRPr="001F6F7D">
            <w:rPr>
              <w:rFonts w:ascii="Huawei Sans" w:eastAsia="方正兰亭黑简体" w:hAnsi="Huawei Sans" w:hint="eastAsia"/>
              <w:sz w:val="18"/>
              <w:szCs w:val="18"/>
            </w:rPr>
            <w:t>.</w:t>
          </w:r>
        </w:p>
      </w:tc>
      <w:tc>
        <w:tcPr>
          <w:tcW w:w="2860" w:type="dxa"/>
        </w:tcPr>
        <w:p w14:paraId="434CF3A1" w14:textId="77777777" w:rsidR="00E42979" w:rsidRPr="001F6F7D" w:rsidRDefault="00E42979" w:rsidP="009B402E">
          <w:pPr>
            <w:pStyle w:val="HeadingRight"/>
            <w:rPr>
              <w:sz w:val="18"/>
              <w:szCs w:val="18"/>
            </w:rPr>
          </w:pPr>
          <w:r w:rsidRPr="001F6F7D">
            <w:rPr>
              <w:sz w:val="18"/>
              <w:szCs w:val="18"/>
            </w:rPr>
            <w:fldChar w:fldCharType="begin"/>
          </w:r>
          <w:r w:rsidRPr="001F6F7D">
            <w:rPr>
              <w:sz w:val="18"/>
              <w:szCs w:val="18"/>
            </w:rPr>
            <w:instrText xml:space="preserve"> PAGE </w:instrText>
          </w:r>
          <w:r w:rsidRPr="001F6F7D">
            <w:rPr>
              <w:sz w:val="18"/>
              <w:szCs w:val="18"/>
            </w:rPr>
            <w:fldChar w:fldCharType="separate"/>
          </w:r>
          <w:r>
            <w:rPr>
              <w:noProof/>
              <w:sz w:val="18"/>
              <w:szCs w:val="18"/>
            </w:rPr>
            <w:t>3</w:t>
          </w:r>
          <w:r w:rsidRPr="001F6F7D">
            <w:rPr>
              <w:noProof/>
              <w:sz w:val="18"/>
              <w:szCs w:val="18"/>
            </w:rPr>
            <w:fldChar w:fldCharType="end"/>
          </w:r>
        </w:p>
      </w:tc>
    </w:tr>
  </w:tbl>
  <w:p w14:paraId="65F50206" w14:textId="05B279D7" w:rsidR="00E42979" w:rsidRPr="001F6F7D" w:rsidRDefault="00E42979" w:rsidP="009B402E">
    <w:pPr>
      <w:pStyle w:val="Footer"/>
      <w:jc w:val="lef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1E55D" w14:textId="77777777" w:rsidR="008B2845" w:rsidRDefault="008B2845" w:rsidP="00940D2A">
      <w:pPr>
        <w:spacing w:before="0" w:after="0" w:line="240" w:lineRule="auto"/>
      </w:pPr>
      <w:r>
        <w:separator/>
      </w:r>
    </w:p>
  </w:footnote>
  <w:footnote w:type="continuationSeparator" w:id="0">
    <w:p w14:paraId="15640560" w14:textId="77777777" w:rsidR="008B2845" w:rsidRDefault="008B2845"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7742591"/>
      <w:placeholder>
        <w:docPart w:val="080C6BF77EC044268450D9B7BA6A309E"/>
      </w:placeholder>
      <w:temporary/>
      <w:showingPlcHdr/>
      <w15:appearance w15:val="hidden"/>
    </w:sdtPr>
    <w:sdtEndPr/>
    <w:sdtContent>
      <w:p w14:paraId="59E07A6D" w14:textId="77777777" w:rsidR="00E42979" w:rsidRDefault="00E42979">
        <w:pPr>
          <w:pStyle w:val="Header"/>
        </w:pPr>
        <w:r>
          <w:rPr>
            <w:lang w:val="zh-CN"/>
          </w:rPr>
          <w:t>[</w:t>
        </w:r>
        <w:r>
          <w:rPr>
            <w:lang w:val="zh-CN"/>
          </w:rPr>
          <w:t>在此处键入</w:t>
        </w:r>
        <w:r>
          <w:rPr>
            <w:lang w:val="zh-CN"/>
          </w:rPr>
          <w:t>]</w:t>
        </w:r>
      </w:p>
    </w:sdtContent>
  </w:sdt>
  <w:tbl>
    <w:tblPr>
      <w:tblStyle w:val="TableGrid"/>
      <w:tblW w:w="0" w:type="auto"/>
      <w:tblBorders>
        <w:bottom w:val="single" w:sz="4" w:space="0" w:color="auto"/>
      </w:tblBorders>
      <w:tblLook w:val="04A0" w:firstRow="1" w:lastRow="0" w:firstColumn="1" w:lastColumn="0" w:noHBand="0" w:noVBand="1"/>
    </w:tblPr>
    <w:tblGrid>
      <w:gridCol w:w="5278"/>
      <w:gridCol w:w="4247"/>
    </w:tblGrid>
    <w:tr w:rsidR="00E42979" w:rsidRPr="00224CC0" w14:paraId="321F6E1F" w14:textId="77777777" w:rsidTr="00224CC0">
      <w:tc>
        <w:tcPr>
          <w:tcW w:w="5330" w:type="dxa"/>
        </w:tcPr>
        <w:p w14:paraId="13C57BBF" w14:textId="5628C0F8" w:rsidR="00E42979" w:rsidRPr="00224CC0" w:rsidRDefault="00E42979" w:rsidP="00224CC0">
          <w:pPr>
            <w:pStyle w:val="Header"/>
            <w:jc w:val="left"/>
            <w:rPr>
              <w:sz w:val="18"/>
              <w:szCs w:val="18"/>
            </w:rPr>
          </w:pPr>
          <w:r>
            <w:rPr>
              <w:sz w:val="18"/>
              <w:szCs w:val="18"/>
            </w:rPr>
            <w:t>DevOps Tools and Usage</w:t>
          </w:r>
        </w:p>
      </w:tc>
      <w:tc>
        <w:tcPr>
          <w:tcW w:w="4293" w:type="dxa"/>
        </w:tcPr>
        <w:p w14:paraId="1A290131" w14:textId="21CCB540" w:rsidR="00E42979" w:rsidRPr="00224CC0" w:rsidRDefault="00E42979" w:rsidP="00224CC0">
          <w:pPr>
            <w:pStyle w:val="Header"/>
            <w:wordWrap w:val="0"/>
            <w:rPr>
              <w:sz w:val="18"/>
              <w:szCs w:val="18"/>
            </w:rPr>
          </w:pPr>
          <w:r>
            <w:rPr>
              <w:sz w:val="18"/>
              <w:szCs w:val="18"/>
            </w:rPr>
            <w:t>C</w:t>
          </w:r>
          <w:r>
            <w:rPr>
              <w:rFonts w:hint="eastAsia"/>
              <w:sz w:val="18"/>
              <w:szCs w:val="18"/>
            </w:rPr>
            <w:t>ontents</w:t>
          </w:r>
        </w:p>
      </w:tc>
    </w:tr>
  </w:tbl>
  <w:p w14:paraId="7AD07360" w14:textId="77777777" w:rsidR="00E42979" w:rsidRPr="00224CC0" w:rsidRDefault="00E42979" w:rsidP="00224CC0">
    <w:pPr>
      <w:pStyle w:val="Header"/>
      <w:ind w:right="840"/>
      <w:jc w:val="left"/>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8819448"/>
      <w:placeholder>
        <w:docPart w:val="68BAB5E088CE44B58330C8527A4A82F2"/>
      </w:placeholder>
      <w:temporary/>
      <w:showingPlcHdr/>
      <w15:appearance w15:val="hidden"/>
    </w:sdtPr>
    <w:sdtEndPr/>
    <w:sdtContent>
      <w:p w14:paraId="2CE57B49" w14:textId="77777777" w:rsidR="00E42979" w:rsidRDefault="00E42979">
        <w:pPr>
          <w:pStyle w:val="Header"/>
        </w:pPr>
        <w:r>
          <w:rPr>
            <w:lang w:val="zh-CN"/>
          </w:rPr>
          <w:t>[</w:t>
        </w:r>
        <w:r>
          <w:rPr>
            <w:lang w:val="zh-CN"/>
          </w:rPr>
          <w:t>在此处键入</w:t>
        </w:r>
        <w:r>
          <w:rPr>
            <w:lang w:val="zh-CN"/>
          </w:rPr>
          <w:t>]</w:t>
        </w:r>
      </w:p>
    </w:sdtContent>
  </w:sdt>
  <w:tbl>
    <w:tblPr>
      <w:tblStyle w:val="TableGrid"/>
      <w:tblW w:w="9526" w:type="dxa"/>
      <w:tblBorders>
        <w:bottom w:val="single" w:sz="4" w:space="0" w:color="auto"/>
      </w:tblBorders>
      <w:tblLook w:val="04A0" w:firstRow="1" w:lastRow="0" w:firstColumn="1" w:lastColumn="0" w:noHBand="0" w:noVBand="1"/>
    </w:tblPr>
    <w:tblGrid>
      <w:gridCol w:w="5277"/>
      <w:gridCol w:w="4249"/>
    </w:tblGrid>
    <w:tr w:rsidR="00E42979" w:rsidRPr="00224CC0" w14:paraId="626D4492" w14:textId="77777777" w:rsidTr="00725DF7">
      <w:tc>
        <w:tcPr>
          <w:tcW w:w="5277" w:type="dxa"/>
        </w:tcPr>
        <w:p w14:paraId="7AB77D40" w14:textId="26720541" w:rsidR="00E42979" w:rsidRPr="00224CC0" w:rsidRDefault="00E42979" w:rsidP="00224CC0">
          <w:pPr>
            <w:pStyle w:val="Header"/>
            <w:jc w:val="left"/>
            <w:rPr>
              <w:sz w:val="18"/>
              <w:szCs w:val="18"/>
            </w:rPr>
          </w:pPr>
          <w:r>
            <w:rPr>
              <w:sz w:val="18"/>
              <w:szCs w:val="18"/>
            </w:rPr>
            <w:t>DevOps Tools and Usage</w:t>
          </w:r>
        </w:p>
      </w:tc>
      <w:tc>
        <w:tcPr>
          <w:tcW w:w="4249" w:type="dxa"/>
        </w:tcPr>
        <w:p w14:paraId="6C4D095E" w14:textId="2401D35B" w:rsidR="00E42979" w:rsidRPr="00224CC0" w:rsidRDefault="00E42979" w:rsidP="00224CC0">
          <w:pPr>
            <w:pStyle w:val="Header"/>
            <w:wordWrap w:val="0"/>
            <w:rPr>
              <w:sz w:val="18"/>
              <w:szCs w:val="18"/>
            </w:rPr>
          </w:pPr>
          <w:r>
            <w:rPr>
              <w:sz w:val="18"/>
              <w:szCs w:val="18"/>
            </w:rPr>
            <w:t>Lab Environment</w:t>
          </w:r>
        </w:p>
      </w:tc>
    </w:tr>
  </w:tbl>
  <w:p w14:paraId="14EC84C3" w14:textId="77777777" w:rsidR="00E42979" w:rsidRPr="00224CC0" w:rsidRDefault="00E42979" w:rsidP="00224CC0">
    <w:pPr>
      <w:pStyle w:val="Header"/>
      <w:ind w:right="840"/>
      <w:jc w:val="lef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222303"/>
      <w:placeholder>
        <w:docPart w:val="771BDA6FCBED4171928C171E70353EEF"/>
      </w:placeholder>
      <w:temporary/>
      <w:showingPlcHdr/>
      <w15:appearance w15:val="hidden"/>
    </w:sdtPr>
    <w:sdtEndPr/>
    <w:sdtContent>
      <w:p w14:paraId="3AB39093" w14:textId="77777777" w:rsidR="00E42979" w:rsidRDefault="00E42979">
        <w:pPr>
          <w:pStyle w:val="Header"/>
        </w:pPr>
        <w:r>
          <w:rPr>
            <w:lang w:val="zh-CN"/>
          </w:rPr>
          <w:t>[</w:t>
        </w:r>
        <w:r>
          <w:rPr>
            <w:lang w:val="zh-CN"/>
          </w:rPr>
          <w:t>在此处键入</w:t>
        </w:r>
        <w:r>
          <w:rPr>
            <w:lang w:val="zh-CN"/>
          </w:rPr>
          <w:t>]</w:t>
        </w:r>
      </w:p>
    </w:sdtContent>
  </w:sdt>
  <w:tbl>
    <w:tblPr>
      <w:tblStyle w:val="TableGrid"/>
      <w:tblW w:w="9526" w:type="dxa"/>
      <w:tblBorders>
        <w:bottom w:val="single" w:sz="4" w:space="0" w:color="auto"/>
      </w:tblBorders>
      <w:tblLook w:val="04A0" w:firstRow="1" w:lastRow="0" w:firstColumn="1" w:lastColumn="0" w:noHBand="0" w:noVBand="1"/>
    </w:tblPr>
    <w:tblGrid>
      <w:gridCol w:w="5277"/>
      <w:gridCol w:w="4249"/>
    </w:tblGrid>
    <w:tr w:rsidR="00E42979" w:rsidRPr="00224CC0" w14:paraId="5579917E" w14:textId="77777777" w:rsidTr="00725DF7">
      <w:tc>
        <w:tcPr>
          <w:tcW w:w="5277" w:type="dxa"/>
        </w:tcPr>
        <w:p w14:paraId="15BE3358" w14:textId="77777777" w:rsidR="00E42979" w:rsidRPr="00224CC0" w:rsidRDefault="00E42979" w:rsidP="00224CC0">
          <w:pPr>
            <w:pStyle w:val="Header"/>
            <w:jc w:val="left"/>
            <w:rPr>
              <w:sz w:val="18"/>
              <w:szCs w:val="18"/>
            </w:rPr>
          </w:pPr>
          <w:r>
            <w:rPr>
              <w:sz w:val="18"/>
              <w:szCs w:val="18"/>
            </w:rPr>
            <w:t>DevOps Tools and Usage</w:t>
          </w:r>
        </w:p>
      </w:tc>
      <w:tc>
        <w:tcPr>
          <w:tcW w:w="4249" w:type="dxa"/>
        </w:tcPr>
        <w:p w14:paraId="3CC46593" w14:textId="385D95B5" w:rsidR="00E42979" w:rsidRPr="00224CC0" w:rsidRDefault="00E42979" w:rsidP="00224CC0">
          <w:pPr>
            <w:pStyle w:val="Header"/>
            <w:wordWrap w:val="0"/>
            <w:rPr>
              <w:sz w:val="18"/>
              <w:szCs w:val="18"/>
            </w:rPr>
          </w:pPr>
          <w:r>
            <w:rPr>
              <w:sz w:val="18"/>
              <w:szCs w:val="18"/>
            </w:rPr>
            <w:t>Lab Guide</w:t>
          </w:r>
        </w:p>
      </w:tc>
    </w:tr>
  </w:tbl>
  <w:p w14:paraId="33CF677D" w14:textId="77777777" w:rsidR="00E42979" w:rsidRPr="00224CC0" w:rsidRDefault="00E42979" w:rsidP="00224CC0">
    <w:pPr>
      <w:pStyle w:val="Header"/>
      <w:ind w:right="840"/>
      <w:jc w:val="left"/>
      <w:rPr>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ABC5B" w14:textId="1BDB5D89" w:rsidR="00E42979" w:rsidRDefault="00E42979">
    <w:pPr>
      <w:pStyle w:val="Header"/>
    </w:pPr>
    <w:r>
      <w:t>5</w:t>
    </w:r>
  </w:p>
  <w:tbl>
    <w:tblPr>
      <w:tblStyle w:val="TableGrid"/>
      <w:tblW w:w="5000" w:type="pct"/>
      <w:tblInd w:w="0" w:type="dxa"/>
      <w:tblBorders>
        <w:bottom w:val="single" w:sz="4" w:space="0" w:color="auto"/>
      </w:tblBorders>
      <w:tblLook w:val="04A0" w:firstRow="1" w:lastRow="0" w:firstColumn="1" w:lastColumn="0" w:noHBand="0" w:noVBand="1"/>
    </w:tblPr>
    <w:tblGrid>
      <w:gridCol w:w="4559"/>
      <w:gridCol w:w="5079"/>
    </w:tblGrid>
    <w:tr w:rsidR="00E42979" w:rsidRPr="00224CC0" w14:paraId="57221B14" w14:textId="77777777" w:rsidTr="007768C9">
      <w:tc>
        <w:tcPr>
          <w:tcW w:w="2365" w:type="pct"/>
        </w:tcPr>
        <w:p w14:paraId="1BF8A16A" w14:textId="03B246BB" w:rsidR="00E42979" w:rsidRPr="00224CC0" w:rsidRDefault="00E42979" w:rsidP="00224CC0">
          <w:pPr>
            <w:pStyle w:val="Header"/>
            <w:jc w:val="left"/>
            <w:rPr>
              <w:sz w:val="18"/>
              <w:szCs w:val="18"/>
            </w:rPr>
          </w:pPr>
          <w:r>
            <w:rPr>
              <w:sz w:val="18"/>
              <w:szCs w:val="18"/>
            </w:rPr>
            <w:t>DevOps Tools and Usage</w:t>
          </w:r>
        </w:p>
      </w:tc>
      <w:tc>
        <w:tcPr>
          <w:tcW w:w="2635" w:type="pct"/>
        </w:tcPr>
        <w:p w14:paraId="2C551562" w14:textId="60CF163F" w:rsidR="00E42979" w:rsidRPr="00224CC0" w:rsidRDefault="00E42979" w:rsidP="002B0A85">
          <w:pPr>
            <w:pStyle w:val="Header"/>
            <w:wordWrap w:val="0"/>
            <w:ind w:right="180"/>
            <w:rPr>
              <w:sz w:val="18"/>
              <w:szCs w:val="18"/>
            </w:rPr>
          </w:pPr>
          <w:r w:rsidRPr="002B0A85">
            <w:rPr>
              <w:sz w:val="18"/>
              <w:szCs w:val="18"/>
            </w:rPr>
            <w:tab/>
          </w:r>
          <w:r>
            <w:rPr>
              <w:sz w:val="18"/>
              <w:szCs w:val="18"/>
            </w:rPr>
            <w:t>Lab Guide</w:t>
          </w:r>
        </w:p>
      </w:tc>
    </w:tr>
  </w:tbl>
  <w:p w14:paraId="5275BD3C" w14:textId="77777777" w:rsidR="00E42979" w:rsidRPr="00224CC0" w:rsidRDefault="00E42979" w:rsidP="00224CC0">
    <w:pPr>
      <w:pStyle w:val="Header"/>
      <w:ind w:right="840"/>
      <w:jc w:val="left"/>
      <w:rPr>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526" w:type="dxa"/>
      <w:tblBorders>
        <w:bottom w:val="single" w:sz="4" w:space="0" w:color="auto"/>
      </w:tblBorders>
      <w:tblLook w:val="04A0" w:firstRow="1" w:lastRow="0" w:firstColumn="1" w:lastColumn="0" w:noHBand="0" w:noVBand="1"/>
    </w:tblPr>
    <w:tblGrid>
      <w:gridCol w:w="5277"/>
      <w:gridCol w:w="4249"/>
    </w:tblGrid>
    <w:tr w:rsidR="00E42979" w:rsidRPr="00224CC0" w14:paraId="542886D3" w14:textId="77777777" w:rsidTr="00E42979">
      <w:tc>
        <w:tcPr>
          <w:tcW w:w="5277" w:type="dxa"/>
        </w:tcPr>
        <w:p w14:paraId="57751779" w14:textId="77777777" w:rsidR="00E42979" w:rsidRPr="00224CC0" w:rsidRDefault="00E42979" w:rsidP="00725DF7">
          <w:pPr>
            <w:pStyle w:val="Header"/>
            <w:jc w:val="left"/>
            <w:rPr>
              <w:sz w:val="18"/>
              <w:szCs w:val="18"/>
            </w:rPr>
          </w:pPr>
          <w:r>
            <w:rPr>
              <w:sz w:val="18"/>
              <w:szCs w:val="18"/>
            </w:rPr>
            <w:t>DevOps Tools and Usage</w:t>
          </w:r>
        </w:p>
      </w:tc>
      <w:tc>
        <w:tcPr>
          <w:tcW w:w="4249" w:type="dxa"/>
        </w:tcPr>
        <w:p w14:paraId="421253E0" w14:textId="77777777" w:rsidR="00E42979" w:rsidRPr="00224CC0" w:rsidRDefault="00E42979" w:rsidP="00725DF7">
          <w:pPr>
            <w:pStyle w:val="Header"/>
            <w:wordWrap w:val="0"/>
            <w:rPr>
              <w:sz w:val="18"/>
              <w:szCs w:val="18"/>
            </w:rPr>
          </w:pPr>
          <w:r>
            <w:rPr>
              <w:sz w:val="18"/>
              <w:szCs w:val="18"/>
            </w:rPr>
            <w:t>Lab Environment</w:t>
          </w:r>
        </w:p>
      </w:tc>
    </w:tr>
  </w:tbl>
  <w:p w14:paraId="31C92D50" w14:textId="77777777" w:rsidR="00E42979" w:rsidRDefault="00E429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5042"/>
    <w:multiLevelType w:val="multilevel"/>
    <w:tmpl w:val="844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8608C"/>
    <w:multiLevelType w:val="multilevel"/>
    <w:tmpl w:val="2800E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4335E"/>
    <w:multiLevelType w:val="multilevel"/>
    <w:tmpl w:val="B3A6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5" w15:restartNumberingAfterBreak="0">
    <w:nsid w:val="10DF5DA5"/>
    <w:multiLevelType w:val="multilevel"/>
    <w:tmpl w:val="BFDA9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26303D3"/>
    <w:multiLevelType w:val="multilevel"/>
    <w:tmpl w:val="CD40B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2E33B0"/>
    <w:multiLevelType w:val="multilevel"/>
    <w:tmpl w:val="31B2CD7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C4195E"/>
    <w:multiLevelType w:val="hybridMultilevel"/>
    <w:tmpl w:val="30FCB91A"/>
    <w:lvl w:ilvl="0" w:tplc="98B8507C">
      <w:start w:val="1"/>
      <w:numFmt w:val="decimal"/>
      <w:lvlText w:val="%1."/>
      <w:lvlJc w:val="left"/>
      <w:pPr>
        <w:ind w:left="420" w:hanging="420"/>
      </w:pPr>
      <w:rPr>
        <w:sz w:val="1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610441"/>
    <w:multiLevelType w:val="multilevel"/>
    <w:tmpl w:val="9EB8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A26CB"/>
    <w:multiLevelType w:val="multilevel"/>
    <w:tmpl w:val="FBE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 w15:restartNumberingAfterBreak="0">
    <w:nsid w:val="1AB726A4"/>
    <w:multiLevelType w:val="hybridMultilevel"/>
    <w:tmpl w:val="20825F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D5755D3"/>
    <w:multiLevelType w:val="hybridMultilevel"/>
    <w:tmpl w:val="1B120200"/>
    <w:lvl w:ilvl="0" w:tplc="1E8C671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0453EF0"/>
    <w:multiLevelType w:val="multilevel"/>
    <w:tmpl w:val="F126062C"/>
    <w:lvl w:ilvl="0">
      <w:start w:val="1"/>
      <w:numFmt w:val="upperLetter"/>
      <w:pStyle w:val="ListBullet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15:restartNumberingAfterBreak="0">
    <w:nsid w:val="22BE1B8C"/>
    <w:multiLevelType w:val="multilevel"/>
    <w:tmpl w:val="0FA8E1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0D40FE"/>
    <w:multiLevelType w:val="multilevel"/>
    <w:tmpl w:val="3E300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5107D5C"/>
    <w:multiLevelType w:val="multilevel"/>
    <w:tmpl w:val="68A0268C"/>
    <w:lvl w:ilvl="0">
      <w:start w:val="1"/>
      <w:numFmt w:val="bullet"/>
      <w:pStyle w:val="1"/>
      <w:lvlText w:val=""/>
      <w:lvlJc w:val="left"/>
      <w:pPr>
        <w:ind w:left="425" w:hanging="425"/>
      </w:pPr>
      <w:rPr>
        <w:rFonts w:ascii="Symbol" w:hAnsi="Symbol"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5F1489F"/>
    <w:multiLevelType w:val="multilevel"/>
    <w:tmpl w:val="9E84A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2A57FE"/>
    <w:multiLevelType w:val="multilevel"/>
    <w:tmpl w:val="13108D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636" w:hanging="360"/>
      </w:p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26ED10B7"/>
    <w:multiLevelType w:val="multilevel"/>
    <w:tmpl w:val="C0225E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C51D0D"/>
    <w:multiLevelType w:val="multilevel"/>
    <w:tmpl w:val="9B1892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623A07"/>
    <w:multiLevelType w:val="multilevel"/>
    <w:tmpl w:val="E17CD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781281"/>
    <w:multiLevelType w:val="multilevel"/>
    <w:tmpl w:val="3C341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2D38F7"/>
    <w:multiLevelType w:val="hybridMultilevel"/>
    <w:tmpl w:val="2400892A"/>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25" w15:restartNumberingAfterBreak="0">
    <w:nsid w:val="30DF2ACF"/>
    <w:multiLevelType w:val="multilevel"/>
    <w:tmpl w:val="98FC88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752397"/>
    <w:multiLevelType w:val="multilevel"/>
    <w:tmpl w:val="352C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541487A"/>
    <w:multiLevelType w:val="multilevel"/>
    <w:tmpl w:val="443C3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9E71E0F"/>
    <w:multiLevelType w:val="multilevel"/>
    <w:tmpl w:val="CD9C6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AD11791"/>
    <w:multiLevelType w:val="multilevel"/>
    <w:tmpl w:val="760C41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97302B"/>
    <w:multiLevelType w:val="multilevel"/>
    <w:tmpl w:val="5B066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9F5043"/>
    <w:multiLevelType w:val="multilevel"/>
    <w:tmpl w:val="E564B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CC65C7"/>
    <w:multiLevelType w:val="multilevel"/>
    <w:tmpl w:val="5E44E5D4"/>
    <w:lvl w:ilvl="0">
      <w:start w:val="1"/>
      <w:numFmt w:val="bullet"/>
      <w:lvlText w:val=""/>
      <w:lvlJc w:val="left"/>
      <w:pPr>
        <w:ind w:left="425" w:hanging="425"/>
      </w:pPr>
      <w:rPr>
        <w:rFonts w:ascii="Symbol" w:hAnsi="Symbol"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pStyle w:val="ListParagraph"/>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41D01BB8"/>
    <w:multiLevelType w:val="multilevel"/>
    <w:tmpl w:val="7FE61750"/>
    <w:lvl w:ilvl="0">
      <w:start w:val="4"/>
      <w:numFmt w:val="decimal"/>
      <w:pStyle w:val="Heading1"/>
      <w:lvlText w:val="%1."/>
      <w:lvlJc w:val="left"/>
      <w:pPr>
        <w:ind w:left="840" w:hanging="420"/>
      </w:pPr>
      <w:rPr>
        <w:rFonts w:hint="eastAsia"/>
        <w:sz w:val="144"/>
        <w:szCs w:val="144"/>
      </w:rPr>
    </w:lvl>
    <w:lvl w:ilvl="1">
      <w:start w:val="4"/>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34" w15:restartNumberingAfterBreak="0">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42FE570A"/>
    <w:multiLevelType w:val="multilevel"/>
    <w:tmpl w:val="11FEBED6"/>
    <w:lvl w:ilvl="0">
      <w:start w:val="1"/>
      <w:numFmt w:val="decimal"/>
      <w:pStyle w:val="ListNumber4"/>
      <w:suff w:val="nothing"/>
      <w:lvlText w:val="%1  "/>
      <w:lvlJc w:val="left"/>
      <w:pPr>
        <w:ind w:left="0" w:firstLine="0"/>
      </w:pPr>
      <w:rPr>
        <w:rFonts w:ascii="Arial" w:eastAsia="SimHei"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SimHei" w:hAnsi="Arial" w:hint="default"/>
        <w:b w:val="0"/>
        <w:i w:val="0"/>
        <w:sz w:val="18"/>
        <w:szCs w:val="18"/>
      </w:rPr>
    </w:lvl>
    <w:lvl w:ilvl="8">
      <w:start w:val="1"/>
      <w:numFmt w:val="decimal"/>
      <w:lvlRestart w:val="0"/>
      <w:suff w:val="space"/>
      <w:lvlText w:val="表%9"/>
      <w:lvlJc w:val="center"/>
      <w:pPr>
        <w:ind w:left="0" w:firstLine="0"/>
      </w:pPr>
      <w:rPr>
        <w:rFonts w:ascii="Arial" w:eastAsia="SimHei" w:hAnsi="Arial" w:hint="default"/>
        <w:b w:val="0"/>
        <w:i w:val="0"/>
        <w:sz w:val="18"/>
        <w:szCs w:val="18"/>
      </w:rPr>
    </w:lvl>
  </w:abstractNum>
  <w:abstractNum w:abstractNumId="36" w15:restartNumberingAfterBreak="0">
    <w:nsid w:val="43B11D73"/>
    <w:multiLevelType w:val="multilevel"/>
    <w:tmpl w:val="F198F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8" w15:restartNumberingAfterBreak="0">
    <w:nsid w:val="485E0FC1"/>
    <w:multiLevelType w:val="multilevel"/>
    <w:tmpl w:val="339C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4C135B"/>
    <w:multiLevelType w:val="hybridMultilevel"/>
    <w:tmpl w:val="5FC0A3F4"/>
    <w:lvl w:ilvl="0" w:tplc="08090001">
      <w:start w:val="1"/>
      <w:numFmt w:val="bullet"/>
      <w:lvlText w:val=""/>
      <w:lvlJc w:val="left"/>
      <w:pPr>
        <w:ind w:left="720" w:hanging="360"/>
      </w:pPr>
      <w:rPr>
        <w:rFonts w:ascii="Symbol" w:hAnsi="Symbol" w:hint="default"/>
      </w:rPr>
    </w:lvl>
    <w:lvl w:ilvl="1" w:tplc="55447912">
      <w:start w:val="1"/>
      <w:numFmt w:val="bullet"/>
      <w:pStyle w:val="4"/>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C9F47A6"/>
    <w:multiLevelType w:val="multilevel"/>
    <w:tmpl w:val="0D746C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D64C91"/>
    <w:multiLevelType w:val="multilevel"/>
    <w:tmpl w:val="29A049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15:restartNumberingAfterBreak="0">
    <w:nsid w:val="4DDA66D1"/>
    <w:multiLevelType w:val="multilevel"/>
    <w:tmpl w:val="3AECF954"/>
    <w:lvl w:ilvl="0">
      <w:start w:val="1"/>
      <w:numFmt w:val="upperLetter"/>
      <w:pStyle w:val="Appendixheading1"/>
      <w:suff w:val="nothing"/>
      <w:lvlText w:val="%1 "/>
      <w:lvlJc w:val="left"/>
      <w:pPr>
        <w:ind w:left="0" w:firstLine="0"/>
      </w:pPr>
      <w:rPr>
        <w:rFonts w:ascii="Book Antiqua" w:eastAsia="SimHei"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SimHei"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SimHei"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SimHei"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SimHei"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4F2B7540"/>
    <w:multiLevelType w:val="multilevel"/>
    <w:tmpl w:val="41362E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F3C64CC"/>
    <w:multiLevelType w:val="multilevel"/>
    <w:tmpl w:val="78D8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B879D9"/>
    <w:multiLevelType w:val="multilevel"/>
    <w:tmpl w:val="78EA4F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B20C94"/>
    <w:multiLevelType w:val="multilevel"/>
    <w:tmpl w:val="8F843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FF4C04"/>
    <w:multiLevelType w:val="hybridMultilevel"/>
    <w:tmpl w:val="F68625A8"/>
    <w:lvl w:ilvl="0" w:tplc="FFFFFFFF">
      <w:start w:val="1"/>
      <w:numFmt w:val="bullet"/>
      <w:lvlText w:val=""/>
      <w:lvlJc w:val="left"/>
      <w:pPr>
        <w:ind w:left="720" w:hanging="360"/>
      </w:pPr>
      <w:rPr>
        <w:rFonts w:ascii="Symbol" w:hAnsi="Symbol" w:hint="default"/>
      </w:rPr>
    </w:lvl>
    <w:lvl w:ilvl="1" w:tplc="165E924E">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6746E91"/>
    <w:multiLevelType w:val="hybridMultilevel"/>
    <w:tmpl w:val="EF064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74F3FF6"/>
    <w:multiLevelType w:val="multilevel"/>
    <w:tmpl w:val="FB7A2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9666CE7"/>
    <w:multiLevelType w:val="multilevel"/>
    <w:tmpl w:val="77A2161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5A8A1782"/>
    <w:multiLevelType w:val="multilevel"/>
    <w:tmpl w:val="0114D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5E604B2C"/>
    <w:multiLevelType w:val="hybridMultilevel"/>
    <w:tmpl w:val="590A637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62867423"/>
    <w:multiLevelType w:val="multilevel"/>
    <w:tmpl w:val="883A7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D2714E"/>
    <w:multiLevelType w:val="multilevel"/>
    <w:tmpl w:val="FA0C2A8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63FA35FB"/>
    <w:multiLevelType w:val="multilevel"/>
    <w:tmpl w:val="2970FD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FC74F4"/>
    <w:multiLevelType w:val="multilevel"/>
    <w:tmpl w:val="3088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2B5CEA"/>
    <w:multiLevelType w:val="multilevel"/>
    <w:tmpl w:val="8140E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6A3638"/>
    <w:multiLevelType w:val="multilevel"/>
    <w:tmpl w:val="5E5C6F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61" w15:restartNumberingAfterBreak="0">
    <w:nsid w:val="67DE040F"/>
    <w:multiLevelType w:val="hybridMultilevel"/>
    <w:tmpl w:val="A77CB840"/>
    <w:lvl w:ilvl="0" w:tplc="D4822188">
      <w:start w:val="1"/>
      <w:numFmt w:val="bullet"/>
      <w:pStyle w:val="a"/>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pStyle w:val="a"/>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62" w15:restartNumberingAfterBreak="0">
    <w:nsid w:val="68B41AF9"/>
    <w:multiLevelType w:val="multilevel"/>
    <w:tmpl w:val="1586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631B74"/>
    <w:multiLevelType w:val="multilevel"/>
    <w:tmpl w:val="4B5ED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032C7E"/>
    <w:multiLevelType w:val="multilevel"/>
    <w:tmpl w:val="28F0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792636"/>
    <w:multiLevelType w:val="multilevel"/>
    <w:tmpl w:val="4762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F51385"/>
    <w:multiLevelType w:val="multilevel"/>
    <w:tmpl w:val="118C6B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pStyle w:val="111"/>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68" w15:restartNumberingAfterBreak="0">
    <w:nsid w:val="71CB4831"/>
    <w:multiLevelType w:val="multilevel"/>
    <w:tmpl w:val="84CCE7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347E6A"/>
    <w:multiLevelType w:val="multilevel"/>
    <w:tmpl w:val="D95C4700"/>
    <w:lvl w:ilvl="0">
      <w:start w:val="1"/>
      <w:numFmt w:val="upperLetter"/>
      <w:pStyle w:val="ListNumb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0" w15:restartNumberingAfterBreak="0">
    <w:nsid w:val="75C553BF"/>
    <w:multiLevelType w:val="multilevel"/>
    <w:tmpl w:val="3CDE670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7A0148E4"/>
    <w:multiLevelType w:val="multilevel"/>
    <w:tmpl w:val="27124A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A40139"/>
    <w:multiLevelType w:val="multilevel"/>
    <w:tmpl w:val="2F38D2DA"/>
    <w:lvl w:ilvl="0">
      <w:start w:val="1"/>
      <w:numFmt w:val="decimal"/>
      <w:suff w:val="nothing"/>
      <w:lvlText w:val="%1 "/>
      <w:lvlJc w:val="left"/>
      <w:pPr>
        <w:ind w:left="142" w:firstLine="0"/>
      </w:pPr>
      <w:rPr>
        <w:rFonts w:ascii="Huawei Sans" w:eastAsia="方正兰亭黑简体" w:hAnsi="Huawei Sans" w:cs="Book Antiqua" w:hint="default"/>
        <w:b/>
        <w:bCs/>
        <w:i w:val="0"/>
        <w:iCs w:val="0"/>
        <w:caps w:val="0"/>
        <w:strike w:val="0"/>
        <w:dstrike w:val="0"/>
        <w:vanish w:val="0"/>
        <w:color w:val="000000"/>
        <w:sz w:val="144"/>
        <w:szCs w:val="144"/>
        <w:vertAlign w:val="baseline"/>
      </w:rPr>
    </w:lvl>
    <w:lvl w:ilvl="1">
      <w:start w:val="1"/>
      <w:numFmt w:val="decimal"/>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rPr>
    </w:lvl>
    <w:lvl w:ilvl="4">
      <w:start w:val="1"/>
      <w:numFmt w:val="decimal"/>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rPr>
    </w:lvl>
    <w:lvl w:ilvl="5">
      <w:start w:val="1"/>
      <w:numFmt w:val="decimal"/>
      <w:lvlText w:val="Step %6"/>
      <w:lvlJc w:val="right"/>
      <w:pPr>
        <w:tabs>
          <w:tab w:val="num" w:pos="1701"/>
        </w:tabs>
        <w:ind w:left="1701" w:hanging="159"/>
      </w:pPr>
      <w:rPr>
        <w:rFonts w:ascii="Huawei Sans" w:eastAsia="方正兰亭黑简体" w:hAnsi="Huawei Sans" w:cs="Arial" w:hint="default"/>
        <w:b/>
        <w:bCs/>
        <w:i w:val="0"/>
        <w:iCs w:val="0"/>
        <w:caps w:val="0"/>
        <w:strike w:val="0"/>
        <w:dstrike w:val="0"/>
        <w:vanish w:val="0"/>
        <w:color w:val="auto"/>
        <w:sz w:val="24"/>
        <w:szCs w:val="24"/>
        <w:vertAlign w:val="baseline"/>
      </w:rPr>
    </w:lvl>
    <w:lvl w:ilvl="6">
      <w:start w:val="1"/>
      <w:numFmt w:val="bullet"/>
      <w:lvlText w:val=""/>
      <w:lvlJc w:val="left"/>
      <w:pPr>
        <w:ind w:left="2061" w:hanging="360"/>
      </w:pPr>
      <w:rPr>
        <w:rFonts w:ascii="Symbol" w:hAnsi="Symbol" w:hint="default"/>
        <w:b w:val="0"/>
        <w:bCs/>
        <w:i w:val="0"/>
        <w:iCs w:val="0"/>
        <w:color w:val="auto"/>
        <w:sz w:val="21"/>
        <w:szCs w:val="21"/>
      </w:rPr>
    </w:lvl>
    <w:lvl w:ilvl="7">
      <w:start w:val="1"/>
      <w:numFmt w:val="decimal"/>
      <w:lvlRestart w:val="1"/>
      <w:suff w:val="space"/>
      <w:lvlText w:val="Figure %1-%8"/>
      <w:lvlJc w:val="left"/>
      <w:pPr>
        <w:ind w:left="1277" w:firstLine="0"/>
      </w:pPr>
      <w:rPr>
        <w:rFonts w:ascii="Huawei Sans" w:eastAsia="方正兰亭黑简体" w:hAnsi="Huawei Sans" w:cs="Book Antiqua" w:hint="default"/>
        <w:b/>
        <w:bCs/>
        <w:i w:val="0"/>
        <w:iCs w:val="0"/>
        <w:strike w:val="0"/>
        <w:dstrike w:val="0"/>
        <w:color w:val="auto"/>
        <w:sz w:val="24"/>
        <w:szCs w:val="21"/>
        <w:vertAlign w:val="baseline"/>
      </w:rPr>
    </w:lvl>
    <w:lvl w:ilvl="8">
      <w:start w:val="1"/>
      <w:numFmt w:val="decimal"/>
      <w:lvlRestart w:val="1"/>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73" w15:restartNumberingAfterBreak="0">
    <w:nsid w:val="7CF33E23"/>
    <w:multiLevelType w:val="multilevel"/>
    <w:tmpl w:val="FAB80304"/>
    <w:lvl w:ilvl="0">
      <w:start w:val="1"/>
      <w:numFmt w:val="decimal"/>
      <w:suff w:val="nothing"/>
      <w:lvlText w:val="%1 "/>
      <w:lvlJc w:val="left"/>
      <w:pPr>
        <w:ind w:left="142" w:firstLine="0"/>
      </w:pPr>
      <w:rPr>
        <w:rFonts w:ascii="Huawei Sans" w:eastAsia="方正兰亭黑简体" w:hAnsi="Huawei Sans" w:cs="Book Antiqua" w:hint="default"/>
        <w:b/>
        <w:bCs/>
        <w:i w:val="0"/>
        <w:iCs w:val="0"/>
        <w:caps w:val="0"/>
        <w:strike w:val="0"/>
        <w:dstrike w:val="0"/>
        <w:vanish w:val="0"/>
        <w:color w:val="000000"/>
        <w:sz w:val="144"/>
        <w:szCs w:val="144"/>
        <w:vertAlign w:val="baseline"/>
      </w:rPr>
    </w:lvl>
    <w:lvl w:ilvl="1">
      <w:start w:val="1"/>
      <w:numFmt w:val="decimal"/>
      <w:pStyle w:val="Heading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rPr>
    </w:lvl>
    <w:lvl w:ilvl="4">
      <w:start w:val="1"/>
      <w:numFmt w:val="decimal"/>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rPr>
    </w:lvl>
    <w:lvl w:ilvl="5">
      <w:start w:val="1"/>
      <w:numFmt w:val="decimal"/>
      <w:lvlText w:val="Step %6"/>
      <w:lvlJc w:val="right"/>
      <w:pPr>
        <w:tabs>
          <w:tab w:val="num" w:pos="1701"/>
        </w:tabs>
        <w:ind w:left="1701" w:hanging="159"/>
      </w:pPr>
      <w:rPr>
        <w:rFonts w:ascii="Huawei Sans" w:eastAsia="方正兰亭黑简体" w:hAnsi="Huawei Sans" w:cs="Arial" w:hint="default"/>
        <w:b/>
        <w:bCs/>
        <w:i w:val="0"/>
        <w:iCs w:val="0"/>
        <w:caps w:val="0"/>
        <w:strike w:val="0"/>
        <w:dstrike w:val="0"/>
        <w:vanish w:val="0"/>
        <w:color w:val="auto"/>
        <w:sz w:val="24"/>
        <w:szCs w:val="24"/>
        <w:vertAlign w:val="baseline"/>
      </w:rPr>
    </w:lvl>
    <w:lvl w:ilvl="6">
      <w:start w:val="1"/>
      <w:numFmt w:val="decimal"/>
      <w:lvlText w:val="%7."/>
      <w:lvlJc w:val="left"/>
      <w:pPr>
        <w:tabs>
          <w:tab w:val="num" w:pos="2126"/>
        </w:tabs>
        <w:ind w:left="2126" w:hanging="425"/>
      </w:pPr>
      <w:rPr>
        <w:rFonts w:ascii="Times New Roman" w:eastAsia="SimHei" w:hAnsi="Times New Roman" w:cs="Times New Roman" w:hint="default"/>
        <w:b w:val="0"/>
        <w:bCs/>
        <w:i w:val="0"/>
        <w:iCs w:val="0"/>
        <w:color w:val="auto"/>
        <w:sz w:val="21"/>
        <w:szCs w:val="21"/>
      </w:rPr>
    </w:lvl>
    <w:lvl w:ilvl="7">
      <w:start w:val="1"/>
      <w:numFmt w:val="decimal"/>
      <w:lvlRestart w:val="1"/>
      <w:suff w:val="space"/>
      <w:lvlText w:val="Figure %1-%8"/>
      <w:lvlJc w:val="left"/>
      <w:pPr>
        <w:ind w:left="1277" w:firstLine="0"/>
      </w:pPr>
      <w:rPr>
        <w:rFonts w:ascii="Huawei Sans" w:eastAsia="方正兰亭黑简体" w:hAnsi="Huawei Sans" w:cs="Book Antiqua" w:hint="default"/>
        <w:b/>
        <w:bCs/>
        <w:i w:val="0"/>
        <w:iCs w:val="0"/>
        <w:strike w:val="0"/>
        <w:dstrike w:val="0"/>
        <w:color w:val="auto"/>
        <w:sz w:val="24"/>
        <w:szCs w:val="21"/>
        <w:vertAlign w:val="baseline"/>
      </w:rPr>
    </w:lvl>
    <w:lvl w:ilvl="8">
      <w:start w:val="1"/>
      <w:numFmt w:val="decimal"/>
      <w:lvlRestart w:val="1"/>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74" w15:restartNumberingAfterBreak="0">
    <w:nsid w:val="7D447AAE"/>
    <w:multiLevelType w:val="hybridMultilevel"/>
    <w:tmpl w:val="939418E6"/>
    <w:lvl w:ilvl="0" w:tplc="4009000F">
      <w:start w:val="1"/>
      <w:numFmt w:val="decimal"/>
      <w:lvlText w:val="%1."/>
      <w:lvlJc w:val="left"/>
      <w:pPr>
        <w:ind w:left="2061" w:hanging="360"/>
      </w:pPr>
      <w:rPr>
        <w:rFonts w:hint="default"/>
      </w:rPr>
    </w:lvl>
    <w:lvl w:ilvl="1" w:tplc="FFFFFFFF" w:tentative="1">
      <w:start w:val="1"/>
      <w:numFmt w:val="bullet"/>
      <w:lvlText w:val="o"/>
      <w:lvlJc w:val="left"/>
      <w:pPr>
        <w:ind w:left="1920" w:hanging="360"/>
      </w:pPr>
      <w:rPr>
        <w:rFonts w:ascii="Courier New" w:hAnsi="Courier New" w:cs="Courier New" w:hint="default"/>
      </w:rPr>
    </w:lvl>
    <w:lvl w:ilvl="2" w:tplc="FFFFFFFF" w:tentative="1">
      <w:start w:val="1"/>
      <w:numFmt w:val="bullet"/>
      <w:lvlText w:val=""/>
      <w:lvlJc w:val="left"/>
      <w:pPr>
        <w:ind w:left="2640" w:hanging="360"/>
      </w:pPr>
      <w:rPr>
        <w:rFonts w:ascii="Wingdings" w:hAnsi="Wingdings" w:hint="default"/>
      </w:rPr>
    </w:lvl>
    <w:lvl w:ilvl="3" w:tplc="FFFFFFFF" w:tentative="1">
      <w:start w:val="1"/>
      <w:numFmt w:val="bullet"/>
      <w:lvlText w:val=""/>
      <w:lvlJc w:val="left"/>
      <w:pPr>
        <w:ind w:left="3360" w:hanging="360"/>
      </w:pPr>
      <w:rPr>
        <w:rFonts w:ascii="Symbol" w:hAnsi="Symbol" w:hint="default"/>
      </w:rPr>
    </w:lvl>
    <w:lvl w:ilvl="4" w:tplc="FFFFFFFF" w:tentative="1">
      <w:start w:val="1"/>
      <w:numFmt w:val="bullet"/>
      <w:lvlText w:val="o"/>
      <w:lvlJc w:val="left"/>
      <w:pPr>
        <w:ind w:left="4080" w:hanging="360"/>
      </w:pPr>
      <w:rPr>
        <w:rFonts w:ascii="Courier New" w:hAnsi="Courier New" w:cs="Courier New" w:hint="default"/>
      </w:rPr>
    </w:lvl>
    <w:lvl w:ilvl="5" w:tplc="FFFFFFFF" w:tentative="1">
      <w:start w:val="1"/>
      <w:numFmt w:val="bullet"/>
      <w:lvlText w:val=""/>
      <w:lvlJc w:val="left"/>
      <w:pPr>
        <w:ind w:left="4800" w:hanging="360"/>
      </w:pPr>
      <w:rPr>
        <w:rFonts w:ascii="Wingdings" w:hAnsi="Wingdings" w:hint="default"/>
      </w:rPr>
    </w:lvl>
    <w:lvl w:ilvl="6" w:tplc="FFFFFFFF" w:tentative="1">
      <w:start w:val="1"/>
      <w:numFmt w:val="bullet"/>
      <w:lvlText w:val=""/>
      <w:lvlJc w:val="left"/>
      <w:pPr>
        <w:ind w:left="5520" w:hanging="360"/>
      </w:pPr>
      <w:rPr>
        <w:rFonts w:ascii="Symbol" w:hAnsi="Symbol" w:hint="default"/>
      </w:rPr>
    </w:lvl>
    <w:lvl w:ilvl="7" w:tplc="FFFFFFFF" w:tentative="1">
      <w:start w:val="1"/>
      <w:numFmt w:val="bullet"/>
      <w:lvlText w:val="o"/>
      <w:lvlJc w:val="left"/>
      <w:pPr>
        <w:ind w:left="6240" w:hanging="360"/>
      </w:pPr>
      <w:rPr>
        <w:rFonts w:ascii="Courier New" w:hAnsi="Courier New" w:cs="Courier New" w:hint="default"/>
      </w:rPr>
    </w:lvl>
    <w:lvl w:ilvl="8" w:tplc="FFFFFFFF" w:tentative="1">
      <w:start w:val="1"/>
      <w:numFmt w:val="bullet"/>
      <w:lvlText w:val=""/>
      <w:lvlJc w:val="left"/>
      <w:pPr>
        <w:ind w:left="6960" w:hanging="360"/>
      </w:pPr>
      <w:rPr>
        <w:rFonts w:ascii="Wingdings" w:hAnsi="Wingdings" w:hint="default"/>
      </w:rPr>
    </w:lvl>
  </w:abstractNum>
  <w:abstractNum w:abstractNumId="75" w15:restartNumberingAfterBreak="0">
    <w:nsid w:val="7E7A7325"/>
    <w:multiLevelType w:val="hybridMultilevel"/>
    <w:tmpl w:val="3E48D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9"/>
  </w:num>
  <w:num w:numId="2">
    <w:abstractNumId w:val="35"/>
  </w:num>
  <w:num w:numId="3">
    <w:abstractNumId w:val="14"/>
  </w:num>
  <w:num w:numId="4">
    <w:abstractNumId w:val="42"/>
  </w:num>
  <w:num w:numId="5">
    <w:abstractNumId w:val="13"/>
  </w:num>
  <w:num w:numId="6">
    <w:abstractNumId w:val="4"/>
  </w:num>
  <w:num w:numId="7">
    <w:abstractNumId w:val="34"/>
  </w:num>
  <w:num w:numId="8">
    <w:abstractNumId w:val="49"/>
  </w:num>
  <w:num w:numId="9">
    <w:abstractNumId w:val="37"/>
  </w:num>
  <w:num w:numId="10">
    <w:abstractNumId w:val="60"/>
  </w:num>
  <w:num w:numId="11">
    <w:abstractNumId w:val="3"/>
  </w:num>
  <w:num w:numId="12">
    <w:abstractNumId w:val="11"/>
  </w:num>
  <w:num w:numId="13">
    <w:abstractNumId w:val="67"/>
  </w:num>
  <w:num w:numId="14">
    <w:abstractNumId w:val="61"/>
  </w:num>
  <w:num w:numId="15">
    <w:abstractNumId w:val="12"/>
  </w:num>
  <w:num w:numId="16">
    <w:abstractNumId w:val="47"/>
  </w:num>
  <w:num w:numId="17">
    <w:abstractNumId w:val="8"/>
  </w:num>
  <w:num w:numId="18">
    <w:abstractNumId w:val="33"/>
  </w:num>
  <w:num w:numId="19">
    <w:abstractNumId w:val="73"/>
  </w:num>
  <w:num w:numId="20">
    <w:abstractNumId w:val="73"/>
    <w:lvlOverride w:ilvl="0">
      <w:lvl w:ilvl="0">
        <w:start w:val="1"/>
        <w:numFmt w:val="decimal"/>
        <w:suff w:val="nothing"/>
        <w:lvlText w:val="%1 "/>
        <w:lvlJc w:val="left"/>
        <w:pPr>
          <w:ind w:left="142" w:firstLine="0"/>
        </w:pPr>
        <w:rPr>
          <w:rFonts w:ascii="Huawei Sans" w:eastAsia="方正兰亭黑简体" w:hAnsi="Huawei Sans" w:cs="Book Antiqua" w:hint="default"/>
          <w:b/>
          <w:bCs/>
          <w:i w:val="0"/>
          <w:iCs w:val="0"/>
          <w:caps w:val="0"/>
          <w:strike w:val="0"/>
          <w:dstrike w:val="0"/>
          <w:vanish w:val="0"/>
          <w:color w:val="000000"/>
          <w:sz w:val="144"/>
          <w:szCs w:val="144"/>
          <w:vertAlign w:val="baseline"/>
        </w:rPr>
      </w:lvl>
    </w:lvlOverride>
    <w:lvlOverride w:ilvl="1">
      <w:lvl w:ilvl="1">
        <w:start w:val="1"/>
        <w:numFmt w:val="decimal"/>
        <w:pStyle w:val="Heading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rPr>
      </w:lvl>
    </w:lvlOverride>
    <w:lvlOverride w:ilvl="2">
      <w:lvl w:ilvl="2">
        <w:start w:val="1"/>
        <w:numFmt w:val="decimal"/>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rPr>
      </w:lvl>
    </w:lvlOverride>
    <w:lvlOverride w:ilvl="3">
      <w:lvl w:ilvl="3">
        <w:start w:val="1"/>
        <w:numFmt w:val="decimal"/>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rPr>
      </w:lvl>
    </w:lvlOverride>
    <w:lvlOverride w:ilvl="4">
      <w:lvl w:ilvl="4">
        <w:start w:val="1"/>
        <w:numFmt w:val="decimal"/>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rPr>
      </w:lvl>
    </w:lvlOverride>
    <w:lvlOverride w:ilvl="5">
      <w:lvl w:ilvl="5">
        <w:start w:val="1"/>
        <w:numFmt w:val="decimal"/>
        <w:lvlText w:val="Step %6"/>
        <w:lvlJc w:val="right"/>
        <w:pPr>
          <w:tabs>
            <w:tab w:val="num" w:pos="1701"/>
          </w:tabs>
          <w:ind w:left="1701" w:hanging="159"/>
        </w:pPr>
        <w:rPr>
          <w:rFonts w:ascii="Huawei Sans" w:eastAsia="方正兰亭黑简体" w:hAnsi="Huawei Sans" w:cs="Arial" w:hint="default"/>
          <w:b/>
          <w:bCs/>
          <w:i w:val="0"/>
          <w:iCs w:val="0"/>
          <w:caps w:val="0"/>
          <w:strike w:val="0"/>
          <w:dstrike w:val="0"/>
          <w:vanish w:val="0"/>
          <w:color w:val="auto"/>
          <w:sz w:val="24"/>
          <w:szCs w:val="24"/>
          <w:vertAlign w:val="baseline"/>
        </w:rPr>
      </w:lvl>
    </w:lvlOverride>
    <w:lvlOverride w:ilvl="6">
      <w:lvl w:ilvl="6">
        <w:start w:val="1"/>
        <w:numFmt w:val="decimal"/>
        <w:lvlText w:val="%7."/>
        <w:lvlJc w:val="left"/>
        <w:pPr>
          <w:tabs>
            <w:tab w:val="num" w:pos="2126"/>
          </w:tabs>
          <w:ind w:left="2126" w:hanging="425"/>
        </w:pPr>
        <w:rPr>
          <w:rFonts w:ascii="Times New Roman" w:eastAsia="SimHei" w:hAnsi="Times New Roman" w:cs="Times New Roman" w:hint="default"/>
          <w:b w:val="0"/>
          <w:bCs/>
          <w:i w:val="0"/>
          <w:iCs w:val="0"/>
          <w:color w:val="auto"/>
          <w:sz w:val="21"/>
          <w:szCs w:val="21"/>
        </w:rPr>
      </w:lvl>
    </w:lvlOverride>
    <w:lvlOverride w:ilvl="7">
      <w:lvl w:ilvl="7">
        <w:start w:val="1"/>
        <w:numFmt w:val="decimal"/>
        <w:lvlRestart w:val="1"/>
        <w:suff w:val="space"/>
        <w:lvlText w:val="Figure %1-%8"/>
        <w:lvlJc w:val="left"/>
        <w:pPr>
          <w:ind w:left="1277" w:firstLine="0"/>
        </w:pPr>
        <w:rPr>
          <w:rFonts w:ascii="Huawei Sans" w:eastAsia="方正兰亭黑简体" w:hAnsi="Huawei Sans" w:cs="Book Antiqua" w:hint="default"/>
          <w:b/>
          <w:bCs/>
          <w:i w:val="0"/>
          <w:iCs w:val="0"/>
          <w:strike w:val="0"/>
          <w:dstrike w:val="0"/>
          <w:color w:val="auto"/>
          <w:sz w:val="24"/>
          <w:szCs w:val="21"/>
          <w:vertAlign w:val="baseline"/>
        </w:rPr>
      </w:lvl>
    </w:lvlOverride>
    <w:lvlOverride w:ilvl="8">
      <w:lvl w:ilvl="8">
        <w:start w:val="1"/>
        <w:numFmt w:val="decimal"/>
        <w:lvlRestart w:val="1"/>
        <w:suff w:val="space"/>
        <w:lvlText w:val="Table %1-%9"/>
        <w:lvlJc w:val="left"/>
        <w:pPr>
          <w:ind w:left="1701" w:firstLine="0"/>
        </w:pPr>
        <w:rPr>
          <w:rFonts w:ascii="Huawei Sans" w:eastAsia="方正兰亭黑简体" w:hAnsi="Huawei Sans" w:hint="default"/>
          <w:b/>
          <w:bCs/>
          <w:i w:val="0"/>
          <w:iCs w:val="0"/>
          <w:color w:val="auto"/>
          <w:sz w:val="24"/>
          <w:szCs w:val="21"/>
        </w:rPr>
      </w:lvl>
    </w:lvlOverride>
  </w:num>
  <w:num w:numId="21">
    <w:abstractNumId w:val="41"/>
  </w:num>
  <w:num w:numId="22">
    <w:abstractNumId w:val="6"/>
  </w:num>
  <w:num w:numId="23">
    <w:abstractNumId w:val="2"/>
  </w:num>
  <w:num w:numId="24">
    <w:abstractNumId w:val="10"/>
  </w:num>
  <w:num w:numId="25">
    <w:abstractNumId w:val="18"/>
  </w:num>
  <w:num w:numId="26">
    <w:abstractNumId w:val="74"/>
  </w:num>
  <w:num w:numId="27">
    <w:abstractNumId w:val="19"/>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17"/>
  </w:num>
  <w:num w:numId="33">
    <w:abstractNumId w:val="32"/>
  </w:num>
  <w:num w:numId="3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0"/>
  </w:num>
  <w:num w:numId="45">
    <w:abstractNumId w:val="31"/>
  </w:num>
  <w:num w:numId="46">
    <w:abstractNumId w:val="63"/>
  </w:num>
  <w:num w:numId="47">
    <w:abstractNumId w:val="21"/>
  </w:num>
  <w:num w:numId="48">
    <w:abstractNumId w:val="71"/>
  </w:num>
  <w:num w:numId="49">
    <w:abstractNumId w:val="43"/>
  </w:num>
  <w:num w:numId="50">
    <w:abstractNumId w:val="25"/>
  </w:num>
  <w:num w:numId="51">
    <w:abstractNumId w:val="45"/>
  </w:num>
  <w:num w:numId="52">
    <w:abstractNumId w:val="40"/>
  </w:num>
  <w:num w:numId="53">
    <w:abstractNumId w:val="15"/>
  </w:num>
  <w:num w:numId="54">
    <w:abstractNumId w:val="30"/>
  </w:num>
  <w:num w:numId="55">
    <w:abstractNumId w:val="23"/>
  </w:num>
  <w:num w:numId="56">
    <w:abstractNumId w:val="62"/>
  </w:num>
  <w:num w:numId="57">
    <w:abstractNumId w:val="58"/>
  </w:num>
  <w:num w:numId="58">
    <w:abstractNumId w:val="65"/>
  </w:num>
  <w:num w:numId="59">
    <w:abstractNumId w:val="72"/>
  </w:num>
  <w:num w:numId="60">
    <w:abstractNumId w:val="54"/>
  </w:num>
  <w:num w:numId="61">
    <w:abstractNumId w:val="56"/>
  </w:num>
  <w:num w:numId="62">
    <w:abstractNumId w:val="20"/>
  </w:num>
  <w:num w:numId="63">
    <w:abstractNumId w:val="68"/>
  </w:num>
  <w:num w:numId="64">
    <w:abstractNumId w:val="0"/>
  </w:num>
  <w:num w:numId="65">
    <w:abstractNumId w:val="1"/>
  </w:num>
  <w:num w:numId="66">
    <w:abstractNumId w:val="46"/>
  </w:num>
  <w:num w:numId="67">
    <w:abstractNumId w:val="29"/>
  </w:num>
  <w:num w:numId="68">
    <w:abstractNumId w:val="59"/>
  </w:num>
  <w:num w:numId="69">
    <w:abstractNumId w:val="7"/>
  </w:num>
  <w:num w:numId="70">
    <w:abstractNumId w:val="33"/>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3"/>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5"/>
  </w:num>
  <w:num w:numId="73">
    <w:abstractNumId w:val="53"/>
  </w:num>
  <w:num w:numId="74">
    <w:abstractNumId w:val="48"/>
  </w:num>
  <w:num w:numId="75">
    <w:abstractNumId w:val="39"/>
  </w:num>
  <w:num w:numId="76">
    <w:abstractNumId w:val="64"/>
  </w:num>
  <w:num w:numId="77">
    <w:abstractNumId w:val="44"/>
  </w:num>
  <w:num w:numId="78">
    <w:abstractNumId w:val="38"/>
  </w:num>
  <w:num w:numId="79">
    <w:abstractNumId w:val="9"/>
  </w:num>
  <w:num w:numId="80">
    <w:abstractNumId w:val="5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724"/>
    <w:rsid w:val="0000120B"/>
    <w:rsid w:val="00001904"/>
    <w:rsid w:val="00001E49"/>
    <w:rsid w:val="0000570E"/>
    <w:rsid w:val="00007325"/>
    <w:rsid w:val="00010C0A"/>
    <w:rsid w:val="00011630"/>
    <w:rsid w:val="00011962"/>
    <w:rsid w:val="00011B50"/>
    <w:rsid w:val="00013155"/>
    <w:rsid w:val="00014276"/>
    <w:rsid w:val="000145D8"/>
    <w:rsid w:val="00014C0D"/>
    <w:rsid w:val="000171EC"/>
    <w:rsid w:val="00017C40"/>
    <w:rsid w:val="0002047B"/>
    <w:rsid w:val="000210D2"/>
    <w:rsid w:val="0002214D"/>
    <w:rsid w:val="0002276F"/>
    <w:rsid w:val="00024836"/>
    <w:rsid w:val="0002558E"/>
    <w:rsid w:val="00025C5B"/>
    <w:rsid w:val="00027F46"/>
    <w:rsid w:val="00030293"/>
    <w:rsid w:val="000321CB"/>
    <w:rsid w:val="00033243"/>
    <w:rsid w:val="00033B54"/>
    <w:rsid w:val="00033F84"/>
    <w:rsid w:val="000347DF"/>
    <w:rsid w:val="00035717"/>
    <w:rsid w:val="000375E9"/>
    <w:rsid w:val="00041545"/>
    <w:rsid w:val="00041907"/>
    <w:rsid w:val="00043B1A"/>
    <w:rsid w:val="000502C1"/>
    <w:rsid w:val="00050311"/>
    <w:rsid w:val="000504DB"/>
    <w:rsid w:val="0005157D"/>
    <w:rsid w:val="00051A7C"/>
    <w:rsid w:val="00051CA2"/>
    <w:rsid w:val="000524D2"/>
    <w:rsid w:val="00052608"/>
    <w:rsid w:val="000535E5"/>
    <w:rsid w:val="00054DE4"/>
    <w:rsid w:val="0005735D"/>
    <w:rsid w:val="00062A99"/>
    <w:rsid w:val="00064F80"/>
    <w:rsid w:val="0006678D"/>
    <w:rsid w:val="0006684D"/>
    <w:rsid w:val="00066A44"/>
    <w:rsid w:val="00066F4D"/>
    <w:rsid w:val="00070957"/>
    <w:rsid w:val="000712B6"/>
    <w:rsid w:val="00071923"/>
    <w:rsid w:val="00072087"/>
    <w:rsid w:val="0007236C"/>
    <w:rsid w:val="00072AAD"/>
    <w:rsid w:val="00074B6E"/>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0FAC"/>
    <w:rsid w:val="0009129A"/>
    <w:rsid w:val="00091B19"/>
    <w:rsid w:val="000934F1"/>
    <w:rsid w:val="0009621C"/>
    <w:rsid w:val="00096488"/>
    <w:rsid w:val="00096A63"/>
    <w:rsid w:val="00097458"/>
    <w:rsid w:val="000974B5"/>
    <w:rsid w:val="0009792A"/>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1825"/>
    <w:rsid w:val="000D2513"/>
    <w:rsid w:val="000D41DD"/>
    <w:rsid w:val="000D57E7"/>
    <w:rsid w:val="000D601E"/>
    <w:rsid w:val="000D79DE"/>
    <w:rsid w:val="000E16AA"/>
    <w:rsid w:val="000E3396"/>
    <w:rsid w:val="000E3FA8"/>
    <w:rsid w:val="000E48ED"/>
    <w:rsid w:val="000E5B3B"/>
    <w:rsid w:val="000F0633"/>
    <w:rsid w:val="000F21A1"/>
    <w:rsid w:val="000F40E0"/>
    <w:rsid w:val="000F42F3"/>
    <w:rsid w:val="000F443B"/>
    <w:rsid w:val="000F4683"/>
    <w:rsid w:val="000F47F8"/>
    <w:rsid w:val="000F536E"/>
    <w:rsid w:val="000F6AA5"/>
    <w:rsid w:val="000F73A2"/>
    <w:rsid w:val="001007FB"/>
    <w:rsid w:val="001017DC"/>
    <w:rsid w:val="0010187A"/>
    <w:rsid w:val="001019E3"/>
    <w:rsid w:val="00101AE3"/>
    <w:rsid w:val="001020BB"/>
    <w:rsid w:val="0010214D"/>
    <w:rsid w:val="0010341A"/>
    <w:rsid w:val="0010410B"/>
    <w:rsid w:val="00104965"/>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C53"/>
    <w:rsid w:val="00141351"/>
    <w:rsid w:val="0014145E"/>
    <w:rsid w:val="0014154F"/>
    <w:rsid w:val="0014280D"/>
    <w:rsid w:val="00142926"/>
    <w:rsid w:val="00142F34"/>
    <w:rsid w:val="0014332B"/>
    <w:rsid w:val="0014385B"/>
    <w:rsid w:val="00143EEC"/>
    <w:rsid w:val="0014498F"/>
    <w:rsid w:val="00144C9E"/>
    <w:rsid w:val="001453BD"/>
    <w:rsid w:val="001454CD"/>
    <w:rsid w:val="00145A38"/>
    <w:rsid w:val="00150967"/>
    <w:rsid w:val="00154ACF"/>
    <w:rsid w:val="00156F51"/>
    <w:rsid w:val="00160729"/>
    <w:rsid w:val="00160B03"/>
    <w:rsid w:val="00161BC3"/>
    <w:rsid w:val="00163D02"/>
    <w:rsid w:val="001666C5"/>
    <w:rsid w:val="0016789C"/>
    <w:rsid w:val="00171A56"/>
    <w:rsid w:val="00172027"/>
    <w:rsid w:val="0017260B"/>
    <w:rsid w:val="00172E55"/>
    <w:rsid w:val="0017327A"/>
    <w:rsid w:val="0017451A"/>
    <w:rsid w:val="00176B45"/>
    <w:rsid w:val="00180259"/>
    <w:rsid w:val="0018080D"/>
    <w:rsid w:val="00180E3E"/>
    <w:rsid w:val="00181143"/>
    <w:rsid w:val="00181F08"/>
    <w:rsid w:val="00184A8B"/>
    <w:rsid w:val="00184B5A"/>
    <w:rsid w:val="00185231"/>
    <w:rsid w:val="00185EEE"/>
    <w:rsid w:val="00187508"/>
    <w:rsid w:val="00187DEF"/>
    <w:rsid w:val="00190A41"/>
    <w:rsid w:val="00190D78"/>
    <w:rsid w:val="00190FA9"/>
    <w:rsid w:val="00191323"/>
    <w:rsid w:val="00191D15"/>
    <w:rsid w:val="001921A9"/>
    <w:rsid w:val="001964B5"/>
    <w:rsid w:val="00196C9F"/>
    <w:rsid w:val="00197385"/>
    <w:rsid w:val="0019771F"/>
    <w:rsid w:val="001A14C4"/>
    <w:rsid w:val="001A24AF"/>
    <w:rsid w:val="001A3936"/>
    <w:rsid w:val="001A42A4"/>
    <w:rsid w:val="001A7817"/>
    <w:rsid w:val="001B0FF2"/>
    <w:rsid w:val="001B18BF"/>
    <w:rsid w:val="001B20C3"/>
    <w:rsid w:val="001B38FF"/>
    <w:rsid w:val="001B3B2E"/>
    <w:rsid w:val="001B4094"/>
    <w:rsid w:val="001B4261"/>
    <w:rsid w:val="001B4704"/>
    <w:rsid w:val="001B4737"/>
    <w:rsid w:val="001B5D02"/>
    <w:rsid w:val="001B6FAC"/>
    <w:rsid w:val="001B70B6"/>
    <w:rsid w:val="001C0851"/>
    <w:rsid w:val="001C0E12"/>
    <w:rsid w:val="001C0F7A"/>
    <w:rsid w:val="001C1715"/>
    <w:rsid w:val="001C22C8"/>
    <w:rsid w:val="001C3D41"/>
    <w:rsid w:val="001C3F12"/>
    <w:rsid w:val="001C4487"/>
    <w:rsid w:val="001C5251"/>
    <w:rsid w:val="001D001D"/>
    <w:rsid w:val="001D0149"/>
    <w:rsid w:val="001D0278"/>
    <w:rsid w:val="001D18DC"/>
    <w:rsid w:val="001D669F"/>
    <w:rsid w:val="001D6842"/>
    <w:rsid w:val="001D7530"/>
    <w:rsid w:val="001D7DDA"/>
    <w:rsid w:val="001E2458"/>
    <w:rsid w:val="001E30B9"/>
    <w:rsid w:val="001E382D"/>
    <w:rsid w:val="001E3DE7"/>
    <w:rsid w:val="001E5B72"/>
    <w:rsid w:val="001E6211"/>
    <w:rsid w:val="001E6ABB"/>
    <w:rsid w:val="001E71BD"/>
    <w:rsid w:val="001F1D00"/>
    <w:rsid w:val="001F3661"/>
    <w:rsid w:val="001F54BE"/>
    <w:rsid w:val="001F6E95"/>
    <w:rsid w:val="001F6F7D"/>
    <w:rsid w:val="0020015B"/>
    <w:rsid w:val="002004D8"/>
    <w:rsid w:val="002005BB"/>
    <w:rsid w:val="00200836"/>
    <w:rsid w:val="0020153C"/>
    <w:rsid w:val="00203E5B"/>
    <w:rsid w:val="002044DD"/>
    <w:rsid w:val="00207067"/>
    <w:rsid w:val="002116A0"/>
    <w:rsid w:val="0021235C"/>
    <w:rsid w:val="002134C0"/>
    <w:rsid w:val="0021362D"/>
    <w:rsid w:val="00213E96"/>
    <w:rsid w:val="002148FC"/>
    <w:rsid w:val="00215F94"/>
    <w:rsid w:val="00216D88"/>
    <w:rsid w:val="00216FA5"/>
    <w:rsid w:val="00217D84"/>
    <w:rsid w:val="00220C70"/>
    <w:rsid w:val="002213B8"/>
    <w:rsid w:val="002226E2"/>
    <w:rsid w:val="0022305D"/>
    <w:rsid w:val="002245F2"/>
    <w:rsid w:val="002247BC"/>
    <w:rsid w:val="00224CC0"/>
    <w:rsid w:val="00225DA0"/>
    <w:rsid w:val="0023148A"/>
    <w:rsid w:val="002315E3"/>
    <w:rsid w:val="0023220D"/>
    <w:rsid w:val="00232D1D"/>
    <w:rsid w:val="00234CC4"/>
    <w:rsid w:val="002352DE"/>
    <w:rsid w:val="002375BA"/>
    <w:rsid w:val="002376A5"/>
    <w:rsid w:val="00237E76"/>
    <w:rsid w:val="00242D9E"/>
    <w:rsid w:val="00244EA6"/>
    <w:rsid w:val="002457D8"/>
    <w:rsid w:val="002461C9"/>
    <w:rsid w:val="00246E3D"/>
    <w:rsid w:val="002512A2"/>
    <w:rsid w:val="00251FCE"/>
    <w:rsid w:val="00253171"/>
    <w:rsid w:val="00253234"/>
    <w:rsid w:val="00253B8B"/>
    <w:rsid w:val="002541B3"/>
    <w:rsid w:val="00254E54"/>
    <w:rsid w:val="00257718"/>
    <w:rsid w:val="002605B0"/>
    <w:rsid w:val="00260775"/>
    <w:rsid w:val="00262636"/>
    <w:rsid w:val="00264059"/>
    <w:rsid w:val="002652D5"/>
    <w:rsid w:val="002672CB"/>
    <w:rsid w:val="002678B4"/>
    <w:rsid w:val="00270B42"/>
    <w:rsid w:val="002711F9"/>
    <w:rsid w:val="00271653"/>
    <w:rsid w:val="00273DF1"/>
    <w:rsid w:val="00274DC5"/>
    <w:rsid w:val="0027689A"/>
    <w:rsid w:val="00276B83"/>
    <w:rsid w:val="00276BD2"/>
    <w:rsid w:val="002819BC"/>
    <w:rsid w:val="00282C8C"/>
    <w:rsid w:val="00283F9E"/>
    <w:rsid w:val="00284CBB"/>
    <w:rsid w:val="002867B5"/>
    <w:rsid w:val="002867C1"/>
    <w:rsid w:val="00287854"/>
    <w:rsid w:val="00287B6B"/>
    <w:rsid w:val="00287E2E"/>
    <w:rsid w:val="0029076F"/>
    <w:rsid w:val="002907EC"/>
    <w:rsid w:val="00292365"/>
    <w:rsid w:val="002935E0"/>
    <w:rsid w:val="002937AB"/>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0A85"/>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DA"/>
    <w:rsid w:val="002C5BEE"/>
    <w:rsid w:val="002C5EE9"/>
    <w:rsid w:val="002C6505"/>
    <w:rsid w:val="002D10F5"/>
    <w:rsid w:val="002D1728"/>
    <w:rsid w:val="002D489E"/>
    <w:rsid w:val="002D5BF8"/>
    <w:rsid w:val="002D6C54"/>
    <w:rsid w:val="002E0191"/>
    <w:rsid w:val="002E25B3"/>
    <w:rsid w:val="002E48D0"/>
    <w:rsid w:val="002E5399"/>
    <w:rsid w:val="002E7F33"/>
    <w:rsid w:val="002F014B"/>
    <w:rsid w:val="002F16D9"/>
    <w:rsid w:val="002F41B8"/>
    <w:rsid w:val="002F4605"/>
    <w:rsid w:val="002F4885"/>
    <w:rsid w:val="002F496F"/>
    <w:rsid w:val="002F6142"/>
    <w:rsid w:val="002F64F1"/>
    <w:rsid w:val="002F692D"/>
    <w:rsid w:val="002F6A34"/>
    <w:rsid w:val="002F723A"/>
    <w:rsid w:val="002F7B08"/>
    <w:rsid w:val="00300685"/>
    <w:rsid w:val="00301020"/>
    <w:rsid w:val="00302245"/>
    <w:rsid w:val="00303D9D"/>
    <w:rsid w:val="003041A0"/>
    <w:rsid w:val="00305BEB"/>
    <w:rsid w:val="00305FB3"/>
    <w:rsid w:val="00306280"/>
    <w:rsid w:val="00307DBA"/>
    <w:rsid w:val="00311171"/>
    <w:rsid w:val="003115FB"/>
    <w:rsid w:val="00312DF1"/>
    <w:rsid w:val="003141CC"/>
    <w:rsid w:val="00314574"/>
    <w:rsid w:val="003162AE"/>
    <w:rsid w:val="0031692E"/>
    <w:rsid w:val="00316C8E"/>
    <w:rsid w:val="00317DD9"/>
    <w:rsid w:val="00320117"/>
    <w:rsid w:val="00321154"/>
    <w:rsid w:val="00322063"/>
    <w:rsid w:val="00322D4D"/>
    <w:rsid w:val="00325029"/>
    <w:rsid w:val="003267BB"/>
    <w:rsid w:val="00327963"/>
    <w:rsid w:val="00327A89"/>
    <w:rsid w:val="003344D9"/>
    <w:rsid w:val="003372EA"/>
    <w:rsid w:val="00337A16"/>
    <w:rsid w:val="00337B1D"/>
    <w:rsid w:val="00340C4B"/>
    <w:rsid w:val="003449B6"/>
    <w:rsid w:val="00345758"/>
    <w:rsid w:val="00345CA8"/>
    <w:rsid w:val="003460BF"/>
    <w:rsid w:val="003461B0"/>
    <w:rsid w:val="0034741F"/>
    <w:rsid w:val="00347B04"/>
    <w:rsid w:val="00350893"/>
    <w:rsid w:val="00350A7D"/>
    <w:rsid w:val="00352F23"/>
    <w:rsid w:val="003539B9"/>
    <w:rsid w:val="00353FEA"/>
    <w:rsid w:val="00354F26"/>
    <w:rsid w:val="00355556"/>
    <w:rsid w:val="003579F6"/>
    <w:rsid w:val="00360713"/>
    <w:rsid w:val="003610EF"/>
    <w:rsid w:val="00361792"/>
    <w:rsid w:val="003618CB"/>
    <w:rsid w:val="00361F14"/>
    <w:rsid w:val="00362546"/>
    <w:rsid w:val="003629CB"/>
    <w:rsid w:val="00362BAD"/>
    <w:rsid w:val="00362ECF"/>
    <w:rsid w:val="0036631D"/>
    <w:rsid w:val="0036692B"/>
    <w:rsid w:val="00366E4B"/>
    <w:rsid w:val="00370DC3"/>
    <w:rsid w:val="00373B2C"/>
    <w:rsid w:val="003754B7"/>
    <w:rsid w:val="00375EAD"/>
    <w:rsid w:val="00382427"/>
    <w:rsid w:val="00383C67"/>
    <w:rsid w:val="0038447C"/>
    <w:rsid w:val="00384B08"/>
    <w:rsid w:val="00384F48"/>
    <w:rsid w:val="003860AA"/>
    <w:rsid w:val="0038612C"/>
    <w:rsid w:val="00386230"/>
    <w:rsid w:val="0038624B"/>
    <w:rsid w:val="00390D3B"/>
    <w:rsid w:val="00391A56"/>
    <w:rsid w:val="003925C2"/>
    <w:rsid w:val="003938C4"/>
    <w:rsid w:val="003944FC"/>
    <w:rsid w:val="00394590"/>
    <w:rsid w:val="003959B9"/>
    <w:rsid w:val="00395E30"/>
    <w:rsid w:val="0039711D"/>
    <w:rsid w:val="003A0B09"/>
    <w:rsid w:val="003A104F"/>
    <w:rsid w:val="003A27F5"/>
    <w:rsid w:val="003A3E26"/>
    <w:rsid w:val="003A3E7D"/>
    <w:rsid w:val="003A43CF"/>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9A2"/>
    <w:rsid w:val="003C1E9E"/>
    <w:rsid w:val="003C2E2D"/>
    <w:rsid w:val="003C30C3"/>
    <w:rsid w:val="003C39E6"/>
    <w:rsid w:val="003C5BE1"/>
    <w:rsid w:val="003D2573"/>
    <w:rsid w:val="003D2786"/>
    <w:rsid w:val="003D509C"/>
    <w:rsid w:val="003E06CC"/>
    <w:rsid w:val="003E115D"/>
    <w:rsid w:val="003E1CCE"/>
    <w:rsid w:val="003E1F44"/>
    <w:rsid w:val="003E211E"/>
    <w:rsid w:val="003E3A83"/>
    <w:rsid w:val="003E5019"/>
    <w:rsid w:val="003E5313"/>
    <w:rsid w:val="003E5A40"/>
    <w:rsid w:val="003E63EC"/>
    <w:rsid w:val="003E6FBA"/>
    <w:rsid w:val="003E7FEC"/>
    <w:rsid w:val="003F0B45"/>
    <w:rsid w:val="003F0F18"/>
    <w:rsid w:val="003F3A47"/>
    <w:rsid w:val="003F3D2A"/>
    <w:rsid w:val="003F4170"/>
    <w:rsid w:val="003F43CE"/>
    <w:rsid w:val="003F4FCF"/>
    <w:rsid w:val="003F7555"/>
    <w:rsid w:val="00400F61"/>
    <w:rsid w:val="004015CA"/>
    <w:rsid w:val="00403032"/>
    <w:rsid w:val="0040332D"/>
    <w:rsid w:val="00403492"/>
    <w:rsid w:val="004040EF"/>
    <w:rsid w:val="004053CB"/>
    <w:rsid w:val="0041039A"/>
    <w:rsid w:val="00411791"/>
    <w:rsid w:val="00413400"/>
    <w:rsid w:val="004136A5"/>
    <w:rsid w:val="0041409F"/>
    <w:rsid w:val="00416E2E"/>
    <w:rsid w:val="00420B72"/>
    <w:rsid w:val="00422748"/>
    <w:rsid w:val="004231C8"/>
    <w:rsid w:val="004273BA"/>
    <w:rsid w:val="004278B5"/>
    <w:rsid w:val="004300F4"/>
    <w:rsid w:val="004314CE"/>
    <w:rsid w:val="004346AD"/>
    <w:rsid w:val="004356EB"/>
    <w:rsid w:val="00435FAE"/>
    <w:rsid w:val="0043602D"/>
    <w:rsid w:val="0043675F"/>
    <w:rsid w:val="00436804"/>
    <w:rsid w:val="00436990"/>
    <w:rsid w:val="00436B92"/>
    <w:rsid w:val="00440AA8"/>
    <w:rsid w:val="00441D72"/>
    <w:rsid w:val="00445F5B"/>
    <w:rsid w:val="00446824"/>
    <w:rsid w:val="00447103"/>
    <w:rsid w:val="0044762D"/>
    <w:rsid w:val="00450E12"/>
    <w:rsid w:val="00451CF6"/>
    <w:rsid w:val="0045366D"/>
    <w:rsid w:val="0045464E"/>
    <w:rsid w:val="004547B4"/>
    <w:rsid w:val="00455245"/>
    <w:rsid w:val="00455497"/>
    <w:rsid w:val="00457348"/>
    <w:rsid w:val="004601F1"/>
    <w:rsid w:val="004622AB"/>
    <w:rsid w:val="00462D8E"/>
    <w:rsid w:val="0046363A"/>
    <w:rsid w:val="00463820"/>
    <w:rsid w:val="00464477"/>
    <w:rsid w:val="00464E48"/>
    <w:rsid w:val="00466677"/>
    <w:rsid w:val="0046676C"/>
    <w:rsid w:val="00466E8E"/>
    <w:rsid w:val="00470A8F"/>
    <w:rsid w:val="004722EF"/>
    <w:rsid w:val="00473CB2"/>
    <w:rsid w:val="00473FEF"/>
    <w:rsid w:val="00476FB1"/>
    <w:rsid w:val="00477927"/>
    <w:rsid w:val="00477F5F"/>
    <w:rsid w:val="00480014"/>
    <w:rsid w:val="004821F6"/>
    <w:rsid w:val="004832FC"/>
    <w:rsid w:val="0048347D"/>
    <w:rsid w:val="00483F9A"/>
    <w:rsid w:val="00486E75"/>
    <w:rsid w:val="00487A1C"/>
    <w:rsid w:val="00487E35"/>
    <w:rsid w:val="0049027A"/>
    <w:rsid w:val="00490EDD"/>
    <w:rsid w:val="00491A2E"/>
    <w:rsid w:val="004933CE"/>
    <w:rsid w:val="0049559B"/>
    <w:rsid w:val="004957AB"/>
    <w:rsid w:val="00496E4C"/>
    <w:rsid w:val="004974CB"/>
    <w:rsid w:val="00497F73"/>
    <w:rsid w:val="004A2642"/>
    <w:rsid w:val="004A2673"/>
    <w:rsid w:val="004A3992"/>
    <w:rsid w:val="004A4005"/>
    <w:rsid w:val="004A5CE3"/>
    <w:rsid w:val="004B0D41"/>
    <w:rsid w:val="004B1374"/>
    <w:rsid w:val="004B29CD"/>
    <w:rsid w:val="004B3531"/>
    <w:rsid w:val="004B38F1"/>
    <w:rsid w:val="004B3D5C"/>
    <w:rsid w:val="004B4C7A"/>
    <w:rsid w:val="004B57EA"/>
    <w:rsid w:val="004B6114"/>
    <w:rsid w:val="004B6AA4"/>
    <w:rsid w:val="004B7A61"/>
    <w:rsid w:val="004C0466"/>
    <w:rsid w:val="004C28C6"/>
    <w:rsid w:val="004C41B3"/>
    <w:rsid w:val="004C7563"/>
    <w:rsid w:val="004D0423"/>
    <w:rsid w:val="004D0BF8"/>
    <w:rsid w:val="004D2AC9"/>
    <w:rsid w:val="004D2AE8"/>
    <w:rsid w:val="004D2C13"/>
    <w:rsid w:val="004D5CF1"/>
    <w:rsid w:val="004D5DC8"/>
    <w:rsid w:val="004D643F"/>
    <w:rsid w:val="004D69D2"/>
    <w:rsid w:val="004E0672"/>
    <w:rsid w:val="004E0A7F"/>
    <w:rsid w:val="004E1362"/>
    <w:rsid w:val="004E2448"/>
    <w:rsid w:val="004E2A9A"/>
    <w:rsid w:val="004E2DD3"/>
    <w:rsid w:val="004E2FEA"/>
    <w:rsid w:val="004E305E"/>
    <w:rsid w:val="004E42D2"/>
    <w:rsid w:val="004E6EC6"/>
    <w:rsid w:val="004F06FA"/>
    <w:rsid w:val="004F1A3D"/>
    <w:rsid w:val="004F38AE"/>
    <w:rsid w:val="004F3C7C"/>
    <w:rsid w:val="004F3E1C"/>
    <w:rsid w:val="004F43DA"/>
    <w:rsid w:val="004F5A34"/>
    <w:rsid w:val="004F6280"/>
    <w:rsid w:val="004F697C"/>
    <w:rsid w:val="004F6CED"/>
    <w:rsid w:val="005016A8"/>
    <w:rsid w:val="00501B07"/>
    <w:rsid w:val="00501EA8"/>
    <w:rsid w:val="00503848"/>
    <w:rsid w:val="00503D14"/>
    <w:rsid w:val="00504B55"/>
    <w:rsid w:val="0050614A"/>
    <w:rsid w:val="00507E2A"/>
    <w:rsid w:val="005124DD"/>
    <w:rsid w:val="005135D9"/>
    <w:rsid w:val="00514E46"/>
    <w:rsid w:val="005209DF"/>
    <w:rsid w:val="005214A7"/>
    <w:rsid w:val="00522580"/>
    <w:rsid w:val="00522B3C"/>
    <w:rsid w:val="00523C28"/>
    <w:rsid w:val="0052474E"/>
    <w:rsid w:val="005250B6"/>
    <w:rsid w:val="00525473"/>
    <w:rsid w:val="00526952"/>
    <w:rsid w:val="00526BBC"/>
    <w:rsid w:val="00530302"/>
    <w:rsid w:val="00530D24"/>
    <w:rsid w:val="0053194D"/>
    <w:rsid w:val="00533708"/>
    <w:rsid w:val="005350A0"/>
    <w:rsid w:val="00536900"/>
    <w:rsid w:val="00536D4D"/>
    <w:rsid w:val="00537472"/>
    <w:rsid w:val="00543953"/>
    <w:rsid w:val="00543A76"/>
    <w:rsid w:val="00543FDE"/>
    <w:rsid w:val="00544F24"/>
    <w:rsid w:val="00545A3D"/>
    <w:rsid w:val="005476F7"/>
    <w:rsid w:val="00547873"/>
    <w:rsid w:val="00547D11"/>
    <w:rsid w:val="00551682"/>
    <w:rsid w:val="00553572"/>
    <w:rsid w:val="0055520C"/>
    <w:rsid w:val="0055595D"/>
    <w:rsid w:val="00556DB2"/>
    <w:rsid w:val="005578B6"/>
    <w:rsid w:val="005607FC"/>
    <w:rsid w:val="00562E3E"/>
    <w:rsid w:val="00563999"/>
    <w:rsid w:val="00566A9C"/>
    <w:rsid w:val="005705D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4877"/>
    <w:rsid w:val="00596A92"/>
    <w:rsid w:val="00597FC0"/>
    <w:rsid w:val="005A080A"/>
    <w:rsid w:val="005A0AAD"/>
    <w:rsid w:val="005A1A80"/>
    <w:rsid w:val="005A1E6F"/>
    <w:rsid w:val="005A26CE"/>
    <w:rsid w:val="005A53D7"/>
    <w:rsid w:val="005A60B3"/>
    <w:rsid w:val="005A751D"/>
    <w:rsid w:val="005A7FC9"/>
    <w:rsid w:val="005B0949"/>
    <w:rsid w:val="005B1188"/>
    <w:rsid w:val="005B11F5"/>
    <w:rsid w:val="005B12C8"/>
    <w:rsid w:val="005B2518"/>
    <w:rsid w:val="005B2BFD"/>
    <w:rsid w:val="005B30B2"/>
    <w:rsid w:val="005B310A"/>
    <w:rsid w:val="005B3DDC"/>
    <w:rsid w:val="005B5054"/>
    <w:rsid w:val="005B5970"/>
    <w:rsid w:val="005B64CE"/>
    <w:rsid w:val="005B6D8C"/>
    <w:rsid w:val="005B755C"/>
    <w:rsid w:val="005B7DC2"/>
    <w:rsid w:val="005B7E6C"/>
    <w:rsid w:val="005C474F"/>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6E50"/>
    <w:rsid w:val="005F10B1"/>
    <w:rsid w:val="005F26D0"/>
    <w:rsid w:val="005F2A85"/>
    <w:rsid w:val="005F4A1A"/>
    <w:rsid w:val="005F5536"/>
    <w:rsid w:val="005F5A90"/>
    <w:rsid w:val="0060106F"/>
    <w:rsid w:val="006014A4"/>
    <w:rsid w:val="00602B73"/>
    <w:rsid w:val="00606045"/>
    <w:rsid w:val="00606353"/>
    <w:rsid w:val="006072A9"/>
    <w:rsid w:val="00607456"/>
    <w:rsid w:val="00607798"/>
    <w:rsid w:val="00607A81"/>
    <w:rsid w:val="006107FC"/>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533"/>
    <w:rsid w:val="00636666"/>
    <w:rsid w:val="0064022C"/>
    <w:rsid w:val="00640FAB"/>
    <w:rsid w:val="00641217"/>
    <w:rsid w:val="00641667"/>
    <w:rsid w:val="00641F46"/>
    <w:rsid w:val="006420EA"/>
    <w:rsid w:val="00642442"/>
    <w:rsid w:val="006468D2"/>
    <w:rsid w:val="00646E05"/>
    <w:rsid w:val="006521BE"/>
    <w:rsid w:val="00652A23"/>
    <w:rsid w:val="00652FDB"/>
    <w:rsid w:val="00655365"/>
    <w:rsid w:val="00656D35"/>
    <w:rsid w:val="00656D58"/>
    <w:rsid w:val="00656DFB"/>
    <w:rsid w:val="006611CD"/>
    <w:rsid w:val="00661235"/>
    <w:rsid w:val="00662E2B"/>
    <w:rsid w:val="0066461E"/>
    <w:rsid w:val="006646A8"/>
    <w:rsid w:val="00665B0E"/>
    <w:rsid w:val="00672951"/>
    <w:rsid w:val="00674A4C"/>
    <w:rsid w:val="006765E5"/>
    <w:rsid w:val="006765F5"/>
    <w:rsid w:val="00676C2A"/>
    <w:rsid w:val="00680302"/>
    <w:rsid w:val="00680585"/>
    <w:rsid w:val="00680B76"/>
    <w:rsid w:val="00681061"/>
    <w:rsid w:val="00683953"/>
    <w:rsid w:val="006840AC"/>
    <w:rsid w:val="0068422F"/>
    <w:rsid w:val="00691C48"/>
    <w:rsid w:val="00691CA6"/>
    <w:rsid w:val="0069554C"/>
    <w:rsid w:val="00695D19"/>
    <w:rsid w:val="00697D2C"/>
    <w:rsid w:val="006A0829"/>
    <w:rsid w:val="006A144A"/>
    <w:rsid w:val="006A22A1"/>
    <w:rsid w:val="006A25D7"/>
    <w:rsid w:val="006A39FD"/>
    <w:rsid w:val="006A458E"/>
    <w:rsid w:val="006A7AB4"/>
    <w:rsid w:val="006B19D8"/>
    <w:rsid w:val="006B36D9"/>
    <w:rsid w:val="006B58EE"/>
    <w:rsid w:val="006B5E98"/>
    <w:rsid w:val="006B6A79"/>
    <w:rsid w:val="006C1E0B"/>
    <w:rsid w:val="006C3C89"/>
    <w:rsid w:val="006C425F"/>
    <w:rsid w:val="006C4329"/>
    <w:rsid w:val="006C559F"/>
    <w:rsid w:val="006C65AA"/>
    <w:rsid w:val="006C6B24"/>
    <w:rsid w:val="006D0B05"/>
    <w:rsid w:val="006D15BB"/>
    <w:rsid w:val="006D622A"/>
    <w:rsid w:val="006E0824"/>
    <w:rsid w:val="006E17E3"/>
    <w:rsid w:val="006E2DF2"/>
    <w:rsid w:val="006E2F9F"/>
    <w:rsid w:val="006E48AF"/>
    <w:rsid w:val="006E6FCE"/>
    <w:rsid w:val="006E70B8"/>
    <w:rsid w:val="006E7DC4"/>
    <w:rsid w:val="006F206B"/>
    <w:rsid w:val="006F23AF"/>
    <w:rsid w:val="006F2A6C"/>
    <w:rsid w:val="006F3081"/>
    <w:rsid w:val="006F4046"/>
    <w:rsid w:val="006F58F0"/>
    <w:rsid w:val="006F6B63"/>
    <w:rsid w:val="006F7BCA"/>
    <w:rsid w:val="007029D0"/>
    <w:rsid w:val="0070345E"/>
    <w:rsid w:val="0070376F"/>
    <w:rsid w:val="007042AA"/>
    <w:rsid w:val="007043C1"/>
    <w:rsid w:val="00704E84"/>
    <w:rsid w:val="00705017"/>
    <w:rsid w:val="0070636C"/>
    <w:rsid w:val="007117AB"/>
    <w:rsid w:val="00711AA7"/>
    <w:rsid w:val="00713707"/>
    <w:rsid w:val="007138B4"/>
    <w:rsid w:val="00714C88"/>
    <w:rsid w:val="007153FB"/>
    <w:rsid w:val="00715EF5"/>
    <w:rsid w:val="007163A7"/>
    <w:rsid w:val="00716916"/>
    <w:rsid w:val="00716F24"/>
    <w:rsid w:val="0072122A"/>
    <w:rsid w:val="00722684"/>
    <w:rsid w:val="007227ED"/>
    <w:rsid w:val="00723A5F"/>
    <w:rsid w:val="00725C8C"/>
    <w:rsid w:val="00725DF7"/>
    <w:rsid w:val="00725F76"/>
    <w:rsid w:val="0072774E"/>
    <w:rsid w:val="00727A1A"/>
    <w:rsid w:val="0073084B"/>
    <w:rsid w:val="007308D9"/>
    <w:rsid w:val="007317BB"/>
    <w:rsid w:val="00731863"/>
    <w:rsid w:val="00731ADC"/>
    <w:rsid w:val="007330D0"/>
    <w:rsid w:val="00733628"/>
    <w:rsid w:val="00733BDB"/>
    <w:rsid w:val="0073530A"/>
    <w:rsid w:val="007369BD"/>
    <w:rsid w:val="00736DF0"/>
    <w:rsid w:val="00737D63"/>
    <w:rsid w:val="00737E11"/>
    <w:rsid w:val="00737EF0"/>
    <w:rsid w:val="0074046E"/>
    <w:rsid w:val="00742A75"/>
    <w:rsid w:val="00742D5E"/>
    <w:rsid w:val="0074365E"/>
    <w:rsid w:val="00743E0D"/>
    <w:rsid w:val="00744125"/>
    <w:rsid w:val="0074627D"/>
    <w:rsid w:val="0074648A"/>
    <w:rsid w:val="007476D8"/>
    <w:rsid w:val="007511FB"/>
    <w:rsid w:val="007513EB"/>
    <w:rsid w:val="00752B9C"/>
    <w:rsid w:val="00752DF8"/>
    <w:rsid w:val="0075561F"/>
    <w:rsid w:val="0075691C"/>
    <w:rsid w:val="00756FCA"/>
    <w:rsid w:val="00757266"/>
    <w:rsid w:val="007578B3"/>
    <w:rsid w:val="00760AD1"/>
    <w:rsid w:val="00761BB7"/>
    <w:rsid w:val="00762127"/>
    <w:rsid w:val="00762AC6"/>
    <w:rsid w:val="007638B2"/>
    <w:rsid w:val="0076467A"/>
    <w:rsid w:val="00765F00"/>
    <w:rsid w:val="0076735B"/>
    <w:rsid w:val="007673B1"/>
    <w:rsid w:val="00767E0C"/>
    <w:rsid w:val="007702EF"/>
    <w:rsid w:val="00771F53"/>
    <w:rsid w:val="00774DDB"/>
    <w:rsid w:val="007750B2"/>
    <w:rsid w:val="00775422"/>
    <w:rsid w:val="007768C9"/>
    <w:rsid w:val="00777CDE"/>
    <w:rsid w:val="00781B39"/>
    <w:rsid w:val="0078266A"/>
    <w:rsid w:val="0078422C"/>
    <w:rsid w:val="00785ECF"/>
    <w:rsid w:val="00787543"/>
    <w:rsid w:val="0079077E"/>
    <w:rsid w:val="00790918"/>
    <w:rsid w:val="00790CE5"/>
    <w:rsid w:val="00791CC2"/>
    <w:rsid w:val="00792F48"/>
    <w:rsid w:val="007946B0"/>
    <w:rsid w:val="00795F42"/>
    <w:rsid w:val="00796312"/>
    <w:rsid w:val="007A0830"/>
    <w:rsid w:val="007A0C9B"/>
    <w:rsid w:val="007A1649"/>
    <w:rsid w:val="007A2E34"/>
    <w:rsid w:val="007A40F2"/>
    <w:rsid w:val="007A4B89"/>
    <w:rsid w:val="007B0D99"/>
    <w:rsid w:val="007B1662"/>
    <w:rsid w:val="007B1E9D"/>
    <w:rsid w:val="007B250F"/>
    <w:rsid w:val="007B570C"/>
    <w:rsid w:val="007B5F15"/>
    <w:rsid w:val="007B656E"/>
    <w:rsid w:val="007C0C8B"/>
    <w:rsid w:val="007C16D6"/>
    <w:rsid w:val="007C58EA"/>
    <w:rsid w:val="007C7B93"/>
    <w:rsid w:val="007D0754"/>
    <w:rsid w:val="007D0F25"/>
    <w:rsid w:val="007D1175"/>
    <w:rsid w:val="007D1776"/>
    <w:rsid w:val="007D1AD5"/>
    <w:rsid w:val="007D1DFD"/>
    <w:rsid w:val="007D2A02"/>
    <w:rsid w:val="007D2A46"/>
    <w:rsid w:val="007D410C"/>
    <w:rsid w:val="007D5C64"/>
    <w:rsid w:val="007D64F6"/>
    <w:rsid w:val="007E021F"/>
    <w:rsid w:val="007E09BD"/>
    <w:rsid w:val="007E1945"/>
    <w:rsid w:val="007E2B96"/>
    <w:rsid w:val="007E2F3F"/>
    <w:rsid w:val="007E30DF"/>
    <w:rsid w:val="007E4AFD"/>
    <w:rsid w:val="007E4F2E"/>
    <w:rsid w:val="007E59F2"/>
    <w:rsid w:val="007E5E20"/>
    <w:rsid w:val="007E6778"/>
    <w:rsid w:val="007F1CDC"/>
    <w:rsid w:val="007F2ED8"/>
    <w:rsid w:val="007F349E"/>
    <w:rsid w:val="007F416C"/>
    <w:rsid w:val="007F50CB"/>
    <w:rsid w:val="007F5A96"/>
    <w:rsid w:val="007F72E4"/>
    <w:rsid w:val="007F79DF"/>
    <w:rsid w:val="007F7AA3"/>
    <w:rsid w:val="007F7C13"/>
    <w:rsid w:val="008019B8"/>
    <w:rsid w:val="00802CB6"/>
    <w:rsid w:val="00803565"/>
    <w:rsid w:val="00803612"/>
    <w:rsid w:val="008054F9"/>
    <w:rsid w:val="00806486"/>
    <w:rsid w:val="00806744"/>
    <w:rsid w:val="00806D41"/>
    <w:rsid w:val="00807007"/>
    <w:rsid w:val="00807F84"/>
    <w:rsid w:val="008108B1"/>
    <w:rsid w:val="00810E74"/>
    <w:rsid w:val="00811280"/>
    <w:rsid w:val="00811B8B"/>
    <w:rsid w:val="00811EA4"/>
    <w:rsid w:val="0081257B"/>
    <w:rsid w:val="00814B59"/>
    <w:rsid w:val="0081556A"/>
    <w:rsid w:val="008170F5"/>
    <w:rsid w:val="00817623"/>
    <w:rsid w:val="008178E2"/>
    <w:rsid w:val="0082028F"/>
    <w:rsid w:val="00820D56"/>
    <w:rsid w:val="00821DC3"/>
    <w:rsid w:val="008222C3"/>
    <w:rsid w:val="008226AF"/>
    <w:rsid w:val="008232F5"/>
    <w:rsid w:val="00823835"/>
    <w:rsid w:val="008251CB"/>
    <w:rsid w:val="00825757"/>
    <w:rsid w:val="008257D0"/>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0F2B"/>
    <w:rsid w:val="00851383"/>
    <w:rsid w:val="00851563"/>
    <w:rsid w:val="00851688"/>
    <w:rsid w:val="00851DB9"/>
    <w:rsid w:val="00851F82"/>
    <w:rsid w:val="008522C4"/>
    <w:rsid w:val="00852C97"/>
    <w:rsid w:val="00852EDF"/>
    <w:rsid w:val="00854B3E"/>
    <w:rsid w:val="00854DA6"/>
    <w:rsid w:val="008558AA"/>
    <w:rsid w:val="00856EDA"/>
    <w:rsid w:val="0086067A"/>
    <w:rsid w:val="0086134D"/>
    <w:rsid w:val="008619CD"/>
    <w:rsid w:val="00861AD4"/>
    <w:rsid w:val="00864F67"/>
    <w:rsid w:val="00865C51"/>
    <w:rsid w:val="00866BF3"/>
    <w:rsid w:val="00866CFB"/>
    <w:rsid w:val="00870F0E"/>
    <w:rsid w:val="008711C0"/>
    <w:rsid w:val="008731B3"/>
    <w:rsid w:val="0087575D"/>
    <w:rsid w:val="008763C5"/>
    <w:rsid w:val="0087789B"/>
    <w:rsid w:val="00877F78"/>
    <w:rsid w:val="008815FE"/>
    <w:rsid w:val="00883CD8"/>
    <w:rsid w:val="00883E98"/>
    <w:rsid w:val="008842FE"/>
    <w:rsid w:val="008845C4"/>
    <w:rsid w:val="00884B45"/>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A5C00"/>
    <w:rsid w:val="008A606F"/>
    <w:rsid w:val="008A6A01"/>
    <w:rsid w:val="008B0E3E"/>
    <w:rsid w:val="008B17EE"/>
    <w:rsid w:val="008B2845"/>
    <w:rsid w:val="008B348C"/>
    <w:rsid w:val="008B34F2"/>
    <w:rsid w:val="008B4547"/>
    <w:rsid w:val="008B4D70"/>
    <w:rsid w:val="008B50A2"/>
    <w:rsid w:val="008B5835"/>
    <w:rsid w:val="008B5CC5"/>
    <w:rsid w:val="008B6D57"/>
    <w:rsid w:val="008B7B9B"/>
    <w:rsid w:val="008C0438"/>
    <w:rsid w:val="008C1A2D"/>
    <w:rsid w:val="008C2E4D"/>
    <w:rsid w:val="008C30F4"/>
    <w:rsid w:val="008C5037"/>
    <w:rsid w:val="008C7F85"/>
    <w:rsid w:val="008D2C22"/>
    <w:rsid w:val="008D4686"/>
    <w:rsid w:val="008D4D02"/>
    <w:rsid w:val="008D76B5"/>
    <w:rsid w:val="008E0285"/>
    <w:rsid w:val="008E322E"/>
    <w:rsid w:val="008E386C"/>
    <w:rsid w:val="008E5160"/>
    <w:rsid w:val="008E6235"/>
    <w:rsid w:val="008E68BA"/>
    <w:rsid w:val="008E72B4"/>
    <w:rsid w:val="008F2081"/>
    <w:rsid w:val="008F7FF9"/>
    <w:rsid w:val="00900AEF"/>
    <w:rsid w:val="00902B2B"/>
    <w:rsid w:val="00903192"/>
    <w:rsid w:val="009032ED"/>
    <w:rsid w:val="00903F93"/>
    <w:rsid w:val="009058A8"/>
    <w:rsid w:val="00905917"/>
    <w:rsid w:val="00907A51"/>
    <w:rsid w:val="00907F52"/>
    <w:rsid w:val="00912A08"/>
    <w:rsid w:val="00912A6C"/>
    <w:rsid w:val="00914937"/>
    <w:rsid w:val="009171BC"/>
    <w:rsid w:val="0092083F"/>
    <w:rsid w:val="009227DD"/>
    <w:rsid w:val="0092419C"/>
    <w:rsid w:val="0092482D"/>
    <w:rsid w:val="00925318"/>
    <w:rsid w:val="009301F6"/>
    <w:rsid w:val="00931412"/>
    <w:rsid w:val="009314E3"/>
    <w:rsid w:val="009319E8"/>
    <w:rsid w:val="00934483"/>
    <w:rsid w:val="009376E4"/>
    <w:rsid w:val="00937764"/>
    <w:rsid w:val="00940D2A"/>
    <w:rsid w:val="00941295"/>
    <w:rsid w:val="009413D8"/>
    <w:rsid w:val="00941CE0"/>
    <w:rsid w:val="0094328A"/>
    <w:rsid w:val="00943F7A"/>
    <w:rsid w:val="00947A35"/>
    <w:rsid w:val="00950A31"/>
    <w:rsid w:val="00951F14"/>
    <w:rsid w:val="009540D2"/>
    <w:rsid w:val="00955E26"/>
    <w:rsid w:val="009574FE"/>
    <w:rsid w:val="00963BC9"/>
    <w:rsid w:val="00964E90"/>
    <w:rsid w:val="00965B42"/>
    <w:rsid w:val="00967337"/>
    <w:rsid w:val="00967407"/>
    <w:rsid w:val="00967511"/>
    <w:rsid w:val="0096779F"/>
    <w:rsid w:val="00970D02"/>
    <w:rsid w:val="0097211B"/>
    <w:rsid w:val="00972675"/>
    <w:rsid w:val="00972BB4"/>
    <w:rsid w:val="00973DF7"/>
    <w:rsid w:val="009761C5"/>
    <w:rsid w:val="0097664E"/>
    <w:rsid w:val="00977DD6"/>
    <w:rsid w:val="00980F37"/>
    <w:rsid w:val="00981854"/>
    <w:rsid w:val="00982BE1"/>
    <w:rsid w:val="00983660"/>
    <w:rsid w:val="00984F4D"/>
    <w:rsid w:val="00986B3A"/>
    <w:rsid w:val="0098700B"/>
    <w:rsid w:val="00987F76"/>
    <w:rsid w:val="0099118D"/>
    <w:rsid w:val="00991782"/>
    <w:rsid w:val="00993624"/>
    <w:rsid w:val="009951C6"/>
    <w:rsid w:val="0099614E"/>
    <w:rsid w:val="00996D43"/>
    <w:rsid w:val="00997EF2"/>
    <w:rsid w:val="009A00CC"/>
    <w:rsid w:val="009A0D55"/>
    <w:rsid w:val="009A2185"/>
    <w:rsid w:val="009A65E8"/>
    <w:rsid w:val="009A6947"/>
    <w:rsid w:val="009A6B73"/>
    <w:rsid w:val="009A72CE"/>
    <w:rsid w:val="009A7644"/>
    <w:rsid w:val="009B014A"/>
    <w:rsid w:val="009B0F6B"/>
    <w:rsid w:val="009B20E7"/>
    <w:rsid w:val="009B2AEB"/>
    <w:rsid w:val="009B2E12"/>
    <w:rsid w:val="009B402E"/>
    <w:rsid w:val="009B499C"/>
    <w:rsid w:val="009B6844"/>
    <w:rsid w:val="009B7234"/>
    <w:rsid w:val="009B7760"/>
    <w:rsid w:val="009C0E83"/>
    <w:rsid w:val="009C1BE8"/>
    <w:rsid w:val="009C3220"/>
    <w:rsid w:val="009C3747"/>
    <w:rsid w:val="009C3DB8"/>
    <w:rsid w:val="009C4F80"/>
    <w:rsid w:val="009C6EF4"/>
    <w:rsid w:val="009C730E"/>
    <w:rsid w:val="009D0212"/>
    <w:rsid w:val="009D0D2A"/>
    <w:rsid w:val="009D19D5"/>
    <w:rsid w:val="009D2C7C"/>
    <w:rsid w:val="009D5289"/>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AD8"/>
    <w:rsid w:val="00A01EBD"/>
    <w:rsid w:val="00A02096"/>
    <w:rsid w:val="00A0237C"/>
    <w:rsid w:val="00A02EF3"/>
    <w:rsid w:val="00A03342"/>
    <w:rsid w:val="00A03BF9"/>
    <w:rsid w:val="00A06748"/>
    <w:rsid w:val="00A07CC4"/>
    <w:rsid w:val="00A07EFA"/>
    <w:rsid w:val="00A07FFB"/>
    <w:rsid w:val="00A103A7"/>
    <w:rsid w:val="00A12301"/>
    <w:rsid w:val="00A13D67"/>
    <w:rsid w:val="00A142D6"/>
    <w:rsid w:val="00A17C44"/>
    <w:rsid w:val="00A20093"/>
    <w:rsid w:val="00A20DAD"/>
    <w:rsid w:val="00A22743"/>
    <w:rsid w:val="00A22BAD"/>
    <w:rsid w:val="00A23816"/>
    <w:rsid w:val="00A24A27"/>
    <w:rsid w:val="00A25571"/>
    <w:rsid w:val="00A27105"/>
    <w:rsid w:val="00A30296"/>
    <w:rsid w:val="00A3218C"/>
    <w:rsid w:val="00A32195"/>
    <w:rsid w:val="00A3398E"/>
    <w:rsid w:val="00A34CC2"/>
    <w:rsid w:val="00A37BAA"/>
    <w:rsid w:val="00A40B3C"/>
    <w:rsid w:val="00A42333"/>
    <w:rsid w:val="00A46982"/>
    <w:rsid w:val="00A46C12"/>
    <w:rsid w:val="00A47302"/>
    <w:rsid w:val="00A47728"/>
    <w:rsid w:val="00A51A89"/>
    <w:rsid w:val="00A5245A"/>
    <w:rsid w:val="00A52E99"/>
    <w:rsid w:val="00A531D2"/>
    <w:rsid w:val="00A53288"/>
    <w:rsid w:val="00A539FD"/>
    <w:rsid w:val="00A5523D"/>
    <w:rsid w:val="00A55334"/>
    <w:rsid w:val="00A55F0C"/>
    <w:rsid w:val="00A57961"/>
    <w:rsid w:val="00A61F42"/>
    <w:rsid w:val="00A621E5"/>
    <w:rsid w:val="00A62812"/>
    <w:rsid w:val="00A65E23"/>
    <w:rsid w:val="00A67072"/>
    <w:rsid w:val="00A673A0"/>
    <w:rsid w:val="00A6744F"/>
    <w:rsid w:val="00A73D37"/>
    <w:rsid w:val="00A73FA6"/>
    <w:rsid w:val="00A7532F"/>
    <w:rsid w:val="00A75439"/>
    <w:rsid w:val="00A75ACB"/>
    <w:rsid w:val="00A76E5D"/>
    <w:rsid w:val="00A81AF3"/>
    <w:rsid w:val="00A82F82"/>
    <w:rsid w:val="00A86CB6"/>
    <w:rsid w:val="00A87702"/>
    <w:rsid w:val="00A87856"/>
    <w:rsid w:val="00A91900"/>
    <w:rsid w:val="00A92AB8"/>
    <w:rsid w:val="00A93FAC"/>
    <w:rsid w:val="00A965B7"/>
    <w:rsid w:val="00A97E4A"/>
    <w:rsid w:val="00AA0054"/>
    <w:rsid w:val="00AA16B2"/>
    <w:rsid w:val="00AA1C16"/>
    <w:rsid w:val="00AA1C68"/>
    <w:rsid w:val="00AA2952"/>
    <w:rsid w:val="00AA31C3"/>
    <w:rsid w:val="00AA35BF"/>
    <w:rsid w:val="00AA3B07"/>
    <w:rsid w:val="00AA5866"/>
    <w:rsid w:val="00AA5CD8"/>
    <w:rsid w:val="00AA66AA"/>
    <w:rsid w:val="00AA695C"/>
    <w:rsid w:val="00AA76F9"/>
    <w:rsid w:val="00AB09B2"/>
    <w:rsid w:val="00AB0B93"/>
    <w:rsid w:val="00AB1797"/>
    <w:rsid w:val="00AB3B4E"/>
    <w:rsid w:val="00AB3DED"/>
    <w:rsid w:val="00AB4692"/>
    <w:rsid w:val="00AB4D95"/>
    <w:rsid w:val="00AB4E49"/>
    <w:rsid w:val="00AC0FE4"/>
    <w:rsid w:val="00AC1E16"/>
    <w:rsid w:val="00AC248F"/>
    <w:rsid w:val="00AC263C"/>
    <w:rsid w:val="00AC2F29"/>
    <w:rsid w:val="00AC33AE"/>
    <w:rsid w:val="00AC3B01"/>
    <w:rsid w:val="00AC3F87"/>
    <w:rsid w:val="00AC40C5"/>
    <w:rsid w:val="00AC4746"/>
    <w:rsid w:val="00AC7F0E"/>
    <w:rsid w:val="00AD0444"/>
    <w:rsid w:val="00AD0914"/>
    <w:rsid w:val="00AD192B"/>
    <w:rsid w:val="00AD1C1B"/>
    <w:rsid w:val="00AD1EE1"/>
    <w:rsid w:val="00AD251C"/>
    <w:rsid w:val="00AD3733"/>
    <w:rsid w:val="00AD442D"/>
    <w:rsid w:val="00AD482A"/>
    <w:rsid w:val="00AD48F7"/>
    <w:rsid w:val="00AD6D29"/>
    <w:rsid w:val="00AD7A12"/>
    <w:rsid w:val="00AD7D83"/>
    <w:rsid w:val="00AE38D9"/>
    <w:rsid w:val="00AE52F3"/>
    <w:rsid w:val="00AE5AB6"/>
    <w:rsid w:val="00AE6172"/>
    <w:rsid w:val="00AE7B88"/>
    <w:rsid w:val="00AF0EF5"/>
    <w:rsid w:val="00AF18DD"/>
    <w:rsid w:val="00AF2E9B"/>
    <w:rsid w:val="00AF428D"/>
    <w:rsid w:val="00AF63C5"/>
    <w:rsid w:val="00AF79D0"/>
    <w:rsid w:val="00B0131B"/>
    <w:rsid w:val="00B019CA"/>
    <w:rsid w:val="00B0343B"/>
    <w:rsid w:val="00B039AF"/>
    <w:rsid w:val="00B03E5E"/>
    <w:rsid w:val="00B03F48"/>
    <w:rsid w:val="00B04A7C"/>
    <w:rsid w:val="00B0531F"/>
    <w:rsid w:val="00B0626D"/>
    <w:rsid w:val="00B062AB"/>
    <w:rsid w:val="00B07694"/>
    <w:rsid w:val="00B10EFD"/>
    <w:rsid w:val="00B10FF9"/>
    <w:rsid w:val="00B121F3"/>
    <w:rsid w:val="00B122B9"/>
    <w:rsid w:val="00B12767"/>
    <w:rsid w:val="00B1346D"/>
    <w:rsid w:val="00B13BD8"/>
    <w:rsid w:val="00B13EB0"/>
    <w:rsid w:val="00B1459D"/>
    <w:rsid w:val="00B1621F"/>
    <w:rsid w:val="00B201C9"/>
    <w:rsid w:val="00B2047C"/>
    <w:rsid w:val="00B22966"/>
    <w:rsid w:val="00B22BAC"/>
    <w:rsid w:val="00B23A0F"/>
    <w:rsid w:val="00B23E35"/>
    <w:rsid w:val="00B27534"/>
    <w:rsid w:val="00B3026B"/>
    <w:rsid w:val="00B306BA"/>
    <w:rsid w:val="00B3254B"/>
    <w:rsid w:val="00B32B98"/>
    <w:rsid w:val="00B32C83"/>
    <w:rsid w:val="00B334F2"/>
    <w:rsid w:val="00B37A3E"/>
    <w:rsid w:val="00B40687"/>
    <w:rsid w:val="00B40D7A"/>
    <w:rsid w:val="00B4225D"/>
    <w:rsid w:val="00B434B0"/>
    <w:rsid w:val="00B44EFE"/>
    <w:rsid w:val="00B44F51"/>
    <w:rsid w:val="00B469F1"/>
    <w:rsid w:val="00B476CD"/>
    <w:rsid w:val="00B51FE4"/>
    <w:rsid w:val="00B52D8B"/>
    <w:rsid w:val="00B53096"/>
    <w:rsid w:val="00B546C4"/>
    <w:rsid w:val="00B55F9B"/>
    <w:rsid w:val="00B56EBF"/>
    <w:rsid w:val="00B602CD"/>
    <w:rsid w:val="00B60EC4"/>
    <w:rsid w:val="00B617D6"/>
    <w:rsid w:val="00B6476C"/>
    <w:rsid w:val="00B65BD6"/>
    <w:rsid w:val="00B66DA1"/>
    <w:rsid w:val="00B6735C"/>
    <w:rsid w:val="00B72ACC"/>
    <w:rsid w:val="00B736C2"/>
    <w:rsid w:val="00B75A84"/>
    <w:rsid w:val="00B815F3"/>
    <w:rsid w:val="00B81DEF"/>
    <w:rsid w:val="00B82F1B"/>
    <w:rsid w:val="00B83916"/>
    <w:rsid w:val="00B83DFF"/>
    <w:rsid w:val="00B8503A"/>
    <w:rsid w:val="00B86165"/>
    <w:rsid w:val="00B90C54"/>
    <w:rsid w:val="00B90E9B"/>
    <w:rsid w:val="00B919A9"/>
    <w:rsid w:val="00B94FB4"/>
    <w:rsid w:val="00B9558A"/>
    <w:rsid w:val="00B95E78"/>
    <w:rsid w:val="00B9624E"/>
    <w:rsid w:val="00B96C7D"/>
    <w:rsid w:val="00BA1BDD"/>
    <w:rsid w:val="00BA33D5"/>
    <w:rsid w:val="00BA4830"/>
    <w:rsid w:val="00BA528E"/>
    <w:rsid w:val="00BA550A"/>
    <w:rsid w:val="00BA5C8E"/>
    <w:rsid w:val="00BA662C"/>
    <w:rsid w:val="00BA67CE"/>
    <w:rsid w:val="00BA6A02"/>
    <w:rsid w:val="00BA7494"/>
    <w:rsid w:val="00BA777D"/>
    <w:rsid w:val="00BB0D26"/>
    <w:rsid w:val="00BB1121"/>
    <w:rsid w:val="00BB13B1"/>
    <w:rsid w:val="00BB18B3"/>
    <w:rsid w:val="00BB1B45"/>
    <w:rsid w:val="00BB3A14"/>
    <w:rsid w:val="00BB4AE0"/>
    <w:rsid w:val="00BB7A7C"/>
    <w:rsid w:val="00BC0B94"/>
    <w:rsid w:val="00BC128B"/>
    <w:rsid w:val="00BC19DC"/>
    <w:rsid w:val="00BC365E"/>
    <w:rsid w:val="00BC50B6"/>
    <w:rsid w:val="00BC5C02"/>
    <w:rsid w:val="00BC7C8F"/>
    <w:rsid w:val="00BD0135"/>
    <w:rsid w:val="00BD065D"/>
    <w:rsid w:val="00BD0683"/>
    <w:rsid w:val="00BD0B27"/>
    <w:rsid w:val="00BD38BD"/>
    <w:rsid w:val="00BE05AF"/>
    <w:rsid w:val="00BE13CD"/>
    <w:rsid w:val="00BE174A"/>
    <w:rsid w:val="00BE194F"/>
    <w:rsid w:val="00BE1DA9"/>
    <w:rsid w:val="00BE3B30"/>
    <w:rsid w:val="00BE5467"/>
    <w:rsid w:val="00BE5A13"/>
    <w:rsid w:val="00BE6A13"/>
    <w:rsid w:val="00BF08B3"/>
    <w:rsid w:val="00BF17B9"/>
    <w:rsid w:val="00BF1B54"/>
    <w:rsid w:val="00BF1C93"/>
    <w:rsid w:val="00BF2CEA"/>
    <w:rsid w:val="00BF6169"/>
    <w:rsid w:val="00BF64F4"/>
    <w:rsid w:val="00BF6D0B"/>
    <w:rsid w:val="00BF73B0"/>
    <w:rsid w:val="00C010B6"/>
    <w:rsid w:val="00C01CD5"/>
    <w:rsid w:val="00C01E7C"/>
    <w:rsid w:val="00C03A93"/>
    <w:rsid w:val="00C060BC"/>
    <w:rsid w:val="00C066BC"/>
    <w:rsid w:val="00C06F68"/>
    <w:rsid w:val="00C07C21"/>
    <w:rsid w:val="00C07E78"/>
    <w:rsid w:val="00C12837"/>
    <w:rsid w:val="00C14480"/>
    <w:rsid w:val="00C14F84"/>
    <w:rsid w:val="00C1569C"/>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31C4"/>
    <w:rsid w:val="00C350F0"/>
    <w:rsid w:val="00C35F77"/>
    <w:rsid w:val="00C36EDB"/>
    <w:rsid w:val="00C40614"/>
    <w:rsid w:val="00C41742"/>
    <w:rsid w:val="00C41B58"/>
    <w:rsid w:val="00C445BE"/>
    <w:rsid w:val="00C460DE"/>
    <w:rsid w:val="00C46510"/>
    <w:rsid w:val="00C50344"/>
    <w:rsid w:val="00C5274C"/>
    <w:rsid w:val="00C5363D"/>
    <w:rsid w:val="00C54293"/>
    <w:rsid w:val="00C57360"/>
    <w:rsid w:val="00C576C1"/>
    <w:rsid w:val="00C57AA7"/>
    <w:rsid w:val="00C57E7D"/>
    <w:rsid w:val="00C602AF"/>
    <w:rsid w:val="00C63397"/>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0BEB"/>
    <w:rsid w:val="00CB12B5"/>
    <w:rsid w:val="00CB21CF"/>
    <w:rsid w:val="00CB32ED"/>
    <w:rsid w:val="00CB472C"/>
    <w:rsid w:val="00CB5A78"/>
    <w:rsid w:val="00CB76A4"/>
    <w:rsid w:val="00CC0FB5"/>
    <w:rsid w:val="00CC18F5"/>
    <w:rsid w:val="00CC5335"/>
    <w:rsid w:val="00CC7F17"/>
    <w:rsid w:val="00CD08B3"/>
    <w:rsid w:val="00CD1F3E"/>
    <w:rsid w:val="00CD40BC"/>
    <w:rsid w:val="00CD510E"/>
    <w:rsid w:val="00CD5637"/>
    <w:rsid w:val="00CD7055"/>
    <w:rsid w:val="00CD789E"/>
    <w:rsid w:val="00CD7A90"/>
    <w:rsid w:val="00CE0170"/>
    <w:rsid w:val="00CE31C9"/>
    <w:rsid w:val="00CE4471"/>
    <w:rsid w:val="00CE4D13"/>
    <w:rsid w:val="00CE5827"/>
    <w:rsid w:val="00CE5DF7"/>
    <w:rsid w:val="00CE7CCC"/>
    <w:rsid w:val="00CF0A83"/>
    <w:rsid w:val="00CF12BE"/>
    <w:rsid w:val="00CF1B1E"/>
    <w:rsid w:val="00CF1D76"/>
    <w:rsid w:val="00CF29BC"/>
    <w:rsid w:val="00CF2BE3"/>
    <w:rsid w:val="00CF3926"/>
    <w:rsid w:val="00CF4370"/>
    <w:rsid w:val="00CF60E2"/>
    <w:rsid w:val="00D00B2D"/>
    <w:rsid w:val="00D0104C"/>
    <w:rsid w:val="00D02D23"/>
    <w:rsid w:val="00D03557"/>
    <w:rsid w:val="00D04FB8"/>
    <w:rsid w:val="00D063A8"/>
    <w:rsid w:val="00D064FF"/>
    <w:rsid w:val="00D069B3"/>
    <w:rsid w:val="00D07622"/>
    <w:rsid w:val="00D07E88"/>
    <w:rsid w:val="00D100E0"/>
    <w:rsid w:val="00D11BC7"/>
    <w:rsid w:val="00D12A88"/>
    <w:rsid w:val="00D13439"/>
    <w:rsid w:val="00D14B03"/>
    <w:rsid w:val="00D157DD"/>
    <w:rsid w:val="00D173F3"/>
    <w:rsid w:val="00D2174E"/>
    <w:rsid w:val="00D21814"/>
    <w:rsid w:val="00D22B29"/>
    <w:rsid w:val="00D23189"/>
    <w:rsid w:val="00D256C4"/>
    <w:rsid w:val="00D26DAA"/>
    <w:rsid w:val="00D26F70"/>
    <w:rsid w:val="00D27659"/>
    <w:rsid w:val="00D277C9"/>
    <w:rsid w:val="00D31358"/>
    <w:rsid w:val="00D32D89"/>
    <w:rsid w:val="00D3337A"/>
    <w:rsid w:val="00D33613"/>
    <w:rsid w:val="00D33659"/>
    <w:rsid w:val="00D34627"/>
    <w:rsid w:val="00D3574A"/>
    <w:rsid w:val="00D36AE0"/>
    <w:rsid w:val="00D36D58"/>
    <w:rsid w:val="00D372D9"/>
    <w:rsid w:val="00D40CEF"/>
    <w:rsid w:val="00D41398"/>
    <w:rsid w:val="00D416D7"/>
    <w:rsid w:val="00D44FDB"/>
    <w:rsid w:val="00D451BD"/>
    <w:rsid w:val="00D46064"/>
    <w:rsid w:val="00D507E6"/>
    <w:rsid w:val="00D546F0"/>
    <w:rsid w:val="00D54DA0"/>
    <w:rsid w:val="00D5583F"/>
    <w:rsid w:val="00D5597A"/>
    <w:rsid w:val="00D55A0F"/>
    <w:rsid w:val="00D56881"/>
    <w:rsid w:val="00D56A0D"/>
    <w:rsid w:val="00D56ABF"/>
    <w:rsid w:val="00D570F3"/>
    <w:rsid w:val="00D57460"/>
    <w:rsid w:val="00D576E4"/>
    <w:rsid w:val="00D60062"/>
    <w:rsid w:val="00D61762"/>
    <w:rsid w:val="00D63AF2"/>
    <w:rsid w:val="00D65514"/>
    <w:rsid w:val="00D65689"/>
    <w:rsid w:val="00D65C7A"/>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4E39"/>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A23CF"/>
    <w:rsid w:val="00DA37A8"/>
    <w:rsid w:val="00DA3CE9"/>
    <w:rsid w:val="00DA58B2"/>
    <w:rsid w:val="00DA649B"/>
    <w:rsid w:val="00DA6F4F"/>
    <w:rsid w:val="00DA7B74"/>
    <w:rsid w:val="00DB2748"/>
    <w:rsid w:val="00DB7765"/>
    <w:rsid w:val="00DC1FA7"/>
    <w:rsid w:val="00DC1FBE"/>
    <w:rsid w:val="00DC2761"/>
    <w:rsid w:val="00DC2C3A"/>
    <w:rsid w:val="00DC300C"/>
    <w:rsid w:val="00DC33B4"/>
    <w:rsid w:val="00DC4234"/>
    <w:rsid w:val="00DC4A04"/>
    <w:rsid w:val="00DC5960"/>
    <w:rsid w:val="00DC6966"/>
    <w:rsid w:val="00DC6DD9"/>
    <w:rsid w:val="00DC7A65"/>
    <w:rsid w:val="00DC7C6B"/>
    <w:rsid w:val="00DD0015"/>
    <w:rsid w:val="00DD0356"/>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E729C"/>
    <w:rsid w:val="00DF00F3"/>
    <w:rsid w:val="00DF0619"/>
    <w:rsid w:val="00DF499C"/>
    <w:rsid w:val="00DF588F"/>
    <w:rsid w:val="00DF6479"/>
    <w:rsid w:val="00DF7819"/>
    <w:rsid w:val="00E00406"/>
    <w:rsid w:val="00E00FE7"/>
    <w:rsid w:val="00E01CA8"/>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5F"/>
    <w:rsid w:val="00E219D5"/>
    <w:rsid w:val="00E2309E"/>
    <w:rsid w:val="00E260FB"/>
    <w:rsid w:val="00E263D0"/>
    <w:rsid w:val="00E27D30"/>
    <w:rsid w:val="00E3083B"/>
    <w:rsid w:val="00E31ED1"/>
    <w:rsid w:val="00E31F8F"/>
    <w:rsid w:val="00E32B18"/>
    <w:rsid w:val="00E330A8"/>
    <w:rsid w:val="00E3459F"/>
    <w:rsid w:val="00E36635"/>
    <w:rsid w:val="00E37736"/>
    <w:rsid w:val="00E40671"/>
    <w:rsid w:val="00E418C3"/>
    <w:rsid w:val="00E42979"/>
    <w:rsid w:val="00E43ED6"/>
    <w:rsid w:val="00E445BF"/>
    <w:rsid w:val="00E44B38"/>
    <w:rsid w:val="00E460CD"/>
    <w:rsid w:val="00E47910"/>
    <w:rsid w:val="00E47C4F"/>
    <w:rsid w:val="00E47CF2"/>
    <w:rsid w:val="00E509FF"/>
    <w:rsid w:val="00E51DEA"/>
    <w:rsid w:val="00E51F41"/>
    <w:rsid w:val="00E52FF9"/>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76807"/>
    <w:rsid w:val="00E8074C"/>
    <w:rsid w:val="00E8157D"/>
    <w:rsid w:val="00E825B6"/>
    <w:rsid w:val="00E84541"/>
    <w:rsid w:val="00E8559C"/>
    <w:rsid w:val="00E857B6"/>
    <w:rsid w:val="00E85A93"/>
    <w:rsid w:val="00E874B0"/>
    <w:rsid w:val="00E9111D"/>
    <w:rsid w:val="00E91CFC"/>
    <w:rsid w:val="00E92B89"/>
    <w:rsid w:val="00E933ED"/>
    <w:rsid w:val="00E93620"/>
    <w:rsid w:val="00E937DC"/>
    <w:rsid w:val="00E94D8F"/>
    <w:rsid w:val="00E95C32"/>
    <w:rsid w:val="00E95D50"/>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67"/>
    <w:rsid w:val="00EC3C72"/>
    <w:rsid w:val="00EC4EA2"/>
    <w:rsid w:val="00ED23AD"/>
    <w:rsid w:val="00ED330C"/>
    <w:rsid w:val="00ED5A32"/>
    <w:rsid w:val="00ED6254"/>
    <w:rsid w:val="00ED68EE"/>
    <w:rsid w:val="00ED6C19"/>
    <w:rsid w:val="00ED7C28"/>
    <w:rsid w:val="00EE039D"/>
    <w:rsid w:val="00EE196B"/>
    <w:rsid w:val="00EE2196"/>
    <w:rsid w:val="00EE2404"/>
    <w:rsid w:val="00EE2DF2"/>
    <w:rsid w:val="00EE51F2"/>
    <w:rsid w:val="00EE73CE"/>
    <w:rsid w:val="00EE7C55"/>
    <w:rsid w:val="00EF07CF"/>
    <w:rsid w:val="00EF0B3B"/>
    <w:rsid w:val="00EF2365"/>
    <w:rsid w:val="00EF6554"/>
    <w:rsid w:val="00EF7701"/>
    <w:rsid w:val="00F00623"/>
    <w:rsid w:val="00F03FF8"/>
    <w:rsid w:val="00F04521"/>
    <w:rsid w:val="00F04810"/>
    <w:rsid w:val="00F04A3F"/>
    <w:rsid w:val="00F064EA"/>
    <w:rsid w:val="00F06E9C"/>
    <w:rsid w:val="00F073BE"/>
    <w:rsid w:val="00F1087F"/>
    <w:rsid w:val="00F11616"/>
    <w:rsid w:val="00F11A16"/>
    <w:rsid w:val="00F1237A"/>
    <w:rsid w:val="00F12554"/>
    <w:rsid w:val="00F13FB2"/>
    <w:rsid w:val="00F14216"/>
    <w:rsid w:val="00F15E32"/>
    <w:rsid w:val="00F20933"/>
    <w:rsid w:val="00F211EE"/>
    <w:rsid w:val="00F21A7A"/>
    <w:rsid w:val="00F22DAE"/>
    <w:rsid w:val="00F22E0F"/>
    <w:rsid w:val="00F239B6"/>
    <w:rsid w:val="00F2439C"/>
    <w:rsid w:val="00F25F69"/>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754"/>
    <w:rsid w:val="00F5170C"/>
    <w:rsid w:val="00F53A66"/>
    <w:rsid w:val="00F53ACE"/>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49B0"/>
    <w:rsid w:val="00F7503B"/>
    <w:rsid w:val="00F75204"/>
    <w:rsid w:val="00F7529E"/>
    <w:rsid w:val="00F75C29"/>
    <w:rsid w:val="00F77175"/>
    <w:rsid w:val="00F8237E"/>
    <w:rsid w:val="00F8338E"/>
    <w:rsid w:val="00F84F2C"/>
    <w:rsid w:val="00F85AF1"/>
    <w:rsid w:val="00F90BA4"/>
    <w:rsid w:val="00F936A3"/>
    <w:rsid w:val="00F94E2E"/>
    <w:rsid w:val="00F959A4"/>
    <w:rsid w:val="00F959FD"/>
    <w:rsid w:val="00F95E42"/>
    <w:rsid w:val="00F96BA0"/>
    <w:rsid w:val="00F970AA"/>
    <w:rsid w:val="00F97B9A"/>
    <w:rsid w:val="00FA0954"/>
    <w:rsid w:val="00FA1991"/>
    <w:rsid w:val="00FA264A"/>
    <w:rsid w:val="00FA3554"/>
    <w:rsid w:val="00FA5CD5"/>
    <w:rsid w:val="00FA7295"/>
    <w:rsid w:val="00FB1848"/>
    <w:rsid w:val="00FB1FB4"/>
    <w:rsid w:val="00FB3A49"/>
    <w:rsid w:val="00FB4062"/>
    <w:rsid w:val="00FB494A"/>
    <w:rsid w:val="00FB5073"/>
    <w:rsid w:val="00FC188E"/>
    <w:rsid w:val="00FC2E70"/>
    <w:rsid w:val="00FC3250"/>
    <w:rsid w:val="00FC3AAC"/>
    <w:rsid w:val="00FC41DA"/>
    <w:rsid w:val="00FC584A"/>
    <w:rsid w:val="00FC5B2E"/>
    <w:rsid w:val="00FC5E37"/>
    <w:rsid w:val="00FC7574"/>
    <w:rsid w:val="00FC77D7"/>
    <w:rsid w:val="00FC7B31"/>
    <w:rsid w:val="00FC7B61"/>
    <w:rsid w:val="00FD0ED5"/>
    <w:rsid w:val="00FD15DD"/>
    <w:rsid w:val="00FD3373"/>
    <w:rsid w:val="00FD450C"/>
    <w:rsid w:val="00FD733D"/>
    <w:rsid w:val="00FD73EA"/>
    <w:rsid w:val="00FD7A39"/>
    <w:rsid w:val="00FE5E39"/>
    <w:rsid w:val="00FE71DC"/>
    <w:rsid w:val="00FE74C3"/>
    <w:rsid w:val="00FE74CD"/>
    <w:rsid w:val="00FF08F9"/>
    <w:rsid w:val="00FF0D35"/>
    <w:rsid w:val="00FF4540"/>
    <w:rsid w:val="00FF580D"/>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正文基准"/>
    <w:qFormat/>
    <w:rsid w:val="009314E3"/>
    <w:pPr>
      <w:topLinePunct/>
      <w:adjustRightInd w:val="0"/>
      <w:snapToGrid w:val="0"/>
      <w:spacing w:before="80" w:after="80" w:line="240" w:lineRule="atLeast"/>
      <w:ind w:left="1134"/>
    </w:pPr>
    <w:rPr>
      <w:rFonts w:ascii="Huawei Sans" w:eastAsia="方正兰亭黑简体" w:hAnsi="Huawei Sans" w:cs="Microsoft YaHei"/>
      <w:kern w:val="2"/>
      <w:sz w:val="21"/>
      <w:szCs w:val="21"/>
    </w:rPr>
  </w:style>
  <w:style w:type="paragraph" w:styleId="Heading1">
    <w:name w:val="heading 1"/>
    <w:aliases w:val="ALT+1"/>
    <w:basedOn w:val="Normal"/>
    <w:next w:val="Heading2"/>
    <w:link w:val="Heading1Char"/>
    <w:autoRedefine/>
    <w:qFormat/>
    <w:rsid w:val="00B1621F"/>
    <w:pPr>
      <w:keepNext/>
      <w:numPr>
        <w:numId w:val="18"/>
      </w:numPr>
      <w:pBdr>
        <w:bottom w:val="single" w:sz="12" w:space="1" w:color="auto"/>
      </w:pBdr>
      <w:spacing w:before="0" w:after="800"/>
      <w:jc w:val="right"/>
      <w:outlineLvl w:val="0"/>
    </w:pPr>
    <w:rPr>
      <w:rFonts w:ascii="Huawai Sans" w:hAnsi="Huawai Sans"/>
      <w:b/>
      <w:bCs/>
      <w:sz w:val="44"/>
      <w:szCs w:val="44"/>
    </w:rPr>
  </w:style>
  <w:style w:type="paragraph" w:styleId="Heading2">
    <w:name w:val="heading 2"/>
    <w:aliases w:val="ALT+2"/>
    <w:basedOn w:val="Normal"/>
    <w:next w:val="Heading3"/>
    <w:link w:val="Heading2Char"/>
    <w:autoRedefine/>
    <w:qFormat/>
    <w:rsid w:val="00171A56"/>
    <w:pPr>
      <w:keepNext/>
      <w:keepLines/>
      <w:numPr>
        <w:ilvl w:val="1"/>
        <w:numId w:val="20"/>
      </w:numPr>
      <w:spacing w:before="600"/>
      <w:outlineLvl w:val="1"/>
    </w:pPr>
    <w:rPr>
      <w:bCs/>
      <w:noProof/>
      <w:kern w:val="0"/>
      <w:sz w:val="36"/>
      <w:szCs w:val="36"/>
      <w:lang w:eastAsia="en-US"/>
    </w:rPr>
  </w:style>
  <w:style w:type="paragraph" w:styleId="Heading3">
    <w:name w:val="heading 3"/>
    <w:aliases w:val="ALT+3"/>
    <w:basedOn w:val="Normal"/>
    <w:link w:val="Heading3Char"/>
    <w:autoRedefine/>
    <w:qFormat/>
    <w:rsid w:val="00795F42"/>
    <w:pPr>
      <w:keepNext/>
      <w:keepLines/>
      <w:spacing w:before="200"/>
      <w:ind w:left="0"/>
      <w:outlineLvl w:val="2"/>
    </w:pPr>
    <w:rPr>
      <w:b/>
      <w:bCs/>
      <w:noProof/>
      <w:kern w:val="0"/>
      <w:lang w:val="en-IN"/>
    </w:rPr>
  </w:style>
  <w:style w:type="paragraph" w:styleId="Heading4">
    <w:name w:val="heading 4"/>
    <w:aliases w:val="ALT+4,heading 4"/>
    <w:basedOn w:val="Normal"/>
    <w:next w:val="Heading5"/>
    <w:autoRedefine/>
    <w:qFormat/>
    <w:rsid w:val="001C5251"/>
    <w:pPr>
      <w:keepNext/>
      <w:keepLines/>
      <w:ind w:left="0"/>
      <w:outlineLvl w:val="3"/>
    </w:pPr>
    <w:rPr>
      <w:b/>
      <w:bCs/>
      <w:noProof/>
      <w:kern w:val="0"/>
    </w:rPr>
  </w:style>
  <w:style w:type="paragraph" w:styleId="Heading5">
    <w:name w:val="heading 5"/>
    <w:aliases w:val="ALT+5"/>
    <w:basedOn w:val="Normal"/>
    <w:next w:val="BlockLabel"/>
    <w:autoRedefine/>
    <w:qFormat/>
    <w:rsid w:val="009314E3"/>
    <w:pPr>
      <w:keepNext/>
      <w:keepLines/>
      <w:ind w:left="0"/>
      <w:outlineLvl w:val="4"/>
    </w:pPr>
    <w:rPr>
      <w:rFonts w:hint="eastAsia"/>
      <w:noProof/>
      <w:kern w:val="0"/>
      <w:sz w:val="24"/>
      <w:szCs w:val="24"/>
    </w:rPr>
  </w:style>
  <w:style w:type="paragraph" w:styleId="Heading6">
    <w:name w:val="heading 6"/>
    <w:basedOn w:val="Normal"/>
    <w:next w:val="Normal"/>
    <w:semiHidden/>
    <w:qFormat/>
    <w:rsid w:val="008938AC"/>
    <w:pPr>
      <w:keepNext/>
      <w:keepLines/>
      <w:spacing w:before="240" w:after="64" w:line="320" w:lineRule="atLeast"/>
      <w:outlineLvl w:val="5"/>
    </w:pPr>
    <w:rPr>
      <w:rFonts w:ascii="Arial" w:eastAsia="SimHei" w:hAnsi="Arial" w:cs="Times New Roman"/>
      <w:b/>
      <w:bCs/>
    </w:rPr>
  </w:style>
  <w:style w:type="paragraph" w:styleId="Heading7">
    <w:name w:val="heading 7"/>
    <w:basedOn w:val="Heading1"/>
    <w:next w:val="Heading8"/>
    <w:autoRedefine/>
    <w:qFormat/>
    <w:rsid w:val="009314E3"/>
    <w:pPr>
      <w:keepLines/>
      <w:topLinePunct w:val="0"/>
      <w:outlineLvl w:val="6"/>
    </w:pPr>
    <w:rPr>
      <w:bCs w:val="0"/>
    </w:rPr>
  </w:style>
  <w:style w:type="paragraph" w:styleId="Heading8">
    <w:name w:val="heading 8"/>
    <w:basedOn w:val="Heading2"/>
    <w:next w:val="Heading9"/>
    <w:autoRedefine/>
    <w:qFormat/>
    <w:rsid w:val="00E01CA8"/>
    <w:pPr>
      <w:topLinePunct w:val="0"/>
      <w:spacing w:before="200"/>
      <w:outlineLvl w:val="7"/>
    </w:pPr>
  </w:style>
  <w:style w:type="paragraph" w:styleId="Heading9">
    <w:name w:val="heading 9"/>
    <w:basedOn w:val="Heading3"/>
    <w:next w:val="Normal"/>
    <w:autoRedefine/>
    <w:qFormat/>
    <w:rsid w:val="00E01CA8"/>
    <w:pPr>
      <w:topLinePunct w:val="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Label">
    <w:name w:val="Block Label"/>
    <w:basedOn w:val="Normal"/>
    <w:next w:val="Normal"/>
    <w:rsid w:val="009319E8"/>
    <w:pPr>
      <w:keepNext/>
      <w:keepLines/>
      <w:spacing w:before="300"/>
      <w:ind w:left="0"/>
    </w:pPr>
    <w:rPr>
      <w:rFonts w:ascii="Arial Unicode MS" w:eastAsia="SimHei" w:hAnsi="Arial Unicode MS" w:cs="Book Antiqua"/>
      <w:bCs/>
      <w:kern w:val="0"/>
      <w:sz w:val="26"/>
      <w:szCs w:val="26"/>
    </w:rPr>
  </w:style>
  <w:style w:type="paragraph" w:customStyle="1" w:styleId="Cover1">
    <w:name w:val="Cover1"/>
    <w:basedOn w:val="Normal"/>
    <w:rsid w:val="009D0E48"/>
    <w:pPr>
      <w:spacing w:line="240" w:lineRule="auto"/>
      <w:ind w:left="0"/>
    </w:pPr>
    <w:rPr>
      <w:rFonts w:ascii="Arial" w:eastAsia="SimHei" w:hAnsi="Arial"/>
      <w:b/>
      <w:bCs/>
      <w:noProof/>
      <w:kern w:val="0"/>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HeaderChar">
    <w:name w:val="Header Char"/>
    <w:basedOn w:val="DefaultParagraphFont"/>
    <w:link w:val="Header"/>
    <w:uiPriority w:val="99"/>
    <w:rsid w:val="00DD12E4"/>
    <w:rPr>
      <w:rFonts w:cs="Arial"/>
      <w:kern w:val="2"/>
      <w:sz w:val="2"/>
      <w:szCs w:val="2"/>
    </w:rPr>
  </w:style>
  <w:style w:type="table" w:customStyle="1" w:styleId="TableNoFrame">
    <w:name w:val="Table No Frame"/>
    <w:basedOn w:val="TableGrid"/>
    <w:semiHidden/>
    <w:rsid w:val="00A461C1"/>
    <w:pPr>
      <w:adjustRightInd/>
      <w:snapToGrid/>
      <w:jc w:val="left"/>
    </w:pPr>
    <w:tblPr/>
    <w:trPr>
      <w:cantSplit/>
    </w:trPr>
  </w:style>
  <w:style w:type="paragraph" w:customStyle="1" w:styleId="Figure">
    <w:name w:val="Figure"/>
    <w:basedOn w:val="Normal"/>
    <w:next w:val="Normal"/>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outlineLvl w:val="7"/>
    </w:pPr>
    <w:rPr>
      <w:rFonts w:eastAsia="SimHei"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Normal"/>
    <w:rsid w:val="009D0E48"/>
    <w:pPr>
      <w:spacing w:before="0" w:after="0"/>
      <w:ind w:left="0"/>
    </w:pPr>
    <w:rPr>
      <w:sz w:val="20"/>
      <w:szCs w:val="20"/>
    </w:rPr>
  </w:style>
  <w:style w:type="paragraph" w:customStyle="1" w:styleId="HeadingRight">
    <w:name w:val="Heading Right"/>
    <w:basedOn w:val="Normal"/>
    <w:rsid w:val="009D0E48"/>
    <w:pPr>
      <w:spacing w:before="0" w:after="0"/>
      <w:ind w:left="0"/>
      <w:jc w:val="right"/>
    </w:pPr>
    <w:rPr>
      <w:sz w:val="20"/>
      <w:szCs w:val="20"/>
    </w:rPr>
  </w:style>
  <w:style w:type="paragraph" w:customStyle="1" w:styleId="Heading1NoNumber">
    <w:name w:val="Heading1 No Number"/>
    <w:basedOn w:val="Heading1"/>
    <w:next w:val="Normal"/>
    <w:link w:val="Heading1NoNumber0"/>
    <w:rsid w:val="001A0403"/>
    <w:pPr>
      <w:pageBreakBefore/>
    </w:pPr>
  </w:style>
  <w:style w:type="paragraph" w:customStyle="1" w:styleId="Heading2NoNumber">
    <w:name w:val="Heading2 No Number"/>
    <w:basedOn w:val="Heading2"/>
    <w:next w:val="Normal"/>
    <w:link w:val="Heading2NoNumber0"/>
    <w:rsid w:val="00477927"/>
  </w:style>
  <w:style w:type="paragraph" w:customStyle="1" w:styleId="Heading3NoNumber">
    <w:name w:val="Heading3 No Number"/>
    <w:basedOn w:val="Heading3"/>
    <w:next w:val="Normal"/>
    <w:link w:val="Heading3NoNumber0"/>
    <w:autoRedefine/>
    <w:rsid w:val="00CB5842"/>
    <w:pPr>
      <w:outlineLvl w:val="9"/>
    </w:pPr>
    <w:rPr>
      <w:rFonts w:cs="Book Antiqua"/>
      <w:sz w:val="26"/>
    </w:rPr>
  </w:style>
  <w:style w:type="paragraph" w:customStyle="1" w:styleId="Heading4NoNumber">
    <w:name w:val="Heading4 No Number"/>
    <w:basedOn w:val="Normal"/>
    <w:semiHidden/>
    <w:rsid w:val="009D0E48"/>
    <w:pPr>
      <w:keepNext/>
      <w:spacing w:before="200"/>
    </w:pPr>
    <w:rPr>
      <w:rFonts w:eastAsia="SimHei"/>
      <w:bCs/>
      <w:spacing w:val="-4"/>
    </w:rPr>
  </w:style>
  <w:style w:type="paragraph" w:customStyle="1" w:styleId="AboutThisChapter">
    <w:name w:val="About This Chapter"/>
    <w:basedOn w:val="Heading2NoNumber"/>
    <w:next w:val="Normal"/>
    <w:rsid w:val="009D0E48"/>
    <w:pPr>
      <w:spacing w:after="560"/>
    </w:pPr>
  </w:style>
  <w:style w:type="paragraph" w:customStyle="1" w:styleId="ItemList">
    <w:name w:val="Item List"/>
    <w:link w:val="ItemList0"/>
    <w:rsid w:val="00FD450C"/>
    <w:pPr>
      <w:numPr>
        <w:numId w:val="5"/>
      </w:num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Normal"/>
    <w:rsid w:val="00DE6816"/>
    <w:pPr>
      <w:numPr>
        <w:numId w:val="8"/>
      </w:numPr>
      <w:tabs>
        <w:tab w:val="left" w:pos="284"/>
      </w:tabs>
      <w:ind w:left="284" w:hanging="284"/>
    </w:pPr>
    <w:rPr>
      <w:kern w:val="0"/>
    </w:r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SimHei" w:hAnsi="Arial"/>
      <w:noProof/>
      <w:sz w:val="30"/>
      <w:lang w:eastAsia="en-US"/>
    </w:rPr>
  </w:style>
  <w:style w:type="paragraph" w:customStyle="1" w:styleId="CAUTIONHeading">
    <w:name w:val="CAUTION Heading"/>
    <w:basedOn w:val="Normal"/>
    <w:rsid w:val="006256E0"/>
    <w:pPr>
      <w:keepNext/>
      <w:pBdr>
        <w:top w:val="single" w:sz="12" w:space="4" w:color="auto"/>
      </w:pBdr>
    </w:pPr>
    <w:rPr>
      <w:rFonts w:ascii="Book Antiqua" w:eastAsia="SimHei"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SimHei" w:cs="Arial"/>
      <w:bCs/>
      <w:kern w:val="2"/>
      <w:sz w:val="18"/>
      <w:szCs w:val="18"/>
    </w:rPr>
  </w:style>
  <w:style w:type="paragraph" w:customStyle="1" w:styleId="CAUTIONText">
    <w:name w:val="CAUTION Text"/>
    <w:basedOn w:val="Normal"/>
    <w:rsid w:val="006256E0"/>
    <w:pPr>
      <w:keepLines/>
      <w:pBdr>
        <w:bottom w:val="single" w:sz="12" w:space="4" w:color="auto"/>
      </w:pBdr>
    </w:pPr>
    <w:rPr>
      <w:rFonts w:eastAsia="KaiTi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KaiTi_GB2312" w:cs="Arial"/>
      <w:iCs/>
      <w:kern w:val="2"/>
      <w:szCs w:val="18"/>
    </w:rPr>
  </w:style>
  <w:style w:type="paragraph" w:customStyle="1" w:styleId="CAUTIONTextList">
    <w:name w:val="CAUTION Text List"/>
    <w:basedOn w:val="CAUTIONText"/>
    <w:rsid w:val="002541B3"/>
    <w:pPr>
      <w:keepNext/>
      <w:numPr>
        <w:numId w:val="11"/>
      </w:numPr>
    </w:pPr>
  </w:style>
  <w:style w:type="paragraph" w:customStyle="1" w:styleId="10">
    <w:name w:val="表格1"/>
    <w:basedOn w:val="TableHeading"/>
    <w:link w:val="11"/>
    <w:rsid w:val="002C2323"/>
    <w:pPr>
      <w:jc w:val="center"/>
    </w:pPr>
    <w:rPr>
      <w:b/>
    </w:rPr>
  </w:style>
  <w:style w:type="table" w:styleId="TableGrid">
    <w:name w:val="Table Grid"/>
    <w:basedOn w:val="TableNormal"/>
    <w:rsid w:val="009D0E48"/>
    <w:pPr>
      <w:widowControl w:val="0"/>
      <w:adjustRightInd w:val="0"/>
      <w:snapToGrid w:val="0"/>
      <w:jc w:val="both"/>
    </w:pPr>
    <w:tblPr>
      <w:tblInd w:w="113" w:type="dxa"/>
    </w:tblPr>
  </w:style>
  <w:style w:type="paragraph" w:customStyle="1" w:styleId="Step">
    <w:name w:val="Step"/>
    <w:basedOn w:val="Normal"/>
    <w:link w:val="Step0"/>
    <w:rsid w:val="000D0045"/>
    <w:pPr>
      <w:tabs>
        <w:tab w:val="num" w:pos="1701"/>
      </w:tabs>
      <w:ind w:left="1701" w:hanging="159"/>
      <w:outlineLvl w:val="5"/>
    </w:pPr>
    <w:rPr>
      <w:snapToGrid w:val="0"/>
      <w:kern w:val="0"/>
    </w:rPr>
  </w:style>
  <w:style w:type="paragraph" w:customStyle="1" w:styleId="SubItemList">
    <w:name w:val="Sub Item List"/>
    <w:basedOn w:val="Normal"/>
    <w:rsid w:val="001C0E12"/>
    <w:pPr>
      <w:numPr>
        <w:numId w:val="6"/>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Title">
    <w:name w:val="Title"/>
    <w:basedOn w:val="Normal"/>
    <w:semiHidden/>
    <w:qFormat/>
    <w:rsid w:val="008938AC"/>
    <w:pPr>
      <w:spacing w:before="240" w:after="60"/>
      <w:jc w:val="center"/>
      <w:outlineLvl w:val="0"/>
    </w:pPr>
    <w:rPr>
      <w:rFonts w:ascii="Arial" w:hAnsi="Arial"/>
      <w:b/>
      <w:bCs/>
      <w:sz w:val="32"/>
      <w:szCs w:val="32"/>
    </w:rPr>
  </w:style>
  <w:style w:type="table" w:styleId="TableProfessional">
    <w:name w:val="Table Professional"/>
    <w:basedOn w:val="TableNormal"/>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Normal"/>
    <w:next w:val="Normal"/>
    <w:link w:val="TableDescription0"/>
    <w:rsid w:val="00302245"/>
    <w:pPr>
      <w:keepNext/>
      <w:topLinePunct w:val="0"/>
      <w:spacing w:before="320"/>
      <w:ind w:left="0"/>
      <w:outlineLvl w:val="8"/>
    </w:pPr>
    <w:rPr>
      <w:rFonts w:eastAsia="SimHei"/>
      <w:spacing w:val="-4"/>
    </w:rPr>
  </w:style>
  <w:style w:type="paragraph" w:customStyle="1" w:styleId="TableNote">
    <w:name w:val="Table Note"/>
    <w:basedOn w:val="Normal"/>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Normal"/>
    <w:next w:val="Normal"/>
    <w:uiPriority w:val="39"/>
    <w:rsid w:val="000A0022"/>
    <w:pPr>
      <w:ind w:left="0"/>
    </w:pPr>
    <w:rPr>
      <w:rFonts w:cs="Book Antiqua"/>
      <w:b/>
      <w:bCs/>
      <w:sz w:val="24"/>
      <w:szCs w:val="24"/>
    </w:rPr>
  </w:style>
  <w:style w:type="paragraph" w:styleId="TOC2">
    <w:name w:val="toc 2"/>
    <w:basedOn w:val="Normal"/>
    <w:next w:val="Normal"/>
    <w:uiPriority w:val="39"/>
    <w:rsid w:val="000A0022"/>
    <w:pPr>
      <w:ind w:left="0"/>
    </w:pPr>
    <w:rPr>
      <w:noProof/>
      <w:sz w:val="20"/>
      <w:szCs w:val="20"/>
    </w:rPr>
  </w:style>
  <w:style w:type="paragraph" w:styleId="TOC3">
    <w:name w:val="toc 3"/>
    <w:basedOn w:val="Normal"/>
    <w:next w:val="Normal"/>
    <w:uiPriority w:val="39"/>
    <w:rsid w:val="00CC6697"/>
    <w:pPr>
      <w:ind w:left="0"/>
    </w:pPr>
    <w:rPr>
      <w:noProof/>
      <w:sz w:val="20"/>
      <w:szCs w:val="20"/>
    </w:rPr>
  </w:style>
  <w:style w:type="paragraph" w:styleId="TOC4">
    <w:name w:val="toc 4"/>
    <w:basedOn w:val="Normal"/>
    <w:next w:val="Normal"/>
    <w:uiPriority w:val="39"/>
    <w:rsid w:val="00CC6697"/>
    <w:pPr>
      <w:ind w:left="0"/>
    </w:pPr>
    <w:rPr>
      <w:sz w:val="20"/>
      <w:szCs w:val="20"/>
    </w:rPr>
  </w:style>
  <w:style w:type="paragraph" w:styleId="TOC5">
    <w:name w:val="toc 5"/>
    <w:basedOn w:val="Normal"/>
    <w:next w:val="Normal"/>
    <w:uiPriority w:val="39"/>
    <w:rsid w:val="00CC6697"/>
    <w:pPr>
      <w:ind w:left="0"/>
    </w:pPr>
    <w:rPr>
      <w:sz w:val="20"/>
    </w:rPr>
  </w:style>
  <w:style w:type="paragraph" w:styleId="TOC6">
    <w:name w:val="toc 6"/>
    <w:basedOn w:val="Normal"/>
    <w:next w:val="Normal"/>
    <w:autoRedefine/>
    <w:uiPriority w:val="39"/>
    <w:rsid w:val="009D0E48"/>
    <w:pPr>
      <w:ind w:left="2100"/>
    </w:pPr>
    <w:rPr>
      <w:sz w:val="24"/>
    </w:rPr>
  </w:style>
  <w:style w:type="paragraph" w:styleId="TOC7">
    <w:name w:val="toc 7"/>
    <w:basedOn w:val="Normal"/>
    <w:next w:val="Normal"/>
    <w:autoRedefine/>
    <w:uiPriority w:val="39"/>
    <w:rsid w:val="009D0E48"/>
    <w:pPr>
      <w:ind w:left="2520"/>
    </w:pPr>
    <w:rPr>
      <w:sz w:val="24"/>
    </w:rPr>
  </w:style>
  <w:style w:type="paragraph" w:styleId="TOC8">
    <w:name w:val="toc 8"/>
    <w:basedOn w:val="Normal"/>
    <w:next w:val="Normal"/>
    <w:autoRedefine/>
    <w:uiPriority w:val="39"/>
    <w:rsid w:val="009D0E48"/>
    <w:pPr>
      <w:ind w:left="2940"/>
    </w:pPr>
    <w:rPr>
      <w:sz w:val="24"/>
    </w:rPr>
  </w:style>
  <w:style w:type="paragraph" w:styleId="TOC9">
    <w:name w:val="toc 9"/>
    <w:basedOn w:val="Normal"/>
    <w:next w:val="Normal"/>
    <w:autoRedefine/>
    <w:uiPriority w:val="39"/>
    <w:rsid w:val="009D0E48"/>
    <w:pPr>
      <w:ind w:left="3360"/>
    </w:pPr>
    <w:rPr>
      <w:sz w:val="24"/>
    </w:rPr>
  </w:style>
  <w:style w:type="paragraph" w:styleId="Index1">
    <w:name w:val="index 1"/>
    <w:basedOn w:val="Normal"/>
    <w:next w:val="Normal"/>
    <w:autoRedefine/>
    <w:semiHidden/>
    <w:rsid w:val="009D0E48"/>
    <w:rPr>
      <w:sz w:val="24"/>
    </w:rPr>
  </w:style>
  <w:style w:type="paragraph" w:styleId="Index2">
    <w:name w:val="index 2"/>
    <w:basedOn w:val="Normal"/>
    <w:next w:val="Normal"/>
    <w:autoRedefine/>
    <w:semiHidden/>
    <w:rsid w:val="009D0E48"/>
    <w:pPr>
      <w:ind w:leftChars="200" w:left="200"/>
    </w:pPr>
    <w:rPr>
      <w:sz w:val="24"/>
    </w:rPr>
  </w:style>
  <w:style w:type="paragraph" w:styleId="Index3">
    <w:name w:val="index 3"/>
    <w:basedOn w:val="Normal"/>
    <w:next w:val="Normal"/>
    <w:autoRedefine/>
    <w:semiHidden/>
    <w:rsid w:val="009D0E48"/>
    <w:pPr>
      <w:ind w:leftChars="400" w:left="400"/>
    </w:pPr>
    <w:rPr>
      <w:sz w:val="24"/>
    </w:rPr>
  </w:style>
  <w:style w:type="paragraph" w:styleId="Index5">
    <w:name w:val="index 5"/>
    <w:basedOn w:val="Normal"/>
    <w:next w:val="Normal"/>
    <w:autoRedefine/>
    <w:semiHidden/>
    <w:rsid w:val="009D0E48"/>
    <w:pPr>
      <w:ind w:left="1050" w:hanging="210"/>
    </w:pPr>
    <w:rPr>
      <w:sz w:val="20"/>
      <w:szCs w:val="20"/>
    </w:rPr>
  </w:style>
  <w:style w:type="paragraph" w:styleId="Index6">
    <w:name w:val="index 6"/>
    <w:basedOn w:val="Normal"/>
    <w:next w:val="Normal"/>
    <w:autoRedefine/>
    <w:semiHidden/>
    <w:rsid w:val="009D0E48"/>
    <w:pPr>
      <w:ind w:left="1260" w:hanging="210"/>
    </w:pPr>
    <w:rPr>
      <w:sz w:val="20"/>
      <w:szCs w:val="20"/>
    </w:rPr>
  </w:style>
  <w:style w:type="paragraph" w:styleId="Index7">
    <w:name w:val="index 7"/>
    <w:basedOn w:val="Normal"/>
    <w:next w:val="Normal"/>
    <w:autoRedefine/>
    <w:semiHidden/>
    <w:rsid w:val="009D0E48"/>
    <w:pPr>
      <w:ind w:left="1470" w:hanging="210"/>
    </w:pPr>
    <w:rPr>
      <w:sz w:val="20"/>
      <w:szCs w:val="20"/>
    </w:rPr>
  </w:style>
  <w:style w:type="paragraph" w:styleId="Index8">
    <w:name w:val="index 8"/>
    <w:basedOn w:val="Normal"/>
    <w:next w:val="Normal"/>
    <w:autoRedefine/>
    <w:semiHidden/>
    <w:rsid w:val="009D0E48"/>
    <w:pPr>
      <w:ind w:left="1680" w:hanging="210"/>
    </w:pPr>
    <w:rPr>
      <w:sz w:val="20"/>
      <w:szCs w:val="20"/>
    </w:rPr>
  </w:style>
  <w:style w:type="paragraph" w:styleId="Index9">
    <w:name w:val="index 9"/>
    <w:basedOn w:val="Normal"/>
    <w:next w:val="Normal"/>
    <w:autoRedefine/>
    <w:semiHidden/>
    <w:rsid w:val="009D0E48"/>
    <w:pPr>
      <w:ind w:left="1890" w:hanging="210"/>
    </w:pPr>
    <w:rPr>
      <w:sz w:val="20"/>
      <w:szCs w:val="20"/>
    </w:rPr>
  </w:style>
  <w:style w:type="paragraph" w:styleId="TableofFigures">
    <w:name w:val="table of figures"/>
    <w:basedOn w:val="Normal"/>
    <w:next w:val="Normal"/>
    <w:semiHidden/>
    <w:rsid w:val="009D0E48"/>
    <w:pPr>
      <w:spacing w:afterLines="50"/>
      <w:ind w:leftChars="300" w:left="300"/>
    </w:pPr>
    <w:rPr>
      <w:sz w:val="20"/>
      <w:szCs w:val="20"/>
    </w:rPr>
  </w:style>
  <w:style w:type="paragraph" w:styleId="DocumentMap">
    <w:name w:val="Document Map"/>
    <w:basedOn w:val="Normal"/>
    <w:semiHidden/>
    <w:rsid w:val="009D0E48"/>
    <w:pPr>
      <w:shd w:val="clear" w:color="auto" w:fill="000080"/>
    </w:pPr>
  </w:style>
  <w:style w:type="paragraph" w:styleId="Footer">
    <w:name w:val="footer"/>
    <w:basedOn w:val="HeadingLeft"/>
    <w:link w:val="FooterChar"/>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Header">
    <w:name w:val="header"/>
    <w:basedOn w:val="Normal"/>
    <w:link w:val="HeaderChar"/>
    <w:uiPriority w:val="99"/>
    <w:rsid w:val="001A084E"/>
    <w:pPr>
      <w:tabs>
        <w:tab w:val="center" w:pos="4153"/>
        <w:tab w:val="right" w:pos="8306"/>
      </w:tabs>
      <w:spacing w:before="0" w:after="0" w:line="20" w:lineRule="atLeast"/>
      <w:ind w:left="0"/>
      <w:jc w:val="right"/>
    </w:pPr>
    <w:rPr>
      <w:sz w:val="2"/>
      <w:szCs w:val="2"/>
    </w:rPr>
  </w:style>
  <w:style w:type="character" w:styleId="Hyperlink">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SimHei" w:hAnsi="Arial"/>
      <w:sz w:val="36"/>
    </w:rPr>
  </w:style>
  <w:style w:type="paragraph" w:customStyle="1" w:styleId="TableHeading">
    <w:name w:val="Table Heading"/>
    <w:basedOn w:val="Normal"/>
    <w:link w:val="TableHeading0"/>
    <w:rsid w:val="006256E0"/>
    <w:pPr>
      <w:keepNext/>
      <w:widowControl w:val="0"/>
      <w:ind w:left="0"/>
    </w:pPr>
    <w:rPr>
      <w:rFonts w:ascii="Book Antiqua" w:eastAsia="SimHei" w:hAnsi="Book Antiqua" w:cs="Book Antiqua"/>
      <w:bCs/>
      <w:snapToGrid w:val="0"/>
      <w:kern w:val="0"/>
    </w:rPr>
  </w:style>
  <w:style w:type="paragraph" w:customStyle="1" w:styleId="TableText">
    <w:name w:val="Table Text"/>
    <w:basedOn w:val="Normal"/>
    <w:link w:val="TableText0"/>
    <w:rsid w:val="006256E0"/>
    <w:pPr>
      <w:widowControl w:val="0"/>
      <w:ind w:left="0"/>
    </w:pPr>
    <w:rPr>
      <w:snapToGrid w:val="0"/>
      <w:kern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MacroText">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FootnoteText">
    <w:name w:val="footnote text"/>
    <w:basedOn w:val="Normal"/>
    <w:link w:val="FootnoteTextChar"/>
    <w:uiPriority w:val="99"/>
    <w:rsid w:val="009D0E48"/>
    <w:rPr>
      <w:sz w:val="18"/>
      <w:szCs w:val="18"/>
    </w:rPr>
  </w:style>
  <w:style w:type="character" w:styleId="FootnoteReference">
    <w:name w:val="footnote reference"/>
    <w:basedOn w:val="DefaultParagraphFont"/>
    <w:semiHidden/>
    <w:rsid w:val="009D0E48"/>
    <w:rPr>
      <w:vertAlign w:val="superscript"/>
    </w:rPr>
  </w:style>
  <w:style w:type="paragraph" w:styleId="BalloonText">
    <w:name w:val="Balloon Text"/>
    <w:basedOn w:val="Normal"/>
    <w:semiHidden/>
    <w:rsid w:val="009D0E48"/>
    <w:rPr>
      <w:sz w:val="18"/>
      <w:szCs w:val="18"/>
    </w:rPr>
  </w:style>
  <w:style w:type="paragraph" w:styleId="CommentText">
    <w:name w:val="annotation text"/>
    <w:basedOn w:val="Normal"/>
    <w:semiHidden/>
    <w:rsid w:val="009D0E48"/>
  </w:style>
  <w:style w:type="character" w:styleId="CommentReference">
    <w:name w:val="annotation reference"/>
    <w:basedOn w:val="DefaultParagraphFont"/>
    <w:semiHidden/>
    <w:rsid w:val="009D0E48"/>
    <w:rPr>
      <w:sz w:val="21"/>
      <w:szCs w:val="21"/>
    </w:rPr>
  </w:style>
  <w:style w:type="paragraph" w:styleId="CommentSubject">
    <w:name w:val="annotation subject"/>
    <w:basedOn w:val="CommentText"/>
    <w:next w:val="CommentText"/>
    <w:semiHidden/>
    <w:rsid w:val="009D0E48"/>
    <w:rPr>
      <w:b/>
      <w:bCs/>
    </w:rPr>
  </w:style>
  <w:style w:type="paragraph" w:styleId="Index4">
    <w:name w:val="index 4"/>
    <w:basedOn w:val="Normal"/>
    <w:next w:val="Normal"/>
    <w:autoRedefine/>
    <w:semiHidden/>
    <w:rsid w:val="009D0E48"/>
    <w:pPr>
      <w:ind w:left="1260"/>
    </w:pPr>
  </w:style>
  <w:style w:type="paragraph" w:styleId="IndexHeading">
    <w:name w:val="index heading"/>
    <w:basedOn w:val="Normal"/>
    <w:next w:val="Index1"/>
    <w:semiHidden/>
    <w:rsid w:val="009D0E48"/>
    <w:rPr>
      <w:rFonts w:ascii="Arial" w:hAnsi="Arial"/>
      <w:b/>
      <w:bCs/>
    </w:rPr>
  </w:style>
  <w:style w:type="paragraph" w:styleId="Caption">
    <w:name w:val="caption"/>
    <w:basedOn w:val="Normal"/>
    <w:next w:val="Normal"/>
    <w:semiHidden/>
    <w:qFormat/>
    <w:rsid w:val="008938AC"/>
    <w:pPr>
      <w:spacing w:before="152"/>
    </w:pPr>
    <w:rPr>
      <w:rFonts w:ascii="Arial" w:eastAsia="SimHei" w:hAnsi="Arial"/>
      <w:sz w:val="20"/>
      <w:szCs w:val="20"/>
    </w:rPr>
  </w:style>
  <w:style w:type="paragraph" w:styleId="EndnoteText">
    <w:name w:val="endnote text"/>
    <w:basedOn w:val="Normal"/>
    <w:semiHidden/>
    <w:rsid w:val="009D0E48"/>
  </w:style>
  <w:style w:type="character" w:styleId="EndnoteReference">
    <w:name w:val="endnote reference"/>
    <w:basedOn w:val="DefaultParagraphFont"/>
    <w:semiHidden/>
    <w:rsid w:val="009D0E48"/>
    <w:rPr>
      <w:vertAlign w:val="superscript"/>
    </w:rPr>
  </w:style>
  <w:style w:type="paragraph" w:styleId="TableofAuthorities">
    <w:name w:val="table of authorities"/>
    <w:basedOn w:val="Normal"/>
    <w:next w:val="Normal"/>
    <w:semiHidden/>
    <w:rsid w:val="009D0E48"/>
    <w:pPr>
      <w:ind w:left="420"/>
    </w:pPr>
  </w:style>
  <w:style w:type="paragraph" w:styleId="TOAHeading">
    <w:name w:val="toa heading"/>
    <w:basedOn w:val="Normal"/>
    <w:next w:val="Normal"/>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Variable">
    <w:name w:val="HTML Variable"/>
    <w:basedOn w:val="DefaultParagraphFont"/>
    <w:semiHidden/>
    <w:rsid w:val="009D0E48"/>
    <w:rPr>
      <w:i/>
      <w:iCs/>
    </w:rPr>
  </w:style>
  <w:style w:type="character" w:styleId="HTMLTypewriter">
    <w:name w:val="HTML Typewriter"/>
    <w:basedOn w:val="DefaultParagraphFont"/>
    <w:semiHidden/>
    <w:rsid w:val="009D0E48"/>
    <w:rPr>
      <w:rFonts w:ascii="Courier New" w:hAnsi="Courier New" w:cs="Courier New"/>
      <w:sz w:val="20"/>
      <w:szCs w:val="20"/>
    </w:rPr>
  </w:style>
  <w:style w:type="character" w:styleId="HTMLCode">
    <w:name w:val="HTML Code"/>
    <w:basedOn w:val="DefaultParagraphFont"/>
    <w:uiPriority w:val="99"/>
    <w:semiHidden/>
    <w:rsid w:val="009D0E48"/>
    <w:rPr>
      <w:rFonts w:ascii="Courier New" w:hAnsi="Courier New" w:cs="Courier New"/>
      <w:sz w:val="20"/>
      <w:szCs w:val="20"/>
    </w:rPr>
  </w:style>
  <w:style w:type="paragraph" w:styleId="HTMLAddress">
    <w:name w:val="HTML Address"/>
    <w:basedOn w:val="Normal"/>
    <w:semiHidden/>
    <w:rsid w:val="009D0E48"/>
    <w:rPr>
      <w:i/>
      <w:iCs/>
    </w:rPr>
  </w:style>
  <w:style w:type="character" w:styleId="HTMLDefinition">
    <w:name w:val="HTML Definition"/>
    <w:basedOn w:val="DefaultParagraphFont"/>
    <w:semiHidden/>
    <w:rsid w:val="009D0E48"/>
    <w:rPr>
      <w:i/>
      <w:iCs/>
    </w:rPr>
  </w:style>
  <w:style w:type="character" w:styleId="HTMLKeyboard">
    <w:name w:val="HTML Keyboard"/>
    <w:basedOn w:val="DefaultParagraphFont"/>
    <w:semiHidden/>
    <w:rsid w:val="009D0E48"/>
    <w:rPr>
      <w:rFonts w:ascii="Courier New" w:hAnsi="Courier New" w:cs="Courier New"/>
      <w:sz w:val="20"/>
      <w:szCs w:val="20"/>
    </w:rPr>
  </w:style>
  <w:style w:type="character" w:styleId="HTMLAcronym">
    <w:name w:val="HTML Acronym"/>
    <w:basedOn w:val="DefaultParagraphFont"/>
    <w:semiHidden/>
    <w:rsid w:val="009D0E48"/>
  </w:style>
  <w:style w:type="character" w:styleId="HTMLSample">
    <w:name w:val="HTML Sample"/>
    <w:basedOn w:val="DefaultParagraphFont"/>
    <w:semiHidden/>
    <w:rsid w:val="009D0E48"/>
    <w:rPr>
      <w:rFonts w:ascii="Courier New" w:hAnsi="Courier New" w:cs="Courier New"/>
    </w:rPr>
  </w:style>
  <w:style w:type="character" w:styleId="HTMLCite">
    <w:name w:val="HTML Cite"/>
    <w:basedOn w:val="DefaultParagraphFont"/>
    <w:semiHidden/>
    <w:rsid w:val="009D0E48"/>
    <w:rPr>
      <w:i/>
      <w:iCs/>
    </w:rPr>
  </w:style>
  <w:style w:type="paragraph" w:styleId="HTMLPreformatted">
    <w:name w:val="HTML Preformatted"/>
    <w:basedOn w:val="Normal"/>
    <w:link w:val="HTMLPreformattedChar"/>
    <w:uiPriority w:val="99"/>
    <w:semiHidden/>
    <w:rsid w:val="009D0E48"/>
    <w:rPr>
      <w:rFonts w:ascii="Courier New" w:hAnsi="Courier New" w:cs="Courier New"/>
      <w:sz w:val="20"/>
      <w:szCs w:val="20"/>
    </w:rPr>
  </w:style>
  <w:style w:type="table" w:styleId="TableWeb1">
    <w:name w:val="Table Web 1"/>
    <w:basedOn w:val="TableNormal"/>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urful1">
    <w:name w:val="Table Colorful 1"/>
    <w:basedOn w:val="TableNormal"/>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semiHidden/>
    <w:rsid w:val="009D0E48"/>
  </w:style>
  <w:style w:type="paragraph" w:styleId="PlainText">
    <w:name w:val="Plain Text"/>
    <w:basedOn w:val="Normal"/>
    <w:link w:val="PlainTextChar"/>
    <w:uiPriority w:val="99"/>
    <w:rsid w:val="009D0E48"/>
    <w:rPr>
      <w:rFonts w:ascii="SimSun" w:hAnsi="Courier New" w:cs="Courier New"/>
    </w:rPr>
  </w:style>
  <w:style w:type="table" w:styleId="TableElegant">
    <w:name w:val="Table Elegant"/>
    <w:basedOn w:val="TableNormal"/>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9D0E48"/>
  </w:style>
  <w:style w:type="paragraph" w:styleId="Subtitle">
    <w:name w:val="Subtitle"/>
    <w:basedOn w:val="Normal"/>
    <w:semiHidden/>
    <w:qFormat/>
    <w:rsid w:val="008938AC"/>
    <w:pPr>
      <w:spacing w:before="240" w:after="60" w:line="312" w:lineRule="atLeast"/>
      <w:jc w:val="center"/>
      <w:outlineLvl w:val="1"/>
    </w:pPr>
    <w:rPr>
      <w:rFonts w:ascii="Arial" w:hAnsi="Arial"/>
      <w:b/>
      <w:bCs/>
      <w:kern w:val="28"/>
      <w:sz w:val="32"/>
      <w:szCs w:val="32"/>
    </w:rPr>
  </w:style>
  <w:style w:type="table" w:styleId="TableClassic1">
    <w:name w:val="Table Classic 1"/>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9D0E48"/>
    <w:rPr>
      <w:rFonts w:ascii="Arial" w:hAnsi="Arial"/>
    </w:rPr>
  </w:style>
  <w:style w:type="table" w:styleId="TableSimple1">
    <w:name w:val="Table Simple 1"/>
    <w:basedOn w:val="TableNormal"/>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semiHidden/>
    <w:rsid w:val="009D0E48"/>
    <w:pPr>
      <w:ind w:leftChars="2100" w:left="100"/>
    </w:pPr>
  </w:style>
  <w:style w:type="table" w:styleId="TableSubtle1">
    <w:name w:val="Table Subtle 1"/>
    <w:basedOn w:val="TableNormal"/>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
    <w:name w:val="List"/>
    <w:basedOn w:val="Normal"/>
    <w:semiHidden/>
    <w:rsid w:val="009D0E48"/>
    <w:pPr>
      <w:ind w:left="200" w:hangingChars="200" w:hanging="200"/>
    </w:pPr>
  </w:style>
  <w:style w:type="paragraph" w:styleId="List2">
    <w:name w:val="List 2"/>
    <w:basedOn w:val="Normal"/>
    <w:semiHidden/>
    <w:rsid w:val="009D0E48"/>
    <w:pPr>
      <w:ind w:leftChars="200" w:left="100" w:hangingChars="200" w:hanging="200"/>
    </w:pPr>
  </w:style>
  <w:style w:type="paragraph" w:styleId="List3">
    <w:name w:val="List 3"/>
    <w:basedOn w:val="Normal"/>
    <w:semiHidden/>
    <w:rsid w:val="009D0E48"/>
    <w:pPr>
      <w:ind w:leftChars="400" w:left="100" w:hangingChars="200" w:hanging="200"/>
    </w:pPr>
  </w:style>
  <w:style w:type="paragraph" w:styleId="List4">
    <w:name w:val="List 4"/>
    <w:basedOn w:val="Normal"/>
    <w:semiHidden/>
    <w:rsid w:val="009D0E48"/>
    <w:pPr>
      <w:ind w:leftChars="600" w:left="100" w:hangingChars="200" w:hanging="200"/>
    </w:pPr>
  </w:style>
  <w:style w:type="paragraph" w:styleId="List5">
    <w:name w:val="List 5"/>
    <w:basedOn w:val="Normal"/>
    <w:semiHidden/>
    <w:rsid w:val="009D0E48"/>
    <w:pPr>
      <w:ind w:leftChars="800" w:left="100" w:hangingChars="200" w:hanging="200"/>
    </w:pPr>
  </w:style>
  <w:style w:type="paragraph" w:styleId="ListNumber">
    <w:name w:val="List Number"/>
    <w:basedOn w:val="Normal"/>
    <w:semiHidden/>
    <w:rsid w:val="009D0E48"/>
    <w:pPr>
      <w:numPr>
        <w:numId w:val="1"/>
      </w:numPr>
    </w:pPr>
  </w:style>
  <w:style w:type="paragraph" w:styleId="ListNumber2">
    <w:name w:val="List Number 2"/>
    <w:basedOn w:val="Normal"/>
    <w:semiHidden/>
    <w:rsid w:val="009D0E48"/>
    <w:pPr>
      <w:tabs>
        <w:tab w:val="num" w:pos="432"/>
      </w:tabs>
      <w:ind w:left="432" w:hanging="432"/>
    </w:pPr>
  </w:style>
  <w:style w:type="paragraph" w:styleId="ListNumber3">
    <w:name w:val="List Number 3"/>
    <w:basedOn w:val="Normal"/>
    <w:semiHidden/>
    <w:rsid w:val="009D0E48"/>
    <w:pPr>
      <w:tabs>
        <w:tab w:val="num" w:pos="432"/>
      </w:tabs>
      <w:ind w:left="432" w:hanging="432"/>
    </w:pPr>
  </w:style>
  <w:style w:type="paragraph" w:styleId="ListNumber4">
    <w:name w:val="List Number 4"/>
    <w:basedOn w:val="Normal"/>
    <w:semiHidden/>
    <w:rsid w:val="009D0E48"/>
    <w:pPr>
      <w:numPr>
        <w:numId w:val="2"/>
      </w:numPr>
    </w:pPr>
  </w:style>
  <w:style w:type="paragraph" w:styleId="ListNumber5">
    <w:name w:val="List Number 5"/>
    <w:basedOn w:val="Normal"/>
    <w:semiHidden/>
    <w:rsid w:val="009D0E48"/>
    <w:pPr>
      <w:ind w:left="0"/>
    </w:pPr>
  </w:style>
  <w:style w:type="paragraph" w:styleId="ListContinue">
    <w:name w:val="List Continue"/>
    <w:basedOn w:val="Normal"/>
    <w:semiHidden/>
    <w:rsid w:val="009D0E48"/>
    <w:pPr>
      <w:spacing w:after="120"/>
      <w:ind w:leftChars="200" w:left="420"/>
    </w:pPr>
  </w:style>
  <w:style w:type="paragraph" w:styleId="ListContinue2">
    <w:name w:val="List Continue 2"/>
    <w:basedOn w:val="Normal"/>
    <w:semiHidden/>
    <w:rsid w:val="009D0E48"/>
    <w:pPr>
      <w:spacing w:after="120"/>
      <w:ind w:leftChars="400" w:left="840"/>
    </w:pPr>
  </w:style>
  <w:style w:type="paragraph" w:styleId="ListContinue3">
    <w:name w:val="List Continue 3"/>
    <w:basedOn w:val="Normal"/>
    <w:semiHidden/>
    <w:rsid w:val="009D0E48"/>
    <w:pPr>
      <w:spacing w:after="120"/>
      <w:ind w:leftChars="600" w:left="1260"/>
    </w:pPr>
  </w:style>
  <w:style w:type="paragraph" w:styleId="ListContinue4">
    <w:name w:val="List Continue 4"/>
    <w:basedOn w:val="Normal"/>
    <w:semiHidden/>
    <w:rsid w:val="009D0E48"/>
    <w:pPr>
      <w:spacing w:after="120"/>
      <w:ind w:leftChars="800" w:left="1680"/>
    </w:pPr>
  </w:style>
  <w:style w:type="paragraph" w:styleId="ListContinue5">
    <w:name w:val="List Continue 5"/>
    <w:basedOn w:val="Normal"/>
    <w:semiHidden/>
    <w:rsid w:val="009D0E48"/>
    <w:pPr>
      <w:spacing w:after="120"/>
      <w:ind w:leftChars="1000" w:left="2100"/>
    </w:pPr>
  </w:style>
  <w:style w:type="paragraph" w:styleId="ListBullet">
    <w:name w:val="List Bullet"/>
    <w:basedOn w:val="Normal"/>
    <w:autoRedefine/>
    <w:semiHidden/>
    <w:rsid w:val="009D0E48"/>
    <w:pPr>
      <w:tabs>
        <w:tab w:val="num" w:pos="432"/>
      </w:tabs>
      <w:ind w:left="432" w:hanging="432"/>
    </w:pPr>
  </w:style>
  <w:style w:type="paragraph" w:styleId="ListBullet2">
    <w:name w:val="List Bullet 2"/>
    <w:basedOn w:val="Normal"/>
    <w:autoRedefine/>
    <w:semiHidden/>
    <w:rsid w:val="009D0E48"/>
    <w:pPr>
      <w:tabs>
        <w:tab w:val="num" w:pos="432"/>
      </w:tabs>
      <w:ind w:left="432" w:hanging="432"/>
    </w:pPr>
  </w:style>
  <w:style w:type="paragraph" w:styleId="ListBullet3">
    <w:name w:val="List Bullet 3"/>
    <w:basedOn w:val="Normal"/>
    <w:autoRedefine/>
    <w:semiHidden/>
    <w:rsid w:val="009D0E48"/>
    <w:pPr>
      <w:tabs>
        <w:tab w:val="num" w:pos="432"/>
      </w:tabs>
      <w:ind w:left="432" w:hanging="432"/>
    </w:pPr>
  </w:style>
  <w:style w:type="paragraph" w:styleId="ListBullet4">
    <w:name w:val="List Bullet 4"/>
    <w:basedOn w:val="Normal"/>
    <w:autoRedefine/>
    <w:semiHidden/>
    <w:rsid w:val="009D0E48"/>
    <w:pPr>
      <w:tabs>
        <w:tab w:val="num" w:pos="432"/>
      </w:tabs>
      <w:ind w:left="432" w:hanging="432"/>
    </w:pPr>
  </w:style>
  <w:style w:type="paragraph" w:styleId="ListBullet5">
    <w:name w:val="List Bullet 5"/>
    <w:basedOn w:val="Normal"/>
    <w:autoRedefine/>
    <w:semiHidden/>
    <w:rsid w:val="009D0E48"/>
    <w:pPr>
      <w:numPr>
        <w:numId w:val="3"/>
      </w:numPr>
    </w:pPr>
  </w:style>
  <w:style w:type="table" w:styleId="TableList1">
    <w:name w:val="Table List 1"/>
    <w:basedOn w:val="TableNormal"/>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uiPriority w:val="99"/>
    <w:semiHidden/>
    <w:rsid w:val="009D0E48"/>
    <w:rPr>
      <w:rFonts w:cs="Times New Roman"/>
    </w:rPr>
  </w:style>
  <w:style w:type="paragraph" w:styleId="Signature">
    <w:name w:val="Signature"/>
    <w:basedOn w:val="Normal"/>
    <w:semiHidden/>
    <w:rsid w:val="009D0E48"/>
    <w:pPr>
      <w:ind w:leftChars="2100" w:left="100"/>
    </w:pPr>
  </w:style>
  <w:style w:type="character" w:styleId="Emphasis">
    <w:name w:val="Emphasis"/>
    <w:basedOn w:val="DefaultParagraphFont"/>
    <w:uiPriority w:val="20"/>
    <w:qFormat/>
    <w:rsid w:val="008938AC"/>
    <w:rPr>
      <w:i/>
      <w:iCs/>
    </w:rPr>
  </w:style>
  <w:style w:type="paragraph" w:styleId="Date">
    <w:name w:val="Date"/>
    <w:basedOn w:val="Normal"/>
    <w:next w:val="Normal"/>
    <w:semiHidden/>
    <w:rsid w:val="009D0E48"/>
    <w:pPr>
      <w:ind w:leftChars="2500" w:left="100"/>
    </w:pPr>
  </w:style>
  <w:style w:type="table" w:styleId="TableColumns1">
    <w:name w:val="Table Columns 1"/>
    <w:basedOn w:val="TableNormal"/>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lockText">
    <w:name w:val="Block Text"/>
    <w:basedOn w:val="Normal"/>
    <w:semiHidden/>
    <w:rsid w:val="009D0E48"/>
    <w:pPr>
      <w:spacing w:after="120"/>
      <w:ind w:leftChars="700" w:left="1440" w:rightChars="700" w:right="1440"/>
    </w:pPr>
  </w:style>
  <w:style w:type="numbering" w:styleId="ArticleSection">
    <w:name w:val="Outline List 3"/>
    <w:basedOn w:val="NoList"/>
    <w:semiHidden/>
    <w:rsid w:val="009D0E48"/>
    <w:pPr>
      <w:numPr>
        <w:numId w:val="7"/>
      </w:numPr>
    </w:pPr>
  </w:style>
  <w:style w:type="paragraph" w:styleId="EnvelopeAddress">
    <w:name w:val="envelope address"/>
    <w:basedOn w:val="Normal"/>
    <w:semiHidden/>
    <w:rsid w:val="009D0E48"/>
    <w:pPr>
      <w:framePr w:w="7920" w:h="1980" w:hRule="exact" w:hSpace="180" w:wrap="auto" w:hAnchor="page" w:xAlign="center" w:yAlign="bottom"/>
      <w:ind w:leftChars="1400" w:left="100"/>
    </w:pPr>
    <w:rPr>
      <w:rFonts w:ascii="Arial" w:hAnsi="Arial"/>
    </w:rPr>
  </w:style>
  <w:style w:type="paragraph" w:styleId="MessageHeader">
    <w:name w:val="Message Header"/>
    <w:basedOn w:val="Normal"/>
    <w:link w:val="MessageHeaderChar"/>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LineNumber">
    <w:name w:val="line number"/>
    <w:basedOn w:val="DefaultParagraphFont"/>
    <w:semiHidden/>
    <w:rsid w:val="009D0E48"/>
  </w:style>
  <w:style w:type="character" w:styleId="Strong">
    <w:name w:val="Strong"/>
    <w:basedOn w:val="DefaultParagraphFont"/>
    <w:uiPriority w:val="22"/>
    <w:qFormat/>
    <w:rsid w:val="008938AC"/>
    <w:rPr>
      <w:b/>
      <w:bCs/>
    </w:rPr>
  </w:style>
  <w:style w:type="character" w:styleId="PageNumber">
    <w:name w:val="page number"/>
    <w:basedOn w:val="DefaultParagraphFont"/>
    <w:semiHidden/>
    <w:rsid w:val="009D0E48"/>
  </w:style>
  <w:style w:type="character" w:styleId="FollowedHyperlink">
    <w:name w:val="FollowedHyperlink"/>
    <w:semiHidden/>
    <w:rsid w:val="009D0E48"/>
    <w:rPr>
      <w:color w:val="800080"/>
      <w:u w:val="none"/>
    </w:rPr>
  </w:style>
  <w:style w:type="paragraph" w:styleId="BodyText">
    <w:name w:val="Body Text"/>
    <w:basedOn w:val="Normal"/>
    <w:semiHidden/>
    <w:rsid w:val="009D0E48"/>
    <w:pPr>
      <w:spacing w:after="120"/>
    </w:pPr>
  </w:style>
  <w:style w:type="paragraph" w:styleId="BodyTextFirstIndent">
    <w:name w:val="Body Text First Indent"/>
    <w:basedOn w:val="BodyText"/>
    <w:semiHidden/>
    <w:rsid w:val="009D0E48"/>
    <w:pPr>
      <w:ind w:firstLineChars="100" w:firstLine="420"/>
    </w:pPr>
  </w:style>
  <w:style w:type="paragraph" w:styleId="BodyTextIndent">
    <w:name w:val="Body Text Indent"/>
    <w:basedOn w:val="Normal"/>
    <w:semiHidden/>
    <w:rsid w:val="009D0E48"/>
    <w:pPr>
      <w:spacing w:after="120"/>
      <w:ind w:leftChars="200" w:left="420"/>
    </w:pPr>
  </w:style>
  <w:style w:type="paragraph" w:styleId="BodyTextFirstIndent2">
    <w:name w:val="Body Text First Indent 2"/>
    <w:basedOn w:val="BodyTextIndent"/>
    <w:semiHidden/>
    <w:rsid w:val="009D0E48"/>
    <w:pPr>
      <w:ind w:firstLineChars="200" w:firstLine="420"/>
    </w:pPr>
  </w:style>
  <w:style w:type="paragraph" w:styleId="NormalIndent">
    <w:name w:val="Normal Indent"/>
    <w:basedOn w:val="Normal"/>
    <w:semiHidden/>
    <w:rsid w:val="009D0E48"/>
    <w:pPr>
      <w:ind w:firstLineChars="200" w:firstLine="420"/>
    </w:pPr>
  </w:style>
  <w:style w:type="paragraph" w:styleId="BodyText2">
    <w:name w:val="Body Text 2"/>
    <w:basedOn w:val="Normal"/>
    <w:semiHidden/>
    <w:rsid w:val="009D0E48"/>
    <w:pPr>
      <w:spacing w:after="120" w:line="480" w:lineRule="auto"/>
    </w:pPr>
  </w:style>
  <w:style w:type="paragraph" w:styleId="BodyText3">
    <w:name w:val="Body Text 3"/>
    <w:basedOn w:val="Normal"/>
    <w:semiHidden/>
    <w:rsid w:val="009D0E48"/>
    <w:pPr>
      <w:spacing w:after="120"/>
    </w:pPr>
    <w:rPr>
      <w:sz w:val="16"/>
      <w:szCs w:val="16"/>
    </w:rPr>
  </w:style>
  <w:style w:type="paragraph" w:styleId="BodyTextIndent2">
    <w:name w:val="Body Text Indent 2"/>
    <w:basedOn w:val="Normal"/>
    <w:semiHidden/>
    <w:rsid w:val="009D0E48"/>
    <w:pPr>
      <w:spacing w:after="120" w:line="480" w:lineRule="auto"/>
      <w:ind w:leftChars="200" w:left="420"/>
    </w:pPr>
  </w:style>
  <w:style w:type="paragraph" w:styleId="BodyTextIndent3">
    <w:name w:val="Body Text Indent 3"/>
    <w:basedOn w:val="Normal"/>
    <w:semiHidden/>
    <w:rsid w:val="009D0E48"/>
    <w:pPr>
      <w:spacing w:after="120"/>
      <w:ind w:leftChars="200" w:left="420"/>
    </w:pPr>
    <w:rPr>
      <w:sz w:val="16"/>
      <w:szCs w:val="16"/>
    </w:rPr>
  </w:style>
  <w:style w:type="paragraph" w:styleId="NoteHeading">
    <w:name w:val="Note Heading"/>
    <w:basedOn w:val="Normal"/>
    <w:next w:val="Normal"/>
    <w:semiHidden/>
    <w:rsid w:val="009D0E48"/>
    <w:pPr>
      <w:jc w:val="center"/>
    </w:pPr>
  </w:style>
  <w:style w:type="paragraph" w:customStyle="1" w:styleId="ItemStepinTable">
    <w:name w:val="Item Step in Table"/>
    <w:rsid w:val="00EF7646"/>
    <w:pPr>
      <w:numPr>
        <w:numId w:val="9"/>
      </w:numPr>
      <w:topLinePunct/>
      <w:spacing w:before="80" w:after="80" w:line="240" w:lineRule="atLeast"/>
    </w:pPr>
    <w:rPr>
      <w:rFonts w:cs="Arial"/>
      <w:sz w:val="21"/>
      <w:szCs w:val="22"/>
    </w:rPr>
  </w:style>
  <w:style w:type="paragraph" w:customStyle="1" w:styleId="End">
    <w:name w:val="End"/>
    <w:basedOn w:val="Normal"/>
    <w:rsid w:val="006256E0"/>
    <w:pPr>
      <w:spacing w:after="400"/>
    </w:pPr>
    <w:rPr>
      <w:b/>
    </w:rPr>
  </w:style>
  <w:style w:type="paragraph" w:customStyle="1" w:styleId="12">
    <w:name w:val="样式1"/>
    <w:basedOn w:val="End"/>
    <w:semiHidden/>
    <w:rsid w:val="009D0E48"/>
    <w:rPr>
      <w:b w:val="0"/>
    </w:rPr>
  </w:style>
  <w:style w:type="paragraph" w:customStyle="1" w:styleId="NotesTextListinTable">
    <w:name w:val="Notes Text List in Table"/>
    <w:rsid w:val="006C425F"/>
    <w:pPr>
      <w:numPr>
        <w:numId w:val="12"/>
      </w:numPr>
      <w:spacing w:before="40" w:after="80" w:line="200" w:lineRule="atLeast"/>
      <w:ind w:left="454" w:hanging="284"/>
      <w:jc w:val="both"/>
    </w:pPr>
    <w:rPr>
      <w:rFonts w:eastAsia="KaiTi_GB2312" w:cs="KaiTi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0"/>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4"/>
      </w:numPr>
      <w:topLinePunct w:val="0"/>
      <w:outlineLvl w:val="7"/>
    </w:pPr>
    <w:rPr>
      <w:rFonts w:eastAsia="SimHei"/>
    </w:rPr>
  </w:style>
  <w:style w:type="paragraph" w:customStyle="1" w:styleId="Cover2">
    <w:name w:val="Cover 2"/>
    <w:rsid w:val="00AF79D0"/>
    <w:pPr>
      <w:adjustRightInd w:val="0"/>
      <w:snapToGrid w:val="0"/>
      <w:jc w:val="center"/>
    </w:pPr>
    <w:rPr>
      <w:rFonts w:ascii="Arial" w:eastAsia="SimHei"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Normal"/>
    <w:rsid w:val="009D0E48"/>
    <w:pPr>
      <w:widowControl w:val="0"/>
      <w:topLinePunct w:val="0"/>
      <w:ind w:left="0"/>
    </w:pPr>
    <w:rPr>
      <w:rFonts w:ascii="Arial" w:eastAsia="SimHei"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SimHei" w:hAnsi="Arial" w:cs="Arial"/>
      <w:noProof/>
      <w:sz w:val="36"/>
      <w:szCs w:val="36"/>
    </w:rPr>
  </w:style>
  <w:style w:type="paragraph" w:customStyle="1" w:styleId="Command">
    <w:name w:val="Command"/>
    <w:basedOn w:val="Normal"/>
    <w:rsid w:val="00024836"/>
    <w:pPr>
      <w:topLinePunct w:val="0"/>
      <w:adjustRightInd/>
      <w:snapToGrid/>
      <w:spacing w:before="40" w:after="40" w:line="240" w:lineRule="auto"/>
      <w:ind w:leftChars="810" w:left="810" w:rightChars="100" w:right="210"/>
    </w:pPr>
    <w:rPr>
      <w:rFonts w:ascii="Courier New" w:eastAsia="SimHei" w:hAnsi="Courier New" w:cs="SimSun"/>
      <w:kern w:val="0"/>
      <w:szCs w:val="20"/>
    </w:rPr>
  </w:style>
  <w:style w:type="character" w:customStyle="1" w:styleId="commandparameter">
    <w:name w:val="command parameter"/>
    <w:rsid w:val="00BF0F77"/>
    <w:rPr>
      <w:rFonts w:ascii="Arial" w:eastAsia="SimSun" w:hAnsi="Arial"/>
      <w:i/>
      <w:color w:val="auto"/>
      <w:sz w:val="21"/>
      <w:szCs w:val="21"/>
    </w:rPr>
  </w:style>
  <w:style w:type="character" w:customStyle="1" w:styleId="commandkeywords">
    <w:name w:val="command keywords"/>
    <w:rsid w:val="00BF0F77"/>
    <w:rPr>
      <w:rFonts w:ascii="Arial" w:eastAsia="SimSun" w:hAnsi="Arial"/>
      <w:b/>
      <w:color w:val="auto"/>
      <w:sz w:val="21"/>
      <w:szCs w:val="21"/>
    </w:rPr>
  </w:style>
  <w:style w:type="character" w:customStyle="1" w:styleId="TableHeading0">
    <w:name w:val="Table Heading 字符"/>
    <w:basedOn w:val="DefaultParagraphFont"/>
    <w:link w:val="TableHeading"/>
    <w:rsid w:val="002C2323"/>
    <w:rPr>
      <w:rFonts w:ascii="Book Antiqua" w:eastAsia="SimHei" w:hAnsi="Book Antiqua" w:cs="Book Antiqua"/>
      <w:bCs/>
      <w:snapToGrid w:val="0"/>
      <w:sz w:val="21"/>
      <w:szCs w:val="21"/>
    </w:rPr>
  </w:style>
  <w:style w:type="paragraph" w:customStyle="1" w:styleId="Outline">
    <w:name w:val="Outline"/>
    <w:basedOn w:val="Normal"/>
    <w:semiHidden/>
    <w:rsid w:val="009D0E48"/>
    <w:pPr>
      <w:topLinePunct w:val="0"/>
      <w:spacing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Normal"/>
    <w:rsid w:val="00CB5842"/>
  </w:style>
  <w:style w:type="paragraph" w:customStyle="1" w:styleId="Code">
    <w:name w:val="Code"/>
    <w:basedOn w:val="Normal"/>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SimHei" w:hAnsi="Arial"/>
      <w:sz w:val="36"/>
    </w:rPr>
  </w:style>
  <w:style w:type="paragraph" w:customStyle="1" w:styleId="Cover30">
    <w:name w:val="Cover3"/>
    <w:semiHidden/>
    <w:rsid w:val="00BF0F77"/>
    <w:pPr>
      <w:adjustRightInd w:val="0"/>
      <w:snapToGrid w:val="0"/>
      <w:spacing w:before="80" w:after="80" w:line="240" w:lineRule="atLeast"/>
    </w:pPr>
    <w:rPr>
      <w:rFonts w:ascii="Arial" w:eastAsia="SimHei" w:hAnsi="Arial" w:cs="Arial"/>
      <w:noProof/>
      <w:sz w:val="32"/>
      <w:szCs w:val="32"/>
      <w:lang w:eastAsia="en-US"/>
    </w:rPr>
  </w:style>
  <w:style w:type="paragraph" w:customStyle="1" w:styleId="Cover40">
    <w:name w:val="Cover4"/>
    <w:basedOn w:val="Normal"/>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D36D58"/>
    <w:pPr>
      <w:ind w:left="284"/>
    </w:pPr>
    <w:rPr>
      <w:b/>
      <w:bCs/>
    </w:rPr>
  </w:style>
  <w:style w:type="paragraph" w:customStyle="1" w:styleId="Appendixheading1">
    <w:name w:val="Appendix heading 1"/>
    <w:basedOn w:val="Heading1"/>
    <w:next w:val="Heading2"/>
    <w:rsid w:val="002A19E4"/>
    <w:pPr>
      <w:keepLines/>
      <w:numPr>
        <w:numId w:val="4"/>
      </w:numPr>
      <w:topLinePunct w:val="0"/>
    </w:pPr>
    <w:rPr>
      <w:rFonts w:hint="eastAsia"/>
      <w:bCs w:val="0"/>
    </w:rPr>
  </w:style>
  <w:style w:type="paragraph" w:customStyle="1" w:styleId="Appendixheading2">
    <w:name w:val="Appendix heading 2"/>
    <w:basedOn w:val="Heading2"/>
    <w:next w:val="Appendixheading3"/>
    <w:rsid w:val="008D2A40"/>
    <w:pPr>
      <w:topLinePunct w:val="0"/>
      <w:spacing w:before="200"/>
    </w:pPr>
    <w:rPr>
      <w:rFonts w:cs="Times New Roman" w:hint="eastAsia"/>
    </w:rPr>
  </w:style>
  <w:style w:type="paragraph" w:customStyle="1" w:styleId="Appendixheading3">
    <w:name w:val="Appendix heading 3"/>
    <w:basedOn w:val="Heading3"/>
    <w:next w:val="Appendixheading4"/>
    <w:rsid w:val="008D2A40"/>
    <w:pPr>
      <w:topLinePunct w:val="0"/>
    </w:pPr>
    <w:rPr>
      <w:rFonts w:cs="Times New Roman" w:hint="eastAsia"/>
    </w:rPr>
  </w:style>
  <w:style w:type="paragraph" w:customStyle="1" w:styleId="Appendixheading4">
    <w:name w:val="Appendix heading 4"/>
    <w:basedOn w:val="Heading4"/>
    <w:next w:val="Appendixheading5"/>
    <w:rsid w:val="008D2A40"/>
    <w:pPr>
      <w:topLinePunct w:val="0"/>
    </w:pPr>
    <w:rPr>
      <w:bCs w:val="0"/>
    </w:rPr>
  </w:style>
  <w:style w:type="paragraph" w:customStyle="1" w:styleId="Appendixheading5">
    <w:name w:val="Appendix heading 5"/>
    <w:basedOn w:val="Heading5"/>
    <w:next w:val="BlockLabel"/>
    <w:rsid w:val="00173771"/>
    <w:pPr>
      <w:topLinePunct w:val="0"/>
    </w:pPr>
    <w:rPr>
      <w:rFonts w:cs="Times New Roman"/>
      <w:bCs/>
    </w:rPr>
  </w:style>
  <w:style w:type="character" w:styleId="PlaceholderText">
    <w:name w:val="Placeholder Text"/>
    <w:basedOn w:val="DefaultParagraphFont"/>
    <w:uiPriority w:val="99"/>
    <w:semiHidden/>
    <w:rsid w:val="00F62169"/>
    <w:rPr>
      <w:color w:val="808080"/>
    </w:rPr>
  </w:style>
  <w:style w:type="paragraph" w:customStyle="1" w:styleId="DecimalAligned">
    <w:name w:val="Decimal Aligned"/>
    <w:basedOn w:val="Normal"/>
    <w:autoRedefine/>
    <w:uiPriority w:val="40"/>
    <w:qFormat/>
    <w:rsid w:val="009314E3"/>
    <w:pPr>
      <w:tabs>
        <w:tab w:val="decimal" w:pos="360"/>
      </w:tabs>
      <w:topLinePunct w:val="0"/>
      <w:adjustRightInd/>
      <w:snapToGrid/>
      <w:spacing w:before="0" w:after="200" w:line="276" w:lineRule="auto"/>
      <w:ind w:left="0"/>
    </w:pPr>
    <w:rPr>
      <w:kern w:val="0"/>
      <w:sz w:val="22"/>
      <w:szCs w:val="22"/>
    </w:rPr>
  </w:style>
  <w:style w:type="character" w:customStyle="1" w:styleId="FootnoteTextChar">
    <w:name w:val="Footnote Text Char"/>
    <w:basedOn w:val="DefaultParagraphFont"/>
    <w:link w:val="FootnoteText"/>
    <w:uiPriority w:val="99"/>
    <w:rsid w:val="00A5245A"/>
    <w:rPr>
      <w:rFonts w:cs="Arial"/>
      <w:kern w:val="2"/>
      <w:sz w:val="18"/>
      <w:szCs w:val="18"/>
    </w:rPr>
  </w:style>
  <w:style w:type="character" w:styleId="SubtleEmphasis">
    <w:name w:val="Subtle Emphasis"/>
    <w:basedOn w:val="DefaultParagraphFont"/>
    <w:uiPriority w:val="19"/>
    <w:qFormat/>
    <w:rsid w:val="009314E3"/>
    <w:rPr>
      <w:rFonts w:ascii="Huawei Sans" w:eastAsia="方正兰亭黑简体" w:hAnsi="Huawei Sans" w:cs="Microsoft YaHei"/>
      <w:b w:val="0"/>
      <w:bCs w:val="0"/>
      <w:i/>
      <w:iCs/>
      <w:color w:val="808080" w:themeColor="text1" w:themeTint="7F"/>
      <w:szCs w:val="22"/>
      <w:lang w:eastAsia="zh-CN"/>
    </w:rPr>
  </w:style>
  <w:style w:type="table" w:styleId="MediumShading2-Accent5">
    <w:name w:val="Medium Shading 2 Accent 5"/>
    <w:basedOn w:val="TableNormal"/>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Normal"/>
    <w:rsid w:val="00F739A7"/>
    <w:pPr>
      <w:widowControl w:val="0"/>
      <w:tabs>
        <w:tab w:val="left" w:pos="1644"/>
      </w:tabs>
      <w:autoSpaceDE w:val="0"/>
      <w:autoSpaceDN w:val="0"/>
      <w:snapToGrid/>
      <w:spacing w:before="120" w:after="120" w:line="360" w:lineRule="auto"/>
      <w:ind w:left="0"/>
      <w:jc w:val="center"/>
    </w:pPr>
    <w:rPr>
      <w:rFonts w:ascii="Arial" w:eastAsia="SimHei" w:hAnsi="Arial"/>
      <w:sz w:val="72"/>
    </w:rPr>
  </w:style>
  <w:style w:type="paragraph" w:customStyle="1" w:styleId="a0">
    <w:name w:val="图样式"/>
    <w:basedOn w:val="Normal"/>
    <w:rsid w:val="00DD12E4"/>
    <w:pPr>
      <w:keepNext/>
      <w:topLinePunct w:val="0"/>
      <w:autoSpaceDE w:val="0"/>
      <w:autoSpaceDN w:val="0"/>
      <w:spacing w:before="0" w:after="0" w:line="360" w:lineRule="auto"/>
      <w:ind w:left="0"/>
      <w:jc w:val="center"/>
    </w:pPr>
    <w:rPr>
      <w:rFonts w:cs="Times New Roman"/>
      <w:kern w:val="0"/>
    </w:rPr>
  </w:style>
  <w:style w:type="paragraph" w:customStyle="1" w:styleId="Cover-">
    <w:name w:val="Cover-宋体+罗马+正文"/>
    <w:basedOn w:val="Normal"/>
    <w:link w:val="Cover-Char"/>
    <w:autoRedefine/>
    <w:qFormat/>
    <w:rsid w:val="009314E3"/>
    <w:pPr>
      <w:widowControl w:val="0"/>
      <w:topLinePunct w:val="0"/>
      <w:autoSpaceDE w:val="0"/>
      <w:autoSpaceDN w:val="0"/>
      <w:snapToGrid/>
      <w:spacing w:before="0" w:afterLines="50" w:line="320" w:lineRule="exact"/>
      <w:ind w:left="0" w:firstLine="420"/>
    </w:pPr>
    <w:rPr>
      <w:kern w:val="0"/>
      <w:sz w:val="24"/>
      <w:szCs w:val="24"/>
    </w:rPr>
  </w:style>
  <w:style w:type="character" w:customStyle="1" w:styleId="Cover-Char">
    <w:name w:val="Cover-宋体+罗马+正文 Char"/>
    <w:basedOn w:val="DefaultParagraphFont"/>
    <w:link w:val="Cover-"/>
    <w:rsid w:val="009314E3"/>
    <w:rPr>
      <w:rFonts w:ascii="Huawei Sans" w:eastAsia="方正兰亭黑简体" w:hAnsi="Huawei Sans" w:cs="Microsoft YaHei"/>
      <w:sz w:val="24"/>
      <w:szCs w:val="24"/>
    </w:rPr>
  </w:style>
  <w:style w:type="paragraph" w:customStyle="1" w:styleId="05">
    <w:name w:val="样式 实验正文 + 段后: 0.5 行"/>
    <w:basedOn w:val="Cover-"/>
    <w:rsid w:val="00014276"/>
    <w:pPr>
      <w:spacing w:after="120"/>
    </w:pPr>
    <w:rPr>
      <w:rFonts w:cs="SimSun"/>
      <w:szCs w:val="20"/>
    </w:rPr>
  </w:style>
  <w:style w:type="paragraph" w:customStyle="1" w:styleId="a1">
    <w:name w:val="表格"/>
    <w:basedOn w:val="Normal"/>
    <w:next w:val="Normal"/>
    <w:link w:val="Char"/>
    <w:autoRedefine/>
    <w:qFormat/>
    <w:rsid w:val="009314E3"/>
    <w:pPr>
      <w:ind w:left="0"/>
    </w:pPr>
    <w:rPr>
      <w:rFonts w:cs="Arial"/>
    </w:rPr>
  </w:style>
  <w:style w:type="character" w:customStyle="1" w:styleId="Char">
    <w:name w:val="表格 Char"/>
    <w:basedOn w:val="DefaultParagraphFont"/>
    <w:link w:val="a1"/>
    <w:rsid w:val="009314E3"/>
    <w:rPr>
      <w:rFonts w:ascii="Huawei Sans" w:eastAsia="方正兰亭黑简体" w:hAnsi="Huawei Sans" w:cs="Arial"/>
      <w:kern w:val="2"/>
      <w:sz w:val="21"/>
      <w:szCs w:val="21"/>
    </w:rPr>
  </w:style>
  <w:style w:type="character" w:customStyle="1" w:styleId="a2">
    <w:name w:val="样式 蓝色"/>
    <w:basedOn w:val="DefaultParagraphFont"/>
    <w:semiHidden/>
    <w:rsid w:val="00D9006B"/>
    <w:rPr>
      <w:color w:val="0000FF"/>
    </w:rPr>
  </w:style>
  <w:style w:type="character" w:customStyle="1" w:styleId="a3">
    <w:name w:val="样式 倾斜 蓝色"/>
    <w:basedOn w:val="DefaultParagraphFont"/>
    <w:semiHidden/>
    <w:rsid w:val="00D9006B"/>
    <w:rPr>
      <w:i/>
      <w:iCs/>
      <w:color w:val="0000FF"/>
    </w:rPr>
  </w:style>
  <w:style w:type="paragraph" w:customStyle="1" w:styleId="Tab">
    <w:name w:val="正文+Tab"/>
    <w:basedOn w:val="Normal"/>
    <w:rsid w:val="000145D8"/>
    <w:pPr>
      <w:ind w:left="420"/>
    </w:pPr>
    <w:rPr>
      <w:rFonts w:cs="SimSun"/>
      <w:szCs w:val="20"/>
    </w:rPr>
  </w:style>
  <w:style w:type="character" w:customStyle="1" w:styleId="11">
    <w:name w:val="表格1 字符"/>
    <w:basedOn w:val="TableHeading0"/>
    <w:link w:val="10"/>
    <w:rsid w:val="002C2323"/>
    <w:rPr>
      <w:rFonts w:ascii="Book Antiqua" w:eastAsia="SimHei" w:hAnsi="Book Antiqua" w:cs="Book Antiqua"/>
      <w:b/>
      <w:bCs/>
      <w:snapToGrid w:val="0"/>
      <w:sz w:val="21"/>
      <w:szCs w:val="21"/>
    </w:rPr>
  </w:style>
  <w:style w:type="paragraph" w:customStyle="1" w:styleId="a4">
    <w:name w:val="命令行"/>
    <w:basedOn w:val="Normal"/>
    <w:autoRedefine/>
    <w:qFormat/>
    <w:rsid w:val="009314E3"/>
    <w:pPr>
      <w:topLinePunct w:val="0"/>
      <w:adjustRightInd/>
      <w:spacing w:beforeLines="100" w:before="0" w:afterLines="100" w:after="0" w:line="240" w:lineRule="auto"/>
      <w:ind w:leftChars="500" w:left="500" w:rightChars="100" w:right="100" w:firstLineChars="200" w:firstLine="200"/>
      <w:contextualSpacing/>
    </w:pPr>
    <w:rPr>
      <w:rFonts w:cs="Courier New"/>
      <w:kern w:val="0"/>
      <w:sz w:val="16"/>
      <w:szCs w:val="20"/>
    </w:rPr>
  </w:style>
  <w:style w:type="paragraph" w:customStyle="1" w:styleId="Command11">
    <w:name w:val="样式 Command + 左侧:  1 字符 右侧:  1 字符"/>
    <w:basedOn w:val="Command"/>
    <w:semiHidden/>
    <w:rsid w:val="00024836"/>
    <w:pPr>
      <w:ind w:left="2940"/>
    </w:pPr>
  </w:style>
  <w:style w:type="character" w:customStyle="1" w:styleId="a5">
    <w:name w:val="样式 正文 +"/>
    <w:basedOn w:val="DefaultParagraphFont"/>
    <w:rsid w:val="0070345E"/>
    <w:rPr>
      <w:rFonts w:ascii="FrutigerNext LT Regular" w:eastAsia="STXihei" w:hAnsi="FrutigerNext LT Regular"/>
      <w:kern w:val="0"/>
    </w:rPr>
  </w:style>
  <w:style w:type="paragraph" w:styleId="TOCHeading">
    <w:name w:val="TOC Heading"/>
    <w:basedOn w:val="Heading1"/>
    <w:next w:val="Normal"/>
    <w:autoRedefine/>
    <w:uiPriority w:val="39"/>
    <w:unhideWhenUsed/>
    <w:qFormat/>
    <w:rsid w:val="009314E3"/>
    <w:pPr>
      <w:keepLines/>
      <w:pBdr>
        <w:bottom w:val="none" w:sz="0" w:space="0" w:color="auto"/>
      </w:pBdr>
      <w:topLinePunct w:val="0"/>
      <w:adjustRightInd/>
      <w:snapToGrid/>
      <w:spacing w:before="240" w:after="0" w:line="259" w:lineRule="auto"/>
      <w:jc w:val="left"/>
      <w:outlineLvl w:val="9"/>
    </w:pPr>
    <w:rPr>
      <w:b w:val="0"/>
      <w:bCs w:val="0"/>
      <w:color w:val="365F91" w:themeColor="accent1" w:themeShade="BF"/>
      <w:kern w:val="0"/>
      <w:sz w:val="32"/>
      <w:szCs w:val="32"/>
    </w:rPr>
  </w:style>
  <w:style w:type="paragraph" w:customStyle="1" w:styleId="BlockLabel0">
    <w:name w:val="Block Label + 结果验证"/>
    <w:basedOn w:val="BlockLabel"/>
    <w:rsid w:val="000D0045"/>
    <w:pPr>
      <w:ind w:leftChars="270" w:left="270"/>
    </w:pPr>
    <w:rPr>
      <w:rFonts w:cs="SimSun"/>
      <w:bCs w:val="0"/>
      <w:sz w:val="24"/>
      <w:szCs w:val="20"/>
    </w:rPr>
  </w:style>
  <w:style w:type="table" w:customStyle="1" w:styleId="V30">
    <w:name w:val="实验手册V3.0专用"/>
    <w:basedOn w:val="TableNormal"/>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SimSun"/>
      <w:szCs w:val="20"/>
    </w:rPr>
  </w:style>
  <w:style w:type="character" w:customStyle="1" w:styleId="Heading1Char">
    <w:name w:val="Heading 1 Char"/>
    <w:aliases w:val="ALT+1 Char"/>
    <w:basedOn w:val="DefaultParagraphFont"/>
    <w:link w:val="Heading1"/>
    <w:rsid w:val="00B1621F"/>
    <w:rPr>
      <w:rFonts w:ascii="Huawai Sans" w:eastAsia="方正兰亭黑简体" w:hAnsi="Huawai Sans" w:cs="Microsoft YaHei"/>
      <w:b/>
      <w:bCs/>
      <w:kern w:val="2"/>
      <w:sz w:val="44"/>
      <w:szCs w:val="44"/>
    </w:rPr>
  </w:style>
  <w:style w:type="paragraph" w:customStyle="1" w:styleId="a6">
    <w:name w:val="正文（首行不缩进）"/>
    <w:basedOn w:val="Normal"/>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kern w:val="0"/>
      <w:sz w:val="22"/>
    </w:rPr>
  </w:style>
  <w:style w:type="paragraph" w:styleId="ListParagraph">
    <w:name w:val="List Paragraph"/>
    <w:basedOn w:val="Normal"/>
    <w:link w:val="ListParagraphChar"/>
    <w:autoRedefine/>
    <w:uiPriority w:val="34"/>
    <w:qFormat/>
    <w:rsid w:val="00D36D58"/>
    <w:pPr>
      <w:widowControl w:val="0"/>
      <w:numPr>
        <w:ilvl w:val="3"/>
        <w:numId w:val="33"/>
      </w:numPr>
      <w:topLinePunct w:val="0"/>
      <w:autoSpaceDE w:val="0"/>
      <w:autoSpaceDN w:val="0"/>
      <w:snapToGrid/>
      <w:spacing w:beforeLines="50" w:before="120" w:afterLines="50" w:after="120" w:line="240" w:lineRule="auto"/>
      <w:contextualSpacing/>
    </w:pPr>
    <w:rPr>
      <w:snapToGrid w:val="0"/>
      <w:kern w:val="0"/>
      <w:sz w:val="22"/>
    </w:rPr>
  </w:style>
  <w:style w:type="character" w:customStyle="1" w:styleId="ListParagraphChar">
    <w:name w:val="List Paragraph Char"/>
    <w:basedOn w:val="DefaultParagraphFont"/>
    <w:link w:val="ListParagraph"/>
    <w:uiPriority w:val="34"/>
    <w:rsid w:val="00D36D58"/>
    <w:rPr>
      <w:rFonts w:ascii="Huawei Sans" w:eastAsia="方正兰亭黑简体" w:hAnsi="Huawei Sans" w:cs="Microsoft YaHei"/>
      <w:snapToGrid w:val="0"/>
      <w:sz w:val="22"/>
      <w:szCs w:val="21"/>
    </w:rPr>
  </w:style>
  <w:style w:type="paragraph" w:customStyle="1" w:styleId="-">
    <w:name w:val="前言正文-新"/>
    <w:basedOn w:val="Normal"/>
    <w:rsid w:val="0020153C"/>
    <w:pPr>
      <w:widowControl w:val="0"/>
      <w:topLinePunct w:val="0"/>
      <w:autoSpaceDE w:val="0"/>
      <w:autoSpaceDN w:val="0"/>
      <w:snapToGrid/>
      <w:spacing w:beforeLines="50" w:before="156" w:afterLines="50" w:after="156" w:line="360" w:lineRule="auto"/>
      <w:ind w:left="0"/>
      <w:contextualSpacing/>
    </w:pPr>
    <w:rPr>
      <w:rFonts w:cs="SimSun"/>
      <w:snapToGrid w:val="0"/>
      <w:kern w:val="0"/>
      <w:szCs w:val="20"/>
    </w:rPr>
  </w:style>
  <w:style w:type="paragraph" w:customStyle="1" w:styleId="a7">
    <w:name w:val="表格题注"/>
    <w:next w:val="Normal"/>
    <w:rsid w:val="0020153C"/>
    <w:pPr>
      <w:keepLines/>
      <w:spacing w:beforeLines="100"/>
      <w:ind w:left="1089" w:hanging="369"/>
      <w:jc w:val="center"/>
    </w:pPr>
    <w:rPr>
      <w:rFonts w:ascii="Arial" w:hAnsi="Arial"/>
      <w:sz w:val="18"/>
      <w:szCs w:val="18"/>
    </w:rPr>
  </w:style>
  <w:style w:type="paragraph" w:customStyle="1" w:styleId="a8">
    <w:name w:val="插图题注"/>
    <w:next w:val="Normal"/>
    <w:rsid w:val="0020153C"/>
    <w:pPr>
      <w:spacing w:afterLines="100"/>
      <w:ind w:left="1089" w:hanging="369"/>
      <w:jc w:val="center"/>
    </w:pPr>
    <w:rPr>
      <w:rFonts w:ascii="Arial" w:hAnsi="Arial"/>
      <w:sz w:val="18"/>
      <w:szCs w:val="18"/>
    </w:rPr>
  </w:style>
  <w:style w:type="paragraph" w:customStyle="1" w:styleId="111">
    <w:name w:val="标题111"/>
    <w:basedOn w:val="Heading2"/>
    <w:rsid w:val="0020153C"/>
    <w:pPr>
      <w:keepLines w:val="0"/>
      <w:numPr>
        <w:numId w:val="13"/>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
    <w:name w:val="实验目标"/>
    <w:basedOn w:val="ListParagraph"/>
    <w:rsid w:val="0020153C"/>
    <w:pPr>
      <w:numPr>
        <w:numId w:val="14"/>
      </w:numPr>
      <w:spacing w:before="156" w:after="156"/>
      <w:ind w:left="0" w:firstLine="0"/>
    </w:pPr>
    <w:rPr>
      <w:rFonts w:cs="SimSun"/>
      <w:color w:val="000000" w:themeColor="text1"/>
      <w:szCs w:val="20"/>
    </w:rPr>
  </w:style>
  <w:style w:type="paragraph" w:customStyle="1" w:styleId="-0">
    <w:name w:val="表格-实验环境说明"/>
    <w:basedOn w:val="a1"/>
    <w:rsid w:val="0020153C"/>
    <w:pPr>
      <w:framePr w:wrap="around" w:hAnchor="text"/>
      <w:spacing w:before="156" w:after="156"/>
      <w:jc w:val="center"/>
    </w:pPr>
    <w:rPr>
      <w:rFonts w:cs="SimSun"/>
      <w:szCs w:val="20"/>
    </w:rPr>
  </w:style>
  <w:style w:type="character" w:customStyle="1" w:styleId="FooterChar">
    <w:name w:val="Footer Char"/>
    <w:basedOn w:val="DefaultParagraphFont"/>
    <w:link w:val="Footer"/>
    <w:uiPriority w:val="99"/>
    <w:rsid w:val="0020153C"/>
    <w:rPr>
      <w:rFonts w:ascii="FrutigerNext LT Regular" w:eastAsia="STXihei" w:hAnsi="FrutigerNext LT Regular"/>
      <w:b/>
      <w:bCs/>
      <w:kern w:val="2"/>
      <w:sz w:val="2"/>
      <w:szCs w:val="2"/>
    </w:rPr>
  </w:style>
  <w:style w:type="paragraph" w:customStyle="1" w:styleId="1110">
    <w:name w:val="正文111"/>
    <w:basedOn w:val="Normal"/>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kern w:val="0"/>
      <w:szCs w:val="20"/>
    </w:rPr>
  </w:style>
  <w:style w:type="character" w:customStyle="1" w:styleId="111Char">
    <w:name w:val="正文111 Char"/>
    <w:basedOn w:val="DefaultParagraphFont"/>
    <w:link w:val="1110"/>
    <w:rsid w:val="008619CD"/>
    <w:rPr>
      <w:rFonts w:ascii="Microsoft YaHei" w:eastAsia="Microsoft YaHei" w:hAnsi="Microsoft YaHei"/>
      <w:bCs/>
      <w:snapToGrid w:val="0"/>
      <w:sz w:val="21"/>
    </w:rPr>
  </w:style>
  <w:style w:type="paragraph" w:customStyle="1" w:styleId="1">
    <w:name w:val="1.正文"/>
    <w:basedOn w:val="Normal"/>
    <w:link w:val="13"/>
    <w:autoRedefine/>
    <w:qFormat/>
    <w:rsid w:val="00D36D58"/>
    <w:pPr>
      <w:numPr>
        <w:numId w:val="32"/>
      </w:numPr>
    </w:pPr>
  </w:style>
  <w:style w:type="paragraph" w:customStyle="1" w:styleId="F1EN">
    <w:name w:val="F1正文EN"/>
    <w:basedOn w:val="Normal"/>
    <w:link w:val="F1EN0"/>
    <w:rsid w:val="00EF0B3B"/>
    <w:rPr>
      <w:rFonts w:eastAsia="FrutigerNext LT Regular"/>
    </w:rPr>
  </w:style>
  <w:style w:type="character" w:customStyle="1" w:styleId="13">
    <w:name w:val="1.正文 字符"/>
    <w:basedOn w:val="DefaultParagraphFont"/>
    <w:link w:val="1"/>
    <w:rsid w:val="00D36D58"/>
    <w:rPr>
      <w:rFonts w:ascii="Huawei Sans" w:eastAsia="方正兰亭黑简体" w:hAnsi="Huawei Sans" w:cs="Microsoft YaHei"/>
      <w:kern w:val="2"/>
      <w:sz w:val="21"/>
      <w:szCs w:val="21"/>
    </w:rPr>
  </w:style>
  <w:style w:type="paragraph" w:customStyle="1" w:styleId="2">
    <w:name w:val="2.命令"/>
    <w:basedOn w:val="Normal"/>
    <w:link w:val="20"/>
    <w:autoRedefine/>
    <w:qFormat/>
    <w:rsid w:val="00E95D50"/>
    <w:pPr>
      <w:snapToGrid/>
      <w:spacing w:beforeLines="100" w:before="240" w:afterLines="100" w:after="240"/>
      <w:ind w:left="0"/>
      <w:contextualSpacing/>
      <w:jc w:val="right"/>
    </w:pPr>
    <w:rPr>
      <w:rFonts w:cs="Courier New"/>
      <w:sz w:val="18"/>
      <w:szCs w:val="18"/>
    </w:rPr>
  </w:style>
  <w:style w:type="character" w:customStyle="1" w:styleId="F1EN0">
    <w:name w:val="F1正文EN 字符"/>
    <w:basedOn w:val="DefaultParagraphFont"/>
    <w:link w:val="F1EN"/>
    <w:rsid w:val="00EF0B3B"/>
    <w:rPr>
      <w:rFonts w:ascii="FrutigerNext LT Regular" w:eastAsia="FrutigerNext LT Regular" w:hAnsi="FrutigerNext LT Regular" w:cs="Arial"/>
      <w:kern w:val="2"/>
      <w:sz w:val="21"/>
      <w:szCs w:val="21"/>
    </w:rPr>
  </w:style>
  <w:style w:type="character" w:customStyle="1" w:styleId="20">
    <w:name w:val="2.命令 字符"/>
    <w:basedOn w:val="DefaultParagraphFont"/>
    <w:link w:val="2"/>
    <w:rsid w:val="00E95D50"/>
    <w:rPr>
      <w:rFonts w:ascii="Huawei Sans" w:eastAsia="方正兰亭黑简体" w:hAnsi="Huawei Sans" w:cs="Courier New"/>
      <w:kern w:val="2"/>
      <w:sz w:val="18"/>
      <w:szCs w:val="18"/>
    </w:rPr>
  </w:style>
  <w:style w:type="paragraph" w:customStyle="1" w:styleId="3">
    <w:name w:val="3.步骤"/>
    <w:basedOn w:val="Normal"/>
    <w:link w:val="30"/>
    <w:autoRedefine/>
    <w:qFormat/>
    <w:rsid w:val="0023148A"/>
    <w:pPr>
      <w:spacing w:before="160" w:after="160"/>
      <w:ind w:left="0"/>
      <w:outlineLvl w:val="3"/>
    </w:pPr>
    <w:rPr>
      <w:b/>
    </w:rPr>
  </w:style>
  <w:style w:type="paragraph" w:customStyle="1" w:styleId="4">
    <w:name w:val="4.任务"/>
    <w:basedOn w:val="ItemList"/>
    <w:link w:val="40"/>
    <w:autoRedefine/>
    <w:qFormat/>
    <w:rsid w:val="00FC5B2E"/>
    <w:pPr>
      <w:numPr>
        <w:ilvl w:val="1"/>
        <w:numId w:val="75"/>
      </w:numPr>
    </w:pPr>
    <w:rPr>
      <w:rFonts w:ascii="Huawei Sans" w:eastAsia="方正兰亭黑简体" w:hAnsi="Huawei Sans"/>
      <w:lang w:val="en-IN"/>
    </w:rPr>
  </w:style>
  <w:style w:type="character" w:customStyle="1" w:styleId="Step0">
    <w:name w:val="Step 字符"/>
    <w:basedOn w:val="DefaultParagraphFont"/>
    <w:link w:val="Step"/>
    <w:rsid w:val="004F1A3D"/>
    <w:rPr>
      <w:rFonts w:ascii="FrutigerNext LT Regular" w:eastAsia="STXihei" w:hAnsi="FrutigerNext LT Regular" w:cs="Arial"/>
      <w:snapToGrid w:val="0"/>
      <w:sz w:val="21"/>
      <w:szCs w:val="21"/>
    </w:rPr>
  </w:style>
  <w:style w:type="paragraph" w:customStyle="1" w:styleId="5ALTF5">
    <w:name w:val="5.表格文字 ALT+F5"/>
    <w:basedOn w:val="TableText"/>
    <w:link w:val="5ALTF50"/>
    <w:autoRedefine/>
    <w:qFormat/>
    <w:rsid w:val="0023148A"/>
    <w:pPr>
      <w:autoSpaceDE w:val="0"/>
      <w:autoSpaceDN w:val="0"/>
    </w:pPr>
  </w:style>
  <w:style w:type="character" w:customStyle="1" w:styleId="ItemList0">
    <w:name w:val="Item List 字符"/>
    <w:basedOn w:val="DefaultParagraphFont"/>
    <w:link w:val="ItemList"/>
    <w:rsid w:val="00FA0954"/>
    <w:rPr>
      <w:rFonts w:ascii="FrutigerNext LT Regular" w:eastAsia="STXihei" w:hAnsi="FrutigerNext LT Regular" w:cs="Arial"/>
      <w:kern w:val="2"/>
      <w:sz w:val="21"/>
      <w:szCs w:val="21"/>
    </w:rPr>
  </w:style>
  <w:style w:type="character" w:customStyle="1" w:styleId="40">
    <w:name w:val="4.任务 字符"/>
    <w:basedOn w:val="ItemList0"/>
    <w:link w:val="4"/>
    <w:rsid w:val="00FC5B2E"/>
    <w:rPr>
      <w:rFonts w:ascii="Huawei Sans" w:eastAsia="方正兰亭黑简体" w:hAnsi="Huawei Sans" w:cs="Arial"/>
      <w:kern w:val="2"/>
      <w:sz w:val="21"/>
      <w:szCs w:val="21"/>
      <w:lang w:val="en-IN"/>
    </w:rPr>
  </w:style>
  <w:style w:type="character" w:customStyle="1" w:styleId="TableText0">
    <w:name w:val="Table Text 字符"/>
    <w:basedOn w:val="DefaultParagraphFont"/>
    <w:link w:val="TableText"/>
    <w:rsid w:val="00FA0954"/>
    <w:rPr>
      <w:rFonts w:ascii="FrutigerNext LT Regular" w:eastAsia="STXihei" w:hAnsi="FrutigerNext LT Regular" w:cs="Arial"/>
      <w:snapToGrid w:val="0"/>
      <w:sz w:val="21"/>
      <w:szCs w:val="21"/>
    </w:rPr>
  </w:style>
  <w:style w:type="character" w:customStyle="1" w:styleId="5ALTF50">
    <w:name w:val="5.表格文字 ALT+F5 字符"/>
    <w:basedOn w:val="TableText0"/>
    <w:link w:val="5ALTF5"/>
    <w:rsid w:val="0023148A"/>
    <w:rPr>
      <w:rFonts w:ascii="Huawei Sans" w:eastAsia="方正兰亭黑简体" w:hAnsi="Huawei Sans" w:cs="Microsoft YaHei"/>
      <w:snapToGrid w:val="0"/>
      <w:sz w:val="21"/>
      <w:szCs w:val="21"/>
    </w:rPr>
  </w:style>
  <w:style w:type="paragraph" w:customStyle="1" w:styleId="6ALTF6">
    <w:name w:val="6.前言 ALT+F6"/>
    <w:basedOn w:val="Heading1NoNumber"/>
    <w:link w:val="6ALTF60"/>
    <w:autoRedefine/>
    <w:qFormat/>
    <w:rsid w:val="0023148A"/>
    <w:pPr>
      <w:tabs>
        <w:tab w:val="left" w:pos="4095"/>
        <w:tab w:val="right" w:pos="9638"/>
      </w:tabs>
      <w:jc w:val="left"/>
    </w:pPr>
  </w:style>
  <w:style w:type="paragraph" w:customStyle="1" w:styleId="72ALT7">
    <w:name w:val="7.简介标题2 ALT+7"/>
    <w:basedOn w:val="Heading2NoNumber"/>
    <w:link w:val="72ALT70"/>
    <w:autoRedefine/>
    <w:qFormat/>
    <w:rsid w:val="009314E3"/>
    <w:rPr>
      <w:lang w:eastAsia="zh-CN"/>
    </w:rPr>
  </w:style>
  <w:style w:type="character" w:customStyle="1" w:styleId="Heading1NoNumber0">
    <w:name w:val="Heading1 No Number 字符"/>
    <w:basedOn w:val="Heading1Char"/>
    <w:link w:val="Heading1NoNumber"/>
    <w:rsid w:val="00EA31D3"/>
    <w:rPr>
      <w:rFonts w:ascii="Huawai Sans" w:eastAsia="方正兰亭黑简体" w:hAnsi="Huawai Sans" w:cs="Microsoft YaHei"/>
      <w:b/>
      <w:bCs/>
      <w:kern w:val="2"/>
      <w:sz w:val="44"/>
      <w:szCs w:val="44"/>
    </w:rPr>
  </w:style>
  <w:style w:type="character" w:customStyle="1" w:styleId="6ALTF60">
    <w:name w:val="6.前言 ALT+F6 字符"/>
    <w:basedOn w:val="Heading1NoNumber0"/>
    <w:link w:val="6ALTF6"/>
    <w:rsid w:val="0023148A"/>
    <w:rPr>
      <w:rFonts w:ascii="Huawai Sans" w:eastAsia="方正兰亭黑简体" w:hAnsi="Huawai Sans" w:cs="Microsoft YaHei"/>
      <w:b/>
      <w:bCs/>
      <w:kern w:val="2"/>
      <w:sz w:val="44"/>
      <w:szCs w:val="44"/>
    </w:rPr>
  </w:style>
  <w:style w:type="paragraph" w:customStyle="1" w:styleId="83ALTF8">
    <w:name w:val="8.前言标题3 ALT+F8"/>
    <w:basedOn w:val="Heading3NoNumber"/>
    <w:link w:val="83ALTF80"/>
    <w:autoRedefine/>
    <w:qFormat/>
    <w:rsid w:val="009314E3"/>
    <w:rPr>
      <w:rFonts w:cs="Microsoft YaHei"/>
    </w:rPr>
  </w:style>
  <w:style w:type="character" w:customStyle="1" w:styleId="Heading2Char">
    <w:name w:val="Heading 2 Char"/>
    <w:aliases w:val="ALT+2 Char"/>
    <w:basedOn w:val="DefaultParagraphFont"/>
    <w:link w:val="Heading2"/>
    <w:rsid w:val="00171A56"/>
    <w:rPr>
      <w:rFonts w:ascii="Huawei Sans" w:eastAsia="方正兰亭黑简体" w:hAnsi="Huawei Sans" w:cs="Microsoft YaHei"/>
      <w:bCs/>
      <w:noProof/>
      <w:sz w:val="36"/>
      <w:szCs w:val="36"/>
      <w:lang w:eastAsia="en-US"/>
    </w:rPr>
  </w:style>
  <w:style w:type="character" w:customStyle="1" w:styleId="Heading2NoNumber0">
    <w:name w:val="Heading2 No Number 字符"/>
    <w:basedOn w:val="Heading2Char"/>
    <w:link w:val="Heading2NoNumber"/>
    <w:rsid w:val="00EA31D3"/>
    <w:rPr>
      <w:rFonts w:ascii="Huawei Sans" w:eastAsia="方正兰亭黑简体" w:hAnsi="Huawei Sans" w:cs="Microsoft YaHei"/>
      <w:bCs/>
      <w:noProof/>
      <w:sz w:val="36"/>
      <w:szCs w:val="36"/>
      <w:lang w:eastAsia="en-US"/>
    </w:rPr>
  </w:style>
  <w:style w:type="character" w:customStyle="1" w:styleId="72ALT70">
    <w:name w:val="7.简介标题2 ALT+7 字符"/>
    <w:basedOn w:val="Heading2NoNumber0"/>
    <w:link w:val="72ALT7"/>
    <w:rsid w:val="009314E3"/>
    <w:rPr>
      <w:rFonts w:ascii="Huawei Sans" w:eastAsia="方正兰亭黑简体" w:hAnsi="Huawei Sans" w:cs="Microsoft YaHei"/>
      <w:bCs/>
      <w:noProof/>
      <w:sz w:val="36"/>
      <w:szCs w:val="36"/>
      <w:lang w:eastAsia="en-US"/>
    </w:rPr>
  </w:style>
  <w:style w:type="character" w:customStyle="1" w:styleId="Heading3Char">
    <w:name w:val="Heading 3 Char"/>
    <w:aliases w:val="ALT+3 Char"/>
    <w:basedOn w:val="DefaultParagraphFont"/>
    <w:link w:val="Heading3"/>
    <w:rsid w:val="00795F42"/>
    <w:rPr>
      <w:rFonts w:ascii="Huawei Sans" w:eastAsia="方正兰亭黑简体" w:hAnsi="Huawei Sans" w:cs="Microsoft YaHei"/>
      <w:b/>
      <w:bCs/>
      <w:noProof/>
      <w:sz w:val="21"/>
      <w:szCs w:val="21"/>
      <w:lang w:val="en-IN"/>
    </w:rPr>
  </w:style>
  <w:style w:type="character" w:customStyle="1" w:styleId="Heading3NoNumber0">
    <w:name w:val="Heading3 No Number 字符"/>
    <w:basedOn w:val="Heading3Char"/>
    <w:link w:val="Heading3NoNumber"/>
    <w:rsid w:val="00EA31D3"/>
    <w:rPr>
      <w:rFonts w:ascii="Arial Unicode MS" w:eastAsia="SimHei" w:hAnsi="Arial Unicode MS" w:cs="Book Antiqua"/>
      <w:b/>
      <w:bCs/>
      <w:noProof/>
      <w:sz w:val="26"/>
      <w:szCs w:val="32"/>
      <w:lang w:val="en-IN"/>
    </w:rPr>
  </w:style>
  <w:style w:type="character" w:customStyle="1" w:styleId="83ALTF80">
    <w:name w:val="8.前言标题3 ALT+F8 字符"/>
    <w:basedOn w:val="Heading3NoNumber0"/>
    <w:link w:val="83ALTF8"/>
    <w:rsid w:val="009314E3"/>
    <w:rPr>
      <w:rFonts w:ascii="Huawei Sans" w:eastAsia="方正兰亭黑简体" w:hAnsi="Huawei Sans" w:cs="Microsoft YaHei"/>
      <w:b/>
      <w:bCs/>
      <w:noProof/>
      <w:sz w:val="26"/>
      <w:szCs w:val="32"/>
      <w:lang w:val="en-IN"/>
    </w:rPr>
  </w:style>
  <w:style w:type="table" w:customStyle="1" w:styleId="a9">
    <w:name w:val="表格样式"/>
    <w:basedOn w:val="TableNormal"/>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TableProfessional"/>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0">
    <w:name w:val="3.步骤 字符"/>
    <w:basedOn w:val="DefaultParagraphFont"/>
    <w:link w:val="3"/>
    <w:rsid w:val="0023148A"/>
    <w:rPr>
      <w:rFonts w:ascii="Huawei Sans" w:eastAsia="方正兰亭黑简体" w:hAnsi="Huawei Sans" w:cs="Microsoft YaHei"/>
      <w:b/>
      <w:kern w:val="2"/>
      <w:sz w:val="21"/>
      <w:szCs w:val="21"/>
    </w:rPr>
  </w:style>
  <w:style w:type="paragraph" w:customStyle="1" w:styleId="BlockLabelinAppendix">
    <w:name w:val="Block Label in Appendix"/>
    <w:basedOn w:val="BlockLabel"/>
    <w:next w:val="Normal"/>
    <w:rsid w:val="0002047B"/>
    <w:pPr>
      <w:topLinePunct w:val="0"/>
      <w:outlineLvl w:val="3"/>
    </w:pPr>
    <w:rPr>
      <w:rFonts w:ascii="Book Antiqua" w:eastAsia="Arial" w:hAnsi="Book Antiqua"/>
      <w:b/>
    </w:rPr>
  </w:style>
  <w:style w:type="paragraph" w:customStyle="1" w:styleId="ItemStepinAppendix">
    <w:name w:val="Item Step in Appendix"/>
    <w:basedOn w:val="ItemStep"/>
    <w:rsid w:val="0002047B"/>
    <w:pPr>
      <w:tabs>
        <w:tab w:val="num" w:pos="2126"/>
      </w:tabs>
      <w:ind w:left="2126" w:hanging="425"/>
      <w:jc w:val="both"/>
      <w:outlineLvl w:val="5"/>
    </w:pPr>
  </w:style>
  <w:style w:type="paragraph" w:customStyle="1" w:styleId="StepinAppendix">
    <w:name w:val="Step in Appendix"/>
    <w:basedOn w:val="Step"/>
    <w:rsid w:val="0002047B"/>
    <w:pPr>
      <w:topLinePunct w:val="0"/>
      <w:spacing w:before="160" w:after="160"/>
      <w:outlineLvl w:val="4"/>
    </w:pPr>
    <w:rPr>
      <w:rFonts w:ascii="Times New Roman" w:eastAsia="SimSun" w:hAnsi="Times New Roman"/>
    </w:rPr>
  </w:style>
  <w:style w:type="character" w:customStyle="1" w:styleId="MessageHeaderChar">
    <w:name w:val="Message Header Char"/>
    <w:basedOn w:val="DefaultParagraphFont"/>
    <w:link w:val="MessageHeader"/>
    <w:rsid w:val="0002047B"/>
    <w:rPr>
      <w:rFonts w:ascii="Arial" w:eastAsia="STXihei" w:hAnsi="Arial" w:cs="Arial"/>
      <w:kern w:val="2"/>
      <w:sz w:val="21"/>
      <w:szCs w:val="21"/>
      <w:shd w:val="pct20" w:color="auto" w:fill="auto"/>
    </w:rPr>
  </w:style>
  <w:style w:type="paragraph" w:customStyle="1" w:styleId="aa">
    <w:name w:val="图片"/>
    <w:next w:val="Caption"/>
    <w:autoRedefine/>
    <w:qFormat/>
    <w:rsid w:val="009314E3"/>
    <w:pPr>
      <w:keepNext/>
      <w:keepLines/>
      <w:spacing w:before="156" w:after="156"/>
      <w:jc w:val="center"/>
    </w:pPr>
    <w:rPr>
      <w:rFonts w:ascii="Huawei Sans" w:eastAsia="方正兰亭黑简体" w:hAnsi="Huawei Sans" w:cs="Courier New"/>
      <w:snapToGrid w:val="0"/>
      <w:sz w:val="22"/>
      <w:szCs w:val="21"/>
    </w:rPr>
  </w:style>
  <w:style w:type="paragraph" w:customStyle="1" w:styleId="5">
    <w:name w:val="5.表格标题"/>
    <w:basedOn w:val="TableDescription"/>
    <w:link w:val="50"/>
    <w:autoRedefine/>
    <w:qFormat/>
    <w:rsid w:val="001E2458"/>
    <w:pPr>
      <w:spacing w:before="160" w:line="240" w:lineRule="auto"/>
      <w:ind w:left="1021"/>
      <w:outlineLvl w:val="9"/>
    </w:pPr>
    <w:rPr>
      <w:rFonts w:eastAsia="方正兰亭黑简体"/>
      <w:b/>
      <w:sz w:val="24"/>
      <w:szCs w:val="24"/>
      <w:lang w:eastAsia="en-US"/>
    </w:rPr>
  </w:style>
  <w:style w:type="paragraph" w:customStyle="1" w:styleId="9">
    <w:name w:val="9.图片标题"/>
    <w:basedOn w:val="FigureDescription"/>
    <w:link w:val="90"/>
    <w:autoRedefine/>
    <w:qFormat/>
    <w:rsid w:val="009314E3"/>
    <w:pPr>
      <w:spacing w:before="80" w:after="160" w:line="240" w:lineRule="auto"/>
      <w:ind w:left="1021"/>
      <w:jc w:val="center"/>
      <w:outlineLvl w:val="9"/>
    </w:pPr>
    <w:rPr>
      <w:rFonts w:ascii="Huawei Sans" w:eastAsia="方正兰亭黑简体" w:hAnsi="Huawei Sans" w:cs="Microsoft YaHei"/>
      <w:b/>
      <w:sz w:val="24"/>
      <w:szCs w:val="24"/>
    </w:rPr>
  </w:style>
  <w:style w:type="character" w:customStyle="1" w:styleId="TableDescription0">
    <w:name w:val="Table Description 字符"/>
    <w:basedOn w:val="DefaultParagraphFont"/>
    <w:link w:val="TableDescription"/>
    <w:rsid w:val="00283F9E"/>
    <w:rPr>
      <w:rFonts w:ascii="FrutigerNext LT Regular" w:eastAsia="SimHei" w:hAnsi="FrutigerNext LT Regular" w:cs="Arial"/>
      <w:spacing w:val="-4"/>
      <w:kern w:val="2"/>
      <w:sz w:val="21"/>
      <w:szCs w:val="21"/>
    </w:rPr>
  </w:style>
  <w:style w:type="character" w:customStyle="1" w:styleId="50">
    <w:name w:val="5.表格标题 字符"/>
    <w:basedOn w:val="TableDescription0"/>
    <w:link w:val="5"/>
    <w:rsid w:val="001E2458"/>
    <w:rPr>
      <w:rFonts w:ascii="Huawei Sans" w:eastAsia="方正兰亭黑简体" w:hAnsi="Huawei Sans" w:cs="Microsoft YaHei"/>
      <w:b/>
      <w:spacing w:val="-4"/>
      <w:kern w:val="2"/>
      <w:sz w:val="24"/>
      <w:szCs w:val="24"/>
      <w:lang w:eastAsia="en-US"/>
    </w:rPr>
  </w:style>
  <w:style w:type="character" w:customStyle="1" w:styleId="FigureDescription0">
    <w:name w:val="Figure Description 字符"/>
    <w:basedOn w:val="DefaultParagraphFont"/>
    <w:link w:val="FigureDescription"/>
    <w:rsid w:val="00283F9E"/>
    <w:rPr>
      <w:rFonts w:eastAsia="SimHei" w:cs="Arial"/>
      <w:spacing w:val="-4"/>
      <w:kern w:val="2"/>
      <w:sz w:val="21"/>
      <w:szCs w:val="21"/>
    </w:rPr>
  </w:style>
  <w:style w:type="character" w:customStyle="1" w:styleId="90">
    <w:name w:val="9.图片标题 字符"/>
    <w:basedOn w:val="FigureDescription0"/>
    <w:link w:val="9"/>
    <w:rsid w:val="009314E3"/>
    <w:rPr>
      <w:rFonts w:ascii="Huawei Sans" w:eastAsia="方正兰亭黑简体" w:hAnsi="Huawei Sans" w:cs="Microsoft YaHei"/>
      <w:b/>
      <w:spacing w:val="-4"/>
      <w:kern w:val="2"/>
      <w:sz w:val="24"/>
      <w:szCs w:val="24"/>
    </w:rPr>
  </w:style>
  <w:style w:type="paragraph" w:styleId="NoSpacing">
    <w:name w:val="No Spacing"/>
    <w:autoRedefine/>
    <w:uiPriority w:val="1"/>
    <w:qFormat/>
    <w:rsid w:val="009314E3"/>
    <w:pPr>
      <w:topLinePunct/>
      <w:adjustRightInd w:val="0"/>
      <w:snapToGrid w:val="0"/>
      <w:ind w:left="1134"/>
    </w:pPr>
    <w:rPr>
      <w:rFonts w:ascii="Huawei Sans" w:eastAsia="方正兰亭黑简体" w:hAnsi="Huawei Sans" w:cs="Microsoft YaHei"/>
      <w:kern w:val="2"/>
      <w:sz w:val="21"/>
      <w:szCs w:val="21"/>
    </w:rPr>
  </w:style>
  <w:style w:type="character" w:styleId="IntenseEmphasis">
    <w:name w:val="Intense Emphasis"/>
    <w:basedOn w:val="DefaultParagraphFont"/>
    <w:uiPriority w:val="21"/>
    <w:qFormat/>
    <w:rsid w:val="009314E3"/>
    <w:rPr>
      <w:rFonts w:ascii="Huawei Sans" w:eastAsia="方正兰亭黑简体" w:hAnsi="Huawei Sans" w:cs="Microsoft YaHei"/>
      <w:b w:val="0"/>
      <w:i/>
      <w:iCs/>
      <w:color w:val="4F81BD" w:themeColor="accent1"/>
    </w:rPr>
  </w:style>
  <w:style w:type="paragraph" w:styleId="Quote">
    <w:name w:val="Quote"/>
    <w:basedOn w:val="Normal"/>
    <w:next w:val="Normal"/>
    <w:link w:val="QuoteChar"/>
    <w:autoRedefine/>
    <w:uiPriority w:val="29"/>
    <w:qFormat/>
    <w:rsid w:val="009314E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314E3"/>
    <w:rPr>
      <w:rFonts w:ascii="Huawei Sans" w:eastAsia="方正兰亭黑简体" w:hAnsi="Huawei Sans" w:cs="Microsoft YaHei"/>
      <w:i/>
      <w:iCs/>
      <w:color w:val="404040" w:themeColor="text1" w:themeTint="BF"/>
      <w:kern w:val="2"/>
      <w:sz w:val="21"/>
      <w:szCs w:val="21"/>
    </w:rPr>
  </w:style>
  <w:style w:type="paragraph" w:styleId="IntenseQuote">
    <w:name w:val="Intense Quote"/>
    <w:basedOn w:val="Normal"/>
    <w:next w:val="Normal"/>
    <w:link w:val="IntenseQuoteChar"/>
    <w:autoRedefine/>
    <w:uiPriority w:val="30"/>
    <w:qFormat/>
    <w:rsid w:val="009314E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314E3"/>
    <w:rPr>
      <w:rFonts w:ascii="Huawei Sans" w:eastAsia="方正兰亭黑简体" w:hAnsi="Huawei Sans" w:cs="Microsoft YaHei"/>
      <w:i/>
      <w:iCs/>
      <w:color w:val="4F81BD" w:themeColor="accent1"/>
      <w:kern w:val="2"/>
      <w:sz w:val="21"/>
      <w:szCs w:val="21"/>
    </w:rPr>
  </w:style>
  <w:style w:type="character" w:styleId="SubtleReference">
    <w:name w:val="Subtle Reference"/>
    <w:basedOn w:val="DefaultParagraphFont"/>
    <w:uiPriority w:val="31"/>
    <w:qFormat/>
    <w:rsid w:val="009314E3"/>
    <w:rPr>
      <w:rFonts w:ascii="Huawei Sans" w:eastAsia="方正兰亭黑简体" w:hAnsi="Huawei Sans" w:cs="Microsoft YaHei"/>
      <w:caps w:val="0"/>
      <w:smallCaps/>
      <w:color w:val="5A5A5A" w:themeColor="text1" w:themeTint="A5"/>
    </w:rPr>
  </w:style>
  <w:style w:type="character" w:styleId="IntenseReference">
    <w:name w:val="Intense Reference"/>
    <w:basedOn w:val="DefaultParagraphFont"/>
    <w:uiPriority w:val="32"/>
    <w:qFormat/>
    <w:rsid w:val="009314E3"/>
    <w:rPr>
      <w:rFonts w:ascii="Huawei Sans" w:eastAsia="方正兰亭黑简体" w:hAnsi="Huawei Sans" w:cs="Microsoft YaHei"/>
      <w:b/>
      <w:bCs/>
      <w:i w:val="0"/>
      <w:caps w:val="0"/>
      <w:smallCaps/>
      <w:color w:val="4F81BD" w:themeColor="accent1"/>
      <w:spacing w:val="5"/>
    </w:rPr>
  </w:style>
  <w:style w:type="character" w:styleId="BookTitle">
    <w:name w:val="Book Title"/>
    <w:basedOn w:val="DefaultParagraphFont"/>
    <w:uiPriority w:val="33"/>
    <w:qFormat/>
    <w:rsid w:val="009314E3"/>
    <w:rPr>
      <w:rFonts w:ascii="Huawei Sans" w:eastAsia="方正兰亭黑简体" w:hAnsi="Huawei Sans" w:cs="Microsoft YaHei"/>
      <w:b/>
      <w:bCs/>
      <w:i/>
      <w:iCs/>
      <w:spacing w:val="5"/>
    </w:rPr>
  </w:style>
  <w:style w:type="character" w:customStyle="1" w:styleId="PlainTextChar">
    <w:name w:val="Plain Text Char"/>
    <w:basedOn w:val="DefaultParagraphFont"/>
    <w:link w:val="PlainText"/>
    <w:uiPriority w:val="99"/>
    <w:rsid w:val="0076467A"/>
    <w:rPr>
      <w:rFonts w:ascii="SimSun" w:eastAsia="方正兰亭黑简体" w:hAnsi="Courier New" w:cs="Courier New"/>
      <w:kern w:val="2"/>
      <w:sz w:val="21"/>
      <w:szCs w:val="21"/>
    </w:rPr>
  </w:style>
  <w:style w:type="character" w:styleId="UnresolvedMention">
    <w:name w:val="Unresolved Mention"/>
    <w:basedOn w:val="DefaultParagraphFont"/>
    <w:uiPriority w:val="99"/>
    <w:semiHidden/>
    <w:unhideWhenUsed/>
    <w:rsid w:val="00854B3E"/>
    <w:rPr>
      <w:color w:val="605E5C"/>
      <w:shd w:val="clear" w:color="auto" w:fill="E1DFDD"/>
    </w:rPr>
  </w:style>
  <w:style w:type="character" w:customStyle="1" w:styleId="HTMLPreformattedChar">
    <w:name w:val="HTML Preformatted Char"/>
    <w:basedOn w:val="DefaultParagraphFont"/>
    <w:link w:val="HTMLPreformatted"/>
    <w:uiPriority w:val="99"/>
    <w:semiHidden/>
    <w:rsid w:val="00795F42"/>
    <w:rPr>
      <w:rFonts w:ascii="Courier New" w:eastAsia="方正兰亭黑简体" w:hAnsi="Courier New" w:cs="Courier New"/>
      <w:kern w:val="2"/>
    </w:rPr>
  </w:style>
  <w:style w:type="character" w:customStyle="1" w:styleId="hljs-keyword">
    <w:name w:val="hljs-keyword"/>
    <w:basedOn w:val="DefaultParagraphFont"/>
    <w:rsid w:val="00795F42"/>
  </w:style>
  <w:style w:type="character" w:customStyle="1" w:styleId="hljs-variable">
    <w:name w:val="hljs-variable"/>
    <w:basedOn w:val="DefaultParagraphFont"/>
    <w:rsid w:val="00795F42"/>
  </w:style>
  <w:style w:type="character" w:customStyle="1" w:styleId="hljs-attribute">
    <w:name w:val="hljs-attribute"/>
    <w:basedOn w:val="DefaultParagraphFont"/>
    <w:rsid w:val="00795F42"/>
  </w:style>
  <w:style w:type="character" w:customStyle="1" w:styleId="hljs-string">
    <w:name w:val="hljs-string"/>
    <w:basedOn w:val="DefaultParagraphFont"/>
    <w:rsid w:val="00795F42"/>
  </w:style>
  <w:style w:type="character" w:customStyle="1" w:styleId="hljs-number">
    <w:name w:val="hljs-number"/>
    <w:basedOn w:val="DefaultParagraphFont"/>
    <w:rsid w:val="00795F42"/>
  </w:style>
  <w:style w:type="character" w:customStyle="1" w:styleId="hljs-comment">
    <w:name w:val="hljs-comment"/>
    <w:basedOn w:val="DefaultParagraphFont"/>
    <w:rsid w:val="00795F42"/>
  </w:style>
  <w:style w:type="character" w:customStyle="1" w:styleId="hljs-builtin">
    <w:name w:val="hljs-built_in"/>
    <w:basedOn w:val="DefaultParagraphFont"/>
    <w:rsid w:val="00795F42"/>
  </w:style>
  <w:style w:type="character" w:customStyle="1" w:styleId="hljs-type">
    <w:name w:val="hljs-type"/>
    <w:basedOn w:val="DefaultParagraphFont"/>
    <w:rsid w:val="00795F42"/>
  </w:style>
  <w:style w:type="character" w:customStyle="1" w:styleId="hljs-link">
    <w:name w:val="hljs-link"/>
    <w:basedOn w:val="DefaultParagraphFont"/>
    <w:rsid w:val="001C5251"/>
  </w:style>
  <w:style w:type="character" w:customStyle="1" w:styleId="hljs-title">
    <w:name w:val="hljs-title"/>
    <w:basedOn w:val="DefaultParagraphFont"/>
    <w:rsid w:val="00EF07CF"/>
  </w:style>
  <w:style w:type="character" w:customStyle="1" w:styleId="hljs-builtin-name">
    <w:name w:val="hljs-builtin-name"/>
    <w:basedOn w:val="DefaultParagraphFont"/>
    <w:rsid w:val="00EF07CF"/>
  </w:style>
  <w:style w:type="character" w:customStyle="1" w:styleId="hljs-literal">
    <w:name w:val="hljs-literal"/>
    <w:basedOn w:val="DefaultParagraphFont"/>
    <w:rsid w:val="00EF07CF"/>
  </w:style>
  <w:style w:type="character" w:customStyle="1" w:styleId="hljs-selector-tag">
    <w:name w:val="hljs-selector-tag"/>
    <w:basedOn w:val="DefaultParagraphFont"/>
    <w:rsid w:val="00EF07CF"/>
  </w:style>
  <w:style w:type="character" w:customStyle="1" w:styleId="hljs-selector-class">
    <w:name w:val="hljs-selector-class"/>
    <w:basedOn w:val="DefaultParagraphFont"/>
    <w:rsid w:val="00EF07CF"/>
  </w:style>
  <w:style w:type="character" w:customStyle="1" w:styleId="bash">
    <w:name w:val="bash"/>
    <w:basedOn w:val="DefaultParagraphFont"/>
    <w:rsid w:val="00EF07CF"/>
  </w:style>
  <w:style w:type="character" w:customStyle="1" w:styleId="hljs-regexp">
    <w:name w:val="hljs-regexp"/>
    <w:basedOn w:val="DefaultParagraphFont"/>
    <w:rsid w:val="005A60B3"/>
  </w:style>
  <w:style w:type="character" w:customStyle="1" w:styleId="hljs-meta">
    <w:name w:val="hljs-meta"/>
    <w:basedOn w:val="DefaultParagraphFont"/>
    <w:rsid w:val="00597FC0"/>
  </w:style>
  <w:style w:type="character" w:customStyle="1" w:styleId="hljs-tag">
    <w:name w:val="hljs-tag"/>
    <w:basedOn w:val="DefaultParagraphFont"/>
    <w:rsid w:val="000974B5"/>
  </w:style>
  <w:style w:type="character" w:customStyle="1" w:styleId="hljs-symbol">
    <w:name w:val="hljs-symbol"/>
    <w:basedOn w:val="DefaultParagraphFont"/>
    <w:rsid w:val="000974B5"/>
  </w:style>
  <w:style w:type="character" w:customStyle="1" w:styleId="hljs-function">
    <w:name w:val="hljs-function"/>
    <w:basedOn w:val="DefaultParagraphFont"/>
    <w:rsid w:val="008C1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9689">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4628626">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93339787">
      <w:bodyDiv w:val="1"/>
      <w:marLeft w:val="0"/>
      <w:marRight w:val="0"/>
      <w:marTop w:val="0"/>
      <w:marBottom w:val="0"/>
      <w:divBdr>
        <w:top w:val="none" w:sz="0" w:space="0" w:color="auto"/>
        <w:left w:val="none" w:sz="0" w:space="0" w:color="auto"/>
        <w:bottom w:val="none" w:sz="0" w:space="0" w:color="auto"/>
        <w:right w:val="none" w:sz="0" w:space="0" w:color="auto"/>
      </w:divBdr>
      <w:divsChild>
        <w:div w:id="1442989151">
          <w:marLeft w:val="0"/>
          <w:marRight w:val="0"/>
          <w:marTop w:val="0"/>
          <w:marBottom w:val="0"/>
          <w:divBdr>
            <w:top w:val="none" w:sz="0" w:space="0" w:color="auto"/>
            <w:left w:val="none" w:sz="0" w:space="0" w:color="auto"/>
            <w:bottom w:val="none" w:sz="0" w:space="0" w:color="auto"/>
            <w:right w:val="none" w:sz="0" w:space="0" w:color="auto"/>
          </w:divBdr>
          <w:divsChild>
            <w:div w:id="1935820163">
              <w:marLeft w:val="0"/>
              <w:marRight w:val="0"/>
              <w:marTop w:val="0"/>
              <w:marBottom w:val="0"/>
              <w:divBdr>
                <w:top w:val="none" w:sz="0" w:space="0" w:color="auto"/>
                <w:left w:val="none" w:sz="0" w:space="0" w:color="auto"/>
                <w:bottom w:val="none" w:sz="0" w:space="0" w:color="auto"/>
                <w:right w:val="none" w:sz="0" w:space="0" w:color="auto"/>
              </w:divBdr>
              <w:divsChild>
                <w:div w:id="12948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3671">
      <w:bodyDiv w:val="1"/>
      <w:marLeft w:val="0"/>
      <w:marRight w:val="0"/>
      <w:marTop w:val="0"/>
      <w:marBottom w:val="0"/>
      <w:divBdr>
        <w:top w:val="none" w:sz="0" w:space="0" w:color="auto"/>
        <w:left w:val="none" w:sz="0" w:space="0" w:color="auto"/>
        <w:bottom w:val="none" w:sz="0" w:space="0" w:color="auto"/>
        <w:right w:val="none" w:sz="0" w:space="0" w:color="auto"/>
      </w:divBdr>
    </w:div>
    <w:div w:id="30107923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22090">
      <w:bodyDiv w:val="1"/>
      <w:marLeft w:val="0"/>
      <w:marRight w:val="0"/>
      <w:marTop w:val="0"/>
      <w:marBottom w:val="0"/>
      <w:divBdr>
        <w:top w:val="none" w:sz="0" w:space="0" w:color="auto"/>
        <w:left w:val="none" w:sz="0" w:space="0" w:color="auto"/>
        <w:bottom w:val="none" w:sz="0" w:space="0" w:color="auto"/>
        <w:right w:val="none" w:sz="0" w:space="0" w:color="auto"/>
      </w:divBdr>
    </w:div>
    <w:div w:id="322390204">
      <w:bodyDiv w:val="1"/>
      <w:marLeft w:val="0"/>
      <w:marRight w:val="0"/>
      <w:marTop w:val="0"/>
      <w:marBottom w:val="0"/>
      <w:divBdr>
        <w:top w:val="none" w:sz="0" w:space="0" w:color="auto"/>
        <w:left w:val="none" w:sz="0" w:space="0" w:color="auto"/>
        <w:bottom w:val="none" w:sz="0" w:space="0" w:color="auto"/>
        <w:right w:val="none" w:sz="0" w:space="0" w:color="auto"/>
      </w:divBdr>
    </w:div>
    <w:div w:id="327681354">
      <w:bodyDiv w:val="1"/>
      <w:marLeft w:val="0"/>
      <w:marRight w:val="0"/>
      <w:marTop w:val="0"/>
      <w:marBottom w:val="0"/>
      <w:divBdr>
        <w:top w:val="none" w:sz="0" w:space="0" w:color="auto"/>
        <w:left w:val="none" w:sz="0" w:space="0" w:color="auto"/>
        <w:bottom w:val="none" w:sz="0" w:space="0" w:color="auto"/>
        <w:right w:val="none" w:sz="0" w:space="0" w:color="auto"/>
      </w:divBdr>
    </w:div>
    <w:div w:id="337579679">
      <w:bodyDiv w:val="1"/>
      <w:marLeft w:val="0"/>
      <w:marRight w:val="0"/>
      <w:marTop w:val="0"/>
      <w:marBottom w:val="0"/>
      <w:divBdr>
        <w:top w:val="none" w:sz="0" w:space="0" w:color="auto"/>
        <w:left w:val="none" w:sz="0" w:space="0" w:color="auto"/>
        <w:bottom w:val="none" w:sz="0" w:space="0" w:color="auto"/>
        <w:right w:val="none" w:sz="0" w:space="0" w:color="auto"/>
      </w:divBdr>
    </w:div>
    <w:div w:id="361826051">
      <w:bodyDiv w:val="1"/>
      <w:marLeft w:val="0"/>
      <w:marRight w:val="0"/>
      <w:marTop w:val="0"/>
      <w:marBottom w:val="0"/>
      <w:divBdr>
        <w:top w:val="none" w:sz="0" w:space="0" w:color="auto"/>
        <w:left w:val="none" w:sz="0" w:space="0" w:color="auto"/>
        <w:bottom w:val="none" w:sz="0" w:space="0" w:color="auto"/>
        <w:right w:val="none" w:sz="0" w:space="0" w:color="auto"/>
      </w:divBdr>
    </w:div>
    <w:div w:id="389812467">
      <w:bodyDiv w:val="1"/>
      <w:marLeft w:val="0"/>
      <w:marRight w:val="0"/>
      <w:marTop w:val="0"/>
      <w:marBottom w:val="0"/>
      <w:divBdr>
        <w:top w:val="none" w:sz="0" w:space="0" w:color="auto"/>
        <w:left w:val="none" w:sz="0" w:space="0" w:color="auto"/>
        <w:bottom w:val="none" w:sz="0" w:space="0" w:color="auto"/>
        <w:right w:val="none" w:sz="0" w:space="0" w:color="auto"/>
      </w:divBdr>
    </w:div>
    <w:div w:id="430129320">
      <w:bodyDiv w:val="1"/>
      <w:marLeft w:val="0"/>
      <w:marRight w:val="0"/>
      <w:marTop w:val="0"/>
      <w:marBottom w:val="0"/>
      <w:divBdr>
        <w:top w:val="none" w:sz="0" w:space="0" w:color="auto"/>
        <w:left w:val="none" w:sz="0" w:space="0" w:color="auto"/>
        <w:bottom w:val="none" w:sz="0" w:space="0" w:color="auto"/>
        <w:right w:val="none" w:sz="0" w:space="0" w:color="auto"/>
      </w:divBdr>
    </w:div>
    <w:div w:id="430902730">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4541216">
      <w:bodyDiv w:val="1"/>
      <w:marLeft w:val="0"/>
      <w:marRight w:val="0"/>
      <w:marTop w:val="0"/>
      <w:marBottom w:val="0"/>
      <w:divBdr>
        <w:top w:val="none" w:sz="0" w:space="0" w:color="auto"/>
        <w:left w:val="none" w:sz="0" w:space="0" w:color="auto"/>
        <w:bottom w:val="none" w:sz="0" w:space="0" w:color="auto"/>
        <w:right w:val="none" w:sz="0" w:space="0" w:color="auto"/>
      </w:divBdr>
    </w:div>
    <w:div w:id="467280746">
      <w:bodyDiv w:val="1"/>
      <w:marLeft w:val="0"/>
      <w:marRight w:val="0"/>
      <w:marTop w:val="0"/>
      <w:marBottom w:val="0"/>
      <w:divBdr>
        <w:top w:val="none" w:sz="0" w:space="0" w:color="auto"/>
        <w:left w:val="none" w:sz="0" w:space="0" w:color="auto"/>
        <w:bottom w:val="none" w:sz="0" w:space="0" w:color="auto"/>
        <w:right w:val="none" w:sz="0" w:space="0" w:color="auto"/>
      </w:divBdr>
    </w:div>
    <w:div w:id="468594776">
      <w:bodyDiv w:val="1"/>
      <w:marLeft w:val="0"/>
      <w:marRight w:val="0"/>
      <w:marTop w:val="0"/>
      <w:marBottom w:val="0"/>
      <w:divBdr>
        <w:top w:val="none" w:sz="0" w:space="0" w:color="auto"/>
        <w:left w:val="none" w:sz="0" w:space="0" w:color="auto"/>
        <w:bottom w:val="none" w:sz="0" w:space="0" w:color="auto"/>
        <w:right w:val="none" w:sz="0" w:space="0" w:color="auto"/>
      </w:divBdr>
      <w:divsChild>
        <w:div w:id="1672685835">
          <w:marLeft w:val="0"/>
          <w:marRight w:val="0"/>
          <w:marTop w:val="0"/>
          <w:marBottom w:val="0"/>
          <w:divBdr>
            <w:top w:val="none" w:sz="0" w:space="0" w:color="auto"/>
            <w:left w:val="none" w:sz="0" w:space="0" w:color="auto"/>
            <w:bottom w:val="none" w:sz="0" w:space="0" w:color="auto"/>
            <w:right w:val="none" w:sz="0" w:space="0" w:color="auto"/>
          </w:divBdr>
          <w:divsChild>
            <w:div w:id="1591814449">
              <w:marLeft w:val="0"/>
              <w:marRight w:val="0"/>
              <w:marTop w:val="0"/>
              <w:marBottom w:val="0"/>
              <w:divBdr>
                <w:top w:val="none" w:sz="0" w:space="0" w:color="auto"/>
                <w:left w:val="none" w:sz="0" w:space="0" w:color="auto"/>
                <w:bottom w:val="none" w:sz="0" w:space="0" w:color="auto"/>
                <w:right w:val="none" w:sz="0" w:space="0" w:color="auto"/>
              </w:divBdr>
              <w:divsChild>
                <w:div w:id="2014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671">
      <w:bodyDiv w:val="1"/>
      <w:marLeft w:val="0"/>
      <w:marRight w:val="0"/>
      <w:marTop w:val="0"/>
      <w:marBottom w:val="0"/>
      <w:divBdr>
        <w:top w:val="none" w:sz="0" w:space="0" w:color="auto"/>
        <w:left w:val="none" w:sz="0" w:space="0" w:color="auto"/>
        <w:bottom w:val="none" w:sz="0" w:space="0" w:color="auto"/>
        <w:right w:val="none" w:sz="0" w:space="0" w:color="auto"/>
      </w:divBdr>
    </w:div>
    <w:div w:id="619922878">
      <w:bodyDiv w:val="1"/>
      <w:marLeft w:val="0"/>
      <w:marRight w:val="0"/>
      <w:marTop w:val="0"/>
      <w:marBottom w:val="0"/>
      <w:divBdr>
        <w:top w:val="none" w:sz="0" w:space="0" w:color="auto"/>
        <w:left w:val="none" w:sz="0" w:space="0" w:color="auto"/>
        <w:bottom w:val="none" w:sz="0" w:space="0" w:color="auto"/>
        <w:right w:val="none" w:sz="0" w:space="0" w:color="auto"/>
      </w:divBdr>
    </w:div>
    <w:div w:id="652758867">
      <w:bodyDiv w:val="1"/>
      <w:marLeft w:val="0"/>
      <w:marRight w:val="0"/>
      <w:marTop w:val="0"/>
      <w:marBottom w:val="0"/>
      <w:divBdr>
        <w:top w:val="none" w:sz="0" w:space="0" w:color="auto"/>
        <w:left w:val="none" w:sz="0" w:space="0" w:color="auto"/>
        <w:bottom w:val="none" w:sz="0" w:space="0" w:color="auto"/>
        <w:right w:val="none" w:sz="0" w:space="0" w:color="auto"/>
      </w:divBdr>
    </w:div>
    <w:div w:id="722994186">
      <w:bodyDiv w:val="1"/>
      <w:marLeft w:val="0"/>
      <w:marRight w:val="0"/>
      <w:marTop w:val="0"/>
      <w:marBottom w:val="0"/>
      <w:divBdr>
        <w:top w:val="none" w:sz="0" w:space="0" w:color="auto"/>
        <w:left w:val="none" w:sz="0" w:space="0" w:color="auto"/>
        <w:bottom w:val="none" w:sz="0" w:space="0" w:color="auto"/>
        <w:right w:val="none" w:sz="0" w:space="0" w:color="auto"/>
      </w:divBdr>
      <w:divsChild>
        <w:div w:id="382605636">
          <w:marLeft w:val="1685"/>
          <w:marRight w:val="0"/>
          <w:marTop w:val="0"/>
          <w:marBottom w:val="0"/>
          <w:divBdr>
            <w:top w:val="none" w:sz="0" w:space="0" w:color="auto"/>
            <w:left w:val="none" w:sz="0" w:space="0" w:color="auto"/>
            <w:bottom w:val="none" w:sz="0" w:space="0" w:color="auto"/>
            <w:right w:val="none" w:sz="0" w:space="0" w:color="auto"/>
          </w:divBdr>
        </w:div>
        <w:div w:id="1057900052">
          <w:marLeft w:val="1685"/>
          <w:marRight w:val="0"/>
          <w:marTop w:val="0"/>
          <w:marBottom w:val="0"/>
          <w:divBdr>
            <w:top w:val="none" w:sz="0" w:space="0" w:color="auto"/>
            <w:left w:val="none" w:sz="0" w:space="0" w:color="auto"/>
            <w:bottom w:val="none" w:sz="0" w:space="0" w:color="auto"/>
            <w:right w:val="none" w:sz="0" w:space="0" w:color="auto"/>
          </w:divBdr>
        </w:div>
        <w:div w:id="1717856086">
          <w:marLeft w:val="1685"/>
          <w:marRight w:val="0"/>
          <w:marTop w:val="0"/>
          <w:marBottom w:val="0"/>
          <w:divBdr>
            <w:top w:val="none" w:sz="0" w:space="0" w:color="auto"/>
            <w:left w:val="none" w:sz="0" w:space="0" w:color="auto"/>
            <w:bottom w:val="none" w:sz="0" w:space="0" w:color="auto"/>
            <w:right w:val="none" w:sz="0" w:space="0" w:color="auto"/>
          </w:divBdr>
        </w:div>
        <w:div w:id="305939411">
          <w:marLeft w:val="1685"/>
          <w:marRight w:val="0"/>
          <w:marTop w:val="0"/>
          <w:marBottom w:val="0"/>
          <w:divBdr>
            <w:top w:val="none" w:sz="0" w:space="0" w:color="auto"/>
            <w:left w:val="none" w:sz="0" w:space="0" w:color="auto"/>
            <w:bottom w:val="none" w:sz="0" w:space="0" w:color="auto"/>
            <w:right w:val="none" w:sz="0" w:space="0" w:color="auto"/>
          </w:divBdr>
        </w:div>
        <w:div w:id="1786269347">
          <w:marLeft w:val="1685"/>
          <w:marRight w:val="0"/>
          <w:marTop w:val="0"/>
          <w:marBottom w:val="0"/>
          <w:divBdr>
            <w:top w:val="none" w:sz="0" w:space="0" w:color="auto"/>
            <w:left w:val="none" w:sz="0" w:space="0" w:color="auto"/>
            <w:bottom w:val="none" w:sz="0" w:space="0" w:color="auto"/>
            <w:right w:val="none" w:sz="0" w:space="0" w:color="auto"/>
          </w:divBdr>
        </w:div>
        <w:div w:id="160439262">
          <w:marLeft w:val="1685"/>
          <w:marRight w:val="0"/>
          <w:marTop w:val="0"/>
          <w:marBottom w:val="0"/>
          <w:divBdr>
            <w:top w:val="none" w:sz="0" w:space="0" w:color="auto"/>
            <w:left w:val="none" w:sz="0" w:space="0" w:color="auto"/>
            <w:bottom w:val="none" w:sz="0" w:space="0" w:color="auto"/>
            <w:right w:val="none" w:sz="0" w:space="0" w:color="auto"/>
          </w:divBdr>
        </w:div>
      </w:divsChild>
    </w:div>
    <w:div w:id="733359620">
      <w:bodyDiv w:val="1"/>
      <w:marLeft w:val="0"/>
      <w:marRight w:val="0"/>
      <w:marTop w:val="0"/>
      <w:marBottom w:val="0"/>
      <w:divBdr>
        <w:top w:val="none" w:sz="0" w:space="0" w:color="auto"/>
        <w:left w:val="none" w:sz="0" w:space="0" w:color="auto"/>
        <w:bottom w:val="none" w:sz="0" w:space="0" w:color="auto"/>
        <w:right w:val="none" w:sz="0" w:space="0" w:color="auto"/>
      </w:divBdr>
    </w:div>
    <w:div w:id="747191840">
      <w:bodyDiv w:val="1"/>
      <w:marLeft w:val="0"/>
      <w:marRight w:val="0"/>
      <w:marTop w:val="0"/>
      <w:marBottom w:val="0"/>
      <w:divBdr>
        <w:top w:val="none" w:sz="0" w:space="0" w:color="auto"/>
        <w:left w:val="none" w:sz="0" w:space="0" w:color="auto"/>
        <w:bottom w:val="none" w:sz="0" w:space="0" w:color="auto"/>
        <w:right w:val="none" w:sz="0" w:space="0" w:color="auto"/>
      </w:divBdr>
    </w:div>
    <w:div w:id="801921898">
      <w:bodyDiv w:val="1"/>
      <w:marLeft w:val="0"/>
      <w:marRight w:val="0"/>
      <w:marTop w:val="0"/>
      <w:marBottom w:val="0"/>
      <w:divBdr>
        <w:top w:val="none" w:sz="0" w:space="0" w:color="auto"/>
        <w:left w:val="none" w:sz="0" w:space="0" w:color="auto"/>
        <w:bottom w:val="none" w:sz="0" w:space="0" w:color="auto"/>
        <w:right w:val="none" w:sz="0" w:space="0" w:color="auto"/>
      </w:divBdr>
    </w:div>
    <w:div w:id="805320178">
      <w:bodyDiv w:val="1"/>
      <w:marLeft w:val="0"/>
      <w:marRight w:val="0"/>
      <w:marTop w:val="0"/>
      <w:marBottom w:val="0"/>
      <w:divBdr>
        <w:top w:val="none" w:sz="0" w:space="0" w:color="auto"/>
        <w:left w:val="none" w:sz="0" w:space="0" w:color="auto"/>
        <w:bottom w:val="none" w:sz="0" w:space="0" w:color="auto"/>
        <w:right w:val="none" w:sz="0" w:space="0" w:color="auto"/>
      </w:divBdr>
    </w:div>
    <w:div w:id="807239168">
      <w:bodyDiv w:val="1"/>
      <w:marLeft w:val="0"/>
      <w:marRight w:val="0"/>
      <w:marTop w:val="0"/>
      <w:marBottom w:val="0"/>
      <w:divBdr>
        <w:top w:val="none" w:sz="0" w:space="0" w:color="auto"/>
        <w:left w:val="none" w:sz="0" w:space="0" w:color="auto"/>
        <w:bottom w:val="none" w:sz="0" w:space="0" w:color="auto"/>
        <w:right w:val="none" w:sz="0" w:space="0" w:color="auto"/>
      </w:divBdr>
    </w:div>
    <w:div w:id="889271732">
      <w:bodyDiv w:val="1"/>
      <w:marLeft w:val="0"/>
      <w:marRight w:val="0"/>
      <w:marTop w:val="0"/>
      <w:marBottom w:val="0"/>
      <w:divBdr>
        <w:top w:val="none" w:sz="0" w:space="0" w:color="auto"/>
        <w:left w:val="none" w:sz="0" w:space="0" w:color="auto"/>
        <w:bottom w:val="none" w:sz="0" w:space="0" w:color="auto"/>
        <w:right w:val="none" w:sz="0" w:space="0" w:color="auto"/>
      </w:divBdr>
    </w:div>
    <w:div w:id="910234748">
      <w:bodyDiv w:val="1"/>
      <w:marLeft w:val="0"/>
      <w:marRight w:val="0"/>
      <w:marTop w:val="0"/>
      <w:marBottom w:val="0"/>
      <w:divBdr>
        <w:top w:val="none" w:sz="0" w:space="0" w:color="auto"/>
        <w:left w:val="none" w:sz="0" w:space="0" w:color="auto"/>
        <w:bottom w:val="none" w:sz="0" w:space="0" w:color="auto"/>
        <w:right w:val="none" w:sz="0" w:space="0" w:color="auto"/>
      </w:divBdr>
    </w:div>
    <w:div w:id="915242507">
      <w:bodyDiv w:val="1"/>
      <w:marLeft w:val="0"/>
      <w:marRight w:val="0"/>
      <w:marTop w:val="0"/>
      <w:marBottom w:val="0"/>
      <w:divBdr>
        <w:top w:val="none" w:sz="0" w:space="0" w:color="auto"/>
        <w:left w:val="none" w:sz="0" w:space="0" w:color="auto"/>
        <w:bottom w:val="none" w:sz="0" w:space="0" w:color="auto"/>
        <w:right w:val="none" w:sz="0" w:space="0" w:color="auto"/>
      </w:divBdr>
    </w:div>
    <w:div w:id="918095886">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78262677">
      <w:bodyDiv w:val="1"/>
      <w:marLeft w:val="0"/>
      <w:marRight w:val="0"/>
      <w:marTop w:val="0"/>
      <w:marBottom w:val="0"/>
      <w:divBdr>
        <w:top w:val="none" w:sz="0" w:space="0" w:color="auto"/>
        <w:left w:val="none" w:sz="0" w:space="0" w:color="auto"/>
        <w:bottom w:val="none" w:sz="0" w:space="0" w:color="auto"/>
        <w:right w:val="none" w:sz="0" w:space="0" w:color="auto"/>
      </w:divBdr>
    </w:div>
    <w:div w:id="1006640466">
      <w:bodyDiv w:val="1"/>
      <w:marLeft w:val="0"/>
      <w:marRight w:val="0"/>
      <w:marTop w:val="0"/>
      <w:marBottom w:val="0"/>
      <w:divBdr>
        <w:top w:val="none" w:sz="0" w:space="0" w:color="auto"/>
        <w:left w:val="none" w:sz="0" w:space="0" w:color="auto"/>
        <w:bottom w:val="none" w:sz="0" w:space="0" w:color="auto"/>
        <w:right w:val="none" w:sz="0" w:space="0" w:color="auto"/>
      </w:divBdr>
    </w:div>
    <w:div w:id="1015154380">
      <w:bodyDiv w:val="1"/>
      <w:marLeft w:val="0"/>
      <w:marRight w:val="0"/>
      <w:marTop w:val="0"/>
      <w:marBottom w:val="0"/>
      <w:divBdr>
        <w:top w:val="none" w:sz="0" w:space="0" w:color="auto"/>
        <w:left w:val="none" w:sz="0" w:space="0" w:color="auto"/>
        <w:bottom w:val="none" w:sz="0" w:space="0" w:color="auto"/>
        <w:right w:val="none" w:sz="0" w:space="0" w:color="auto"/>
      </w:divBdr>
    </w:div>
    <w:div w:id="1089156802">
      <w:bodyDiv w:val="1"/>
      <w:marLeft w:val="0"/>
      <w:marRight w:val="0"/>
      <w:marTop w:val="0"/>
      <w:marBottom w:val="0"/>
      <w:divBdr>
        <w:top w:val="none" w:sz="0" w:space="0" w:color="auto"/>
        <w:left w:val="none" w:sz="0" w:space="0" w:color="auto"/>
        <w:bottom w:val="none" w:sz="0" w:space="0" w:color="auto"/>
        <w:right w:val="none" w:sz="0" w:space="0" w:color="auto"/>
      </w:divBdr>
    </w:div>
    <w:div w:id="1106122939">
      <w:bodyDiv w:val="1"/>
      <w:marLeft w:val="0"/>
      <w:marRight w:val="0"/>
      <w:marTop w:val="0"/>
      <w:marBottom w:val="0"/>
      <w:divBdr>
        <w:top w:val="none" w:sz="0" w:space="0" w:color="auto"/>
        <w:left w:val="none" w:sz="0" w:space="0" w:color="auto"/>
        <w:bottom w:val="none" w:sz="0" w:space="0" w:color="auto"/>
        <w:right w:val="none" w:sz="0" w:space="0" w:color="auto"/>
      </w:divBdr>
      <w:divsChild>
        <w:div w:id="1681617298">
          <w:marLeft w:val="0"/>
          <w:marRight w:val="0"/>
          <w:marTop w:val="0"/>
          <w:marBottom w:val="0"/>
          <w:divBdr>
            <w:top w:val="none" w:sz="0" w:space="0" w:color="auto"/>
            <w:left w:val="none" w:sz="0" w:space="0" w:color="auto"/>
            <w:bottom w:val="none" w:sz="0" w:space="0" w:color="auto"/>
            <w:right w:val="none" w:sz="0" w:space="0" w:color="auto"/>
          </w:divBdr>
          <w:divsChild>
            <w:div w:id="1464276115">
              <w:marLeft w:val="0"/>
              <w:marRight w:val="0"/>
              <w:marTop w:val="0"/>
              <w:marBottom w:val="0"/>
              <w:divBdr>
                <w:top w:val="none" w:sz="0" w:space="0" w:color="auto"/>
                <w:left w:val="none" w:sz="0" w:space="0" w:color="auto"/>
                <w:bottom w:val="none" w:sz="0" w:space="0" w:color="auto"/>
                <w:right w:val="none" w:sz="0" w:space="0" w:color="auto"/>
              </w:divBdr>
            </w:div>
          </w:divsChild>
        </w:div>
        <w:div w:id="375155815">
          <w:marLeft w:val="0"/>
          <w:marRight w:val="0"/>
          <w:marTop w:val="0"/>
          <w:marBottom w:val="0"/>
          <w:divBdr>
            <w:top w:val="none" w:sz="0" w:space="0" w:color="auto"/>
            <w:left w:val="none" w:sz="0" w:space="0" w:color="auto"/>
            <w:bottom w:val="none" w:sz="0" w:space="0" w:color="auto"/>
            <w:right w:val="none" w:sz="0" w:space="0" w:color="auto"/>
          </w:divBdr>
          <w:divsChild>
            <w:div w:id="17813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5298">
      <w:bodyDiv w:val="1"/>
      <w:marLeft w:val="0"/>
      <w:marRight w:val="0"/>
      <w:marTop w:val="0"/>
      <w:marBottom w:val="0"/>
      <w:divBdr>
        <w:top w:val="none" w:sz="0" w:space="0" w:color="auto"/>
        <w:left w:val="none" w:sz="0" w:space="0" w:color="auto"/>
        <w:bottom w:val="none" w:sz="0" w:space="0" w:color="auto"/>
        <w:right w:val="none" w:sz="0" w:space="0" w:color="auto"/>
      </w:divBdr>
    </w:div>
    <w:div w:id="1226336889">
      <w:bodyDiv w:val="1"/>
      <w:marLeft w:val="0"/>
      <w:marRight w:val="0"/>
      <w:marTop w:val="0"/>
      <w:marBottom w:val="0"/>
      <w:divBdr>
        <w:top w:val="none" w:sz="0" w:space="0" w:color="auto"/>
        <w:left w:val="none" w:sz="0" w:space="0" w:color="auto"/>
        <w:bottom w:val="none" w:sz="0" w:space="0" w:color="auto"/>
        <w:right w:val="none" w:sz="0" w:space="0" w:color="auto"/>
      </w:divBdr>
    </w:div>
    <w:div w:id="1229725423">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5675672">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2941598">
      <w:bodyDiv w:val="1"/>
      <w:marLeft w:val="0"/>
      <w:marRight w:val="0"/>
      <w:marTop w:val="0"/>
      <w:marBottom w:val="0"/>
      <w:divBdr>
        <w:top w:val="none" w:sz="0" w:space="0" w:color="auto"/>
        <w:left w:val="none" w:sz="0" w:space="0" w:color="auto"/>
        <w:bottom w:val="none" w:sz="0" w:space="0" w:color="auto"/>
        <w:right w:val="none" w:sz="0" w:space="0" w:color="auto"/>
      </w:divBdr>
    </w:div>
    <w:div w:id="1401515536">
      <w:bodyDiv w:val="1"/>
      <w:marLeft w:val="0"/>
      <w:marRight w:val="0"/>
      <w:marTop w:val="0"/>
      <w:marBottom w:val="0"/>
      <w:divBdr>
        <w:top w:val="none" w:sz="0" w:space="0" w:color="auto"/>
        <w:left w:val="none" w:sz="0" w:space="0" w:color="auto"/>
        <w:bottom w:val="none" w:sz="0" w:space="0" w:color="auto"/>
        <w:right w:val="none" w:sz="0" w:space="0" w:color="auto"/>
      </w:divBdr>
    </w:div>
    <w:div w:id="1470711458">
      <w:bodyDiv w:val="1"/>
      <w:marLeft w:val="0"/>
      <w:marRight w:val="0"/>
      <w:marTop w:val="0"/>
      <w:marBottom w:val="0"/>
      <w:divBdr>
        <w:top w:val="none" w:sz="0" w:space="0" w:color="auto"/>
        <w:left w:val="none" w:sz="0" w:space="0" w:color="auto"/>
        <w:bottom w:val="none" w:sz="0" w:space="0" w:color="auto"/>
        <w:right w:val="none" w:sz="0" w:space="0" w:color="auto"/>
      </w:divBdr>
    </w:div>
    <w:div w:id="1476291361">
      <w:bodyDiv w:val="1"/>
      <w:marLeft w:val="0"/>
      <w:marRight w:val="0"/>
      <w:marTop w:val="0"/>
      <w:marBottom w:val="0"/>
      <w:divBdr>
        <w:top w:val="none" w:sz="0" w:space="0" w:color="auto"/>
        <w:left w:val="none" w:sz="0" w:space="0" w:color="auto"/>
        <w:bottom w:val="none" w:sz="0" w:space="0" w:color="auto"/>
        <w:right w:val="none" w:sz="0" w:space="0" w:color="auto"/>
      </w:divBdr>
    </w:div>
    <w:div w:id="1539316069">
      <w:bodyDiv w:val="1"/>
      <w:marLeft w:val="0"/>
      <w:marRight w:val="0"/>
      <w:marTop w:val="0"/>
      <w:marBottom w:val="0"/>
      <w:divBdr>
        <w:top w:val="none" w:sz="0" w:space="0" w:color="auto"/>
        <w:left w:val="none" w:sz="0" w:space="0" w:color="auto"/>
        <w:bottom w:val="none" w:sz="0" w:space="0" w:color="auto"/>
        <w:right w:val="none" w:sz="0" w:space="0" w:color="auto"/>
      </w:divBdr>
    </w:div>
    <w:div w:id="1594315351">
      <w:bodyDiv w:val="1"/>
      <w:marLeft w:val="0"/>
      <w:marRight w:val="0"/>
      <w:marTop w:val="0"/>
      <w:marBottom w:val="0"/>
      <w:divBdr>
        <w:top w:val="none" w:sz="0" w:space="0" w:color="auto"/>
        <w:left w:val="none" w:sz="0" w:space="0" w:color="auto"/>
        <w:bottom w:val="none" w:sz="0" w:space="0" w:color="auto"/>
        <w:right w:val="none" w:sz="0" w:space="0" w:color="auto"/>
      </w:divBdr>
    </w:div>
    <w:div w:id="160025817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62271707">
      <w:bodyDiv w:val="1"/>
      <w:marLeft w:val="0"/>
      <w:marRight w:val="0"/>
      <w:marTop w:val="0"/>
      <w:marBottom w:val="0"/>
      <w:divBdr>
        <w:top w:val="none" w:sz="0" w:space="0" w:color="auto"/>
        <w:left w:val="none" w:sz="0" w:space="0" w:color="auto"/>
        <w:bottom w:val="none" w:sz="0" w:space="0" w:color="auto"/>
        <w:right w:val="none" w:sz="0" w:space="0" w:color="auto"/>
      </w:divBdr>
    </w:div>
    <w:div w:id="1692606631">
      <w:bodyDiv w:val="1"/>
      <w:marLeft w:val="0"/>
      <w:marRight w:val="0"/>
      <w:marTop w:val="0"/>
      <w:marBottom w:val="0"/>
      <w:divBdr>
        <w:top w:val="none" w:sz="0" w:space="0" w:color="auto"/>
        <w:left w:val="none" w:sz="0" w:space="0" w:color="auto"/>
        <w:bottom w:val="none" w:sz="0" w:space="0" w:color="auto"/>
        <w:right w:val="none" w:sz="0" w:space="0" w:color="auto"/>
      </w:divBdr>
    </w:div>
    <w:div w:id="1723939962">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5681088">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18250054">
      <w:bodyDiv w:val="1"/>
      <w:marLeft w:val="0"/>
      <w:marRight w:val="0"/>
      <w:marTop w:val="0"/>
      <w:marBottom w:val="0"/>
      <w:divBdr>
        <w:top w:val="none" w:sz="0" w:space="0" w:color="auto"/>
        <w:left w:val="none" w:sz="0" w:space="0" w:color="auto"/>
        <w:bottom w:val="none" w:sz="0" w:space="0" w:color="auto"/>
        <w:right w:val="none" w:sz="0" w:space="0" w:color="auto"/>
      </w:divBdr>
    </w:div>
    <w:div w:id="1938976245">
      <w:bodyDiv w:val="1"/>
      <w:marLeft w:val="0"/>
      <w:marRight w:val="0"/>
      <w:marTop w:val="0"/>
      <w:marBottom w:val="0"/>
      <w:divBdr>
        <w:top w:val="none" w:sz="0" w:space="0" w:color="auto"/>
        <w:left w:val="none" w:sz="0" w:space="0" w:color="auto"/>
        <w:bottom w:val="none" w:sz="0" w:space="0" w:color="auto"/>
        <w:right w:val="none" w:sz="0" w:space="0" w:color="auto"/>
      </w:divBdr>
    </w:div>
    <w:div w:id="2003196855">
      <w:bodyDiv w:val="1"/>
      <w:marLeft w:val="0"/>
      <w:marRight w:val="0"/>
      <w:marTop w:val="0"/>
      <w:marBottom w:val="0"/>
      <w:divBdr>
        <w:top w:val="none" w:sz="0" w:space="0" w:color="auto"/>
        <w:left w:val="none" w:sz="0" w:space="0" w:color="auto"/>
        <w:bottom w:val="none" w:sz="0" w:space="0" w:color="auto"/>
        <w:right w:val="none" w:sz="0" w:space="0" w:color="auto"/>
      </w:divBdr>
    </w:div>
    <w:div w:id="2003391000">
      <w:bodyDiv w:val="1"/>
      <w:marLeft w:val="0"/>
      <w:marRight w:val="0"/>
      <w:marTop w:val="0"/>
      <w:marBottom w:val="0"/>
      <w:divBdr>
        <w:top w:val="none" w:sz="0" w:space="0" w:color="auto"/>
        <w:left w:val="none" w:sz="0" w:space="0" w:color="auto"/>
        <w:bottom w:val="none" w:sz="0" w:space="0" w:color="auto"/>
        <w:right w:val="none" w:sz="0" w:space="0" w:color="auto"/>
      </w:divBdr>
    </w:div>
    <w:div w:id="2087261321">
      <w:bodyDiv w:val="1"/>
      <w:marLeft w:val="0"/>
      <w:marRight w:val="0"/>
      <w:marTop w:val="0"/>
      <w:marBottom w:val="0"/>
      <w:divBdr>
        <w:top w:val="none" w:sz="0" w:space="0" w:color="auto"/>
        <w:left w:val="none" w:sz="0" w:space="0" w:color="auto"/>
        <w:bottom w:val="none" w:sz="0" w:space="0" w:color="auto"/>
        <w:right w:val="none" w:sz="0" w:space="0" w:color="auto"/>
      </w:divBdr>
    </w:div>
    <w:div w:id="2094157023">
      <w:bodyDiv w:val="1"/>
      <w:marLeft w:val="0"/>
      <w:marRight w:val="0"/>
      <w:marTop w:val="0"/>
      <w:marBottom w:val="0"/>
      <w:divBdr>
        <w:top w:val="none" w:sz="0" w:space="0" w:color="auto"/>
        <w:left w:val="none" w:sz="0" w:space="0" w:color="auto"/>
        <w:bottom w:val="none" w:sz="0" w:space="0" w:color="auto"/>
        <w:right w:val="none" w:sz="0" w:space="0" w:color="auto"/>
      </w:divBdr>
    </w:div>
    <w:div w:id="210614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get-started/quickstart/github-glossary" TargetMode="External"/><Relationship Id="rId21" Type="http://schemas.openxmlformats.org/officeDocument/2006/relationships/image" Target="media/image6.png"/><Relationship Id="rId42" Type="http://schemas.openxmlformats.org/officeDocument/2006/relationships/hyperlink" Target="https://docs.github.com/en/get-started/writing-on-github/getting-started-with-writing-and-formatting-on-github/basic-writing-and-formatting-syntax" TargetMode="External"/><Relationship Id="rId47" Type="http://schemas.openxmlformats.org/officeDocument/2006/relationships/image" Target="media/image12.png"/><Relationship Id="rId63" Type="http://schemas.openxmlformats.org/officeDocument/2006/relationships/image" Target="media/image18.png"/><Relationship Id="rId68" Type="http://schemas.openxmlformats.org/officeDocument/2006/relationships/hyperlink" Target="https://docs.github.com/en/communities/setting-up-your-project-for-healthy-contributions/setting-guidelines-for-repository-contributors" TargetMode="External"/><Relationship Id="rId84" Type="http://schemas.openxmlformats.org/officeDocument/2006/relationships/header" Target="header4.xml"/><Relationship Id="rId16" Type="http://schemas.openxmlformats.org/officeDocument/2006/relationships/hyperlink" Target="https://jenkins.io/download/" TargetMode="External"/><Relationship Id="rId11" Type="http://schemas.openxmlformats.org/officeDocument/2006/relationships/endnotes" Target="endnotes.xml"/><Relationship Id="rId32" Type="http://schemas.openxmlformats.org/officeDocument/2006/relationships/hyperlink" Target="https://github.com/deepanshuMeteor/skills-introduction-to-github/blob/main/images/profile-readme-example.png" TargetMode="External"/><Relationship Id="rId37"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hyperlink" Target="https://github.com/deepanshuMeteor/skills-introduction-to-github/blob/my-first-branch/images/Actions-to-step-4.png" TargetMode="External"/><Relationship Id="rId74" Type="http://schemas.openxmlformats.org/officeDocument/2006/relationships/image" Target="media/image21.png"/><Relationship Id="rId79" Type="http://schemas.openxmlformats.org/officeDocument/2006/relationships/hyperlink" Target="https://hub.docker.com/" TargetMode="External"/><Relationship Id="rId5" Type="http://schemas.openxmlformats.org/officeDocument/2006/relationships/customXml" Target="../customXml/item4.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yperlink" Target="https://docs.github.com/en/repositories/creating-and-managing-repositories/about-repositories" TargetMode="External"/><Relationship Id="rId30" Type="http://schemas.openxmlformats.org/officeDocument/2006/relationships/hyperlink" Target="https://docs.github.com/account-and-profile/setting-up-and-managing-your-github-profile/customizing-your-profile/managing-your-profile-readme" TargetMode="External"/><Relationship Id="rId35" Type="http://schemas.openxmlformats.org/officeDocument/2006/relationships/image" Target="media/image8.png"/><Relationship Id="rId43" Type="http://schemas.openxmlformats.org/officeDocument/2006/relationships/hyperlink" Target="https://github.com/skills/communicate-using-markdown" TargetMode="External"/><Relationship Id="rId48" Type="http://schemas.openxmlformats.org/officeDocument/2006/relationships/hyperlink" Target="https://github.com/deepanshuMeteor/skills-introduction-to-github/blob/my-first-branch/images/commit-full-screen.png" TargetMode="External"/><Relationship Id="rId56" Type="http://schemas.openxmlformats.org/officeDocument/2006/relationships/hyperlink" Target="https://github.com/deepanshuMeteor/skills-introduction-to-github/blob/my-first-branch/images/Pull-request-description.png" TargetMode="External"/><Relationship Id="rId64" Type="http://schemas.openxmlformats.org/officeDocument/2006/relationships/hyperlink" Target="https://github.com/deepanshuMeteor/skills-introduction-to-github/blob/main/images/delete-branch.png" TargetMode="External"/><Relationship Id="rId69" Type="http://schemas.openxmlformats.org/officeDocument/2006/relationships/hyperlink" Target="https://user-images.githubusercontent.com/97056108/184449714-61e8ee51-824a-48c1-9436-2dfd67f2c070.png" TargetMode="External"/><Relationship Id="rId77" Type="http://schemas.openxmlformats.org/officeDocument/2006/relationships/image" Target="media/image24.png"/><Relationship Id="rId8" Type="http://schemas.openxmlformats.org/officeDocument/2006/relationships/settings" Target="settings.xml"/><Relationship Id="rId51" Type="http://schemas.openxmlformats.org/officeDocument/2006/relationships/hyperlink" Target="https://docs.github.com/en/pull-requests/collaborating-with-pull-requests/proposing-changes-to-your-work-with-pull-requests/about-pull-requests" TargetMode="External"/><Relationship Id="rId72" Type="http://schemas.openxmlformats.org/officeDocument/2006/relationships/hyperlink" Target="https://docs.github.com/en/get-started/quickstart/github-glossary" TargetMode="External"/><Relationship Id="rId80" Type="http://schemas.openxmlformats.org/officeDocument/2006/relationships/hyperlink" Target="https://hub.docker.com/" TargetMode="External"/><Relationship Id="rId85" Type="http://schemas.openxmlformats.org/officeDocument/2006/relationships/header" Target="header5.xml"/><Relationship Id="rId3" Type="http://schemas.openxmlformats.org/officeDocument/2006/relationships/customXml" Target="../customXml/item2.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yperlink" Target="https://www.youtube.com/watch?v=pBy1zgt0XPc" TargetMode="External"/><Relationship Id="rId33" Type="http://schemas.openxmlformats.org/officeDocument/2006/relationships/image" Target="media/image7.png"/><Relationship Id="rId38" Type="http://schemas.openxmlformats.org/officeDocument/2006/relationships/hyperlink" Target="https://github.com/deepanshuMeteor/skills-introduction-to-github/blob/main/images/create-branch-button.png" TargetMode="External"/><Relationship Id="rId46" Type="http://schemas.openxmlformats.org/officeDocument/2006/relationships/hyperlink" Target="https://github.com/deepanshuMeteor/skills-introduction-to-github/blob/my-first-branch/images/my-profile-file.png" TargetMode="External"/><Relationship Id="rId59" Type="http://schemas.openxmlformats.org/officeDocument/2006/relationships/image" Target="media/image17.png"/><Relationship Id="rId67" Type="http://schemas.openxmlformats.org/officeDocument/2006/relationships/hyperlink" Target="https://docs.github.com/en/get-started/quickstart/github-glossary" TargetMode="External"/><Relationship Id="rId20" Type="http://schemas.openxmlformats.org/officeDocument/2006/relationships/image" Target="media/image5.png"/><Relationship Id="rId41" Type="http://schemas.openxmlformats.org/officeDocument/2006/relationships/hyperlink" Target="https://docs.github.com/en/pull-requests/committing-changes-to-your-project/creating-and-editing-commits/about-commits" TargetMode="External"/><Relationship Id="rId54" Type="http://schemas.openxmlformats.org/officeDocument/2006/relationships/hyperlink" Target="https://github.com/deepanshuMeteor/skills-introduction-to-github/blob/my-first-branch/images/pull-request-branches.png" TargetMode="External"/><Relationship Id="rId62" Type="http://schemas.openxmlformats.org/officeDocument/2006/relationships/hyperlink" Target="https://github.com/deepanshuMeteor/skills-introduction-to-github/blob/main/images/Green-merge-pull-request.png" TargetMode="External"/><Relationship Id="rId70" Type="http://schemas.openxmlformats.org/officeDocument/2006/relationships/image" Target="media/image20.png"/><Relationship Id="rId75" Type="http://schemas.openxmlformats.org/officeDocument/2006/relationships/image" Target="media/image22.png"/><Relationship Id="rId83" Type="http://schemas.openxmlformats.org/officeDocument/2006/relationships/hyperlink" Target="https://gitlab.com/qacdevops/python-front-and-back" TargetMode="External"/><Relationship Id="rId88"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docs.github.com/get-started/quickstart/github-glossary" TargetMode="External"/><Relationship Id="rId28" Type="http://schemas.openxmlformats.org/officeDocument/2006/relationships/hyperlink" Target="https://docs.github.com/en/get-started/quickstart/github-glossary" TargetMode="External"/><Relationship Id="rId36" Type="http://schemas.openxmlformats.org/officeDocument/2006/relationships/hyperlink" Target="https://github.com/deepanshuMeteor/skills-introduction-to-github/blob/main/images/main-branch-dropdown.png" TargetMode="External"/><Relationship Id="rId49" Type="http://schemas.openxmlformats.org/officeDocument/2006/relationships/image" Target="media/image13.png"/><Relationship Id="rId57" Type="http://schemas.openxmlformats.org/officeDocument/2006/relationships/image" Target="media/image16.png"/><Relationship Id="rId10" Type="http://schemas.openxmlformats.org/officeDocument/2006/relationships/footnotes" Target="footnotes.xml"/><Relationship Id="rId31" Type="http://schemas.openxmlformats.org/officeDocument/2006/relationships/hyperlink" Target="https://docs.github.com/en/account-and-profile/setting-up-and-managing-your-github-profile/customizing-your-profile/managing-your-profile-readme" TargetMode="External"/><Relationship Id="rId44" Type="http://schemas.openxmlformats.org/officeDocument/2006/relationships/hyperlink" Target="https://github.com/deepanshuMeteor/skills-introduction-to-github/blob/my-first-branch/images/create-new-file.png" TargetMode="External"/><Relationship Id="rId52" Type="http://schemas.openxmlformats.org/officeDocument/2006/relationships/hyperlink" Target="https://github.com/deepanshuMeteor/skills-introduction-to-github/blob/my-first-branch/images/compare-and-pull-request.png" TargetMode="External"/><Relationship Id="rId60" Type="http://schemas.openxmlformats.org/officeDocument/2006/relationships/hyperlink" Target="https://docs.github.com/en/get-started/quickstart/github-glossary" TargetMode="External"/><Relationship Id="rId65" Type="http://schemas.openxmlformats.org/officeDocument/2006/relationships/image" Target="media/image19.png"/><Relationship Id="rId73" Type="http://schemas.openxmlformats.org/officeDocument/2006/relationships/hyperlink" Target="https://github.com" TargetMode="External"/><Relationship Id="rId78" Type="http://schemas.openxmlformats.org/officeDocument/2006/relationships/hyperlink" Target="https://qa-community.co.uk/~/_/learning/jenkins-introduction/jenkins--builds" TargetMode="External"/><Relationship Id="rId81" Type="http://schemas.openxmlformats.org/officeDocument/2006/relationships/image" Target="media/image25.png"/><Relationship Id="rId86"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0.png"/><Relationship Id="rId34" Type="http://schemas.openxmlformats.org/officeDocument/2006/relationships/hyperlink" Target="https://github.com/deepanshuMeteor/skills-introduction-to-github/blob/main/images/code-tab.png" TargetMode="External"/><Relationship Id="rId50" Type="http://schemas.openxmlformats.org/officeDocument/2006/relationships/hyperlink" Target="https://docs.github.com/en/get-started/quickstart/github-glossary" TargetMode="External"/><Relationship Id="rId55" Type="http://schemas.openxmlformats.org/officeDocument/2006/relationships/image" Target="media/image15.png"/><Relationship Id="rId76" Type="http://schemas.openxmlformats.org/officeDocument/2006/relationships/image" Target="media/image23.png"/><Relationship Id="rId7" Type="http://schemas.openxmlformats.org/officeDocument/2006/relationships/styles" Target="styles.xml"/><Relationship Id="rId71" Type="http://schemas.openxmlformats.org/officeDocument/2006/relationships/hyperlink" Target="https://docs.github.com/en/pull-requests/collaborating-with-pull-requests/reviewing-changes-in-pull-requests/incorporating-feedback-in-your-pull-request" TargetMode="External"/><Relationship Id="rId2" Type="http://schemas.openxmlformats.org/officeDocument/2006/relationships/customXml" Target="../customXml/item1.xml"/><Relationship Id="rId29" Type="http://schemas.openxmlformats.org/officeDocument/2006/relationships/hyperlink" Target="https://docs.github.com/en/pull-requests/collaborating-with-pull-requests/proposing-changes-to-your-work-with-pull-requests/about-branches" TargetMode="External"/><Relationship Id="rId24" Type="http://schemas.openxmlformats.org/officeDocument/2006/relationships/hyperlink" Target="https://docs.github.com/get-started/quickstart/github-glossary" TargetMode="External"/><Relationship Id="rId40" Type="http://schemas.openxmlformats.org/officeDocument/2006/relationships/hyperlink" Target="https://docs.github.com/pull-requests/committing-changes-to-your-project/creating-and-editing-commits/about-commits" TargetMode="External"/><Relationship Id="rId45" Type="http://schemas.openxmlformats.org/officeDocument/2006/relationships/image" Target="media/image11.png"/><Relationship Id="rId66" Type="http://schemas.openxmlformats.org/officeDocument/2006/relationships/hyperlink" Target="https://docs.github.com/en/pull-requests/collaborating-with-pull-requests/proposing-changes-to-your-work-with-pull-requests/creating-a-pull-request" TargetMode="External"/><Relationship Id="rId87" Type="http://schemas.openxmlformats.org/officeDocument/2006/relationships/glossaryDocument" Target="glossary/document.xml"/><Relationship Id="rId61" Type="http://schemas.openxmlformats.org/officeDocument/2006/relationships/hyperlink" Target="https://docs.github.com/en/pull-requests/collaborating-with-pull-requests/incorporating-changes-from-a-pull-request/merging-a-pull-request" TargetMode="External"/><Relationship Id="rId82"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0C6BF77EC044268450D9B7BA6A309E"/>
        <w:category>
          <w:name w:val="常规"/>
          <w:gallery w:val="placeholder"/>
        </w:category>
        <w:types>
          <w:type w:val="bbPlcHdr"/>
        </w:types>
        <w:behaviors>
          <w:behavior w:val="content"/>
        </w:behaviors>
        <w:guid w:val="{6E5EC7F7-15B5-4B54-B914-2C235F68BB66}"/>
      </w:docPartPr>
      <w:docPartBody>
        <w:p w:rsidR="00285385" w:rsidRDefault="00130DE4" w:rsidP="00130DE4">
          <w:pPr>
            <w:pStyle w:val="080C6BF77EC044268450D9B7BA6A309E"/>
          </w:pPr>
          <w:r>
            <w:rPr>
              <w:lang w:val="zh-CN"/>
            </w:rPr>
            <w:t>[</w:t>
          </w:r>
          <w:r>
            <w:rPr>
              <w:lang w:val="zh-CN"/>
            </w:rPr>
            <w:t>在此处键入</w:t>
          </w:r>
          <w:r>
            <w:rPr>
              <w:lang w:val="zh-CN"/>
            </w:rPr>
            <w:t>]</w:t>
          </w:r>
        </w:p>
      </w:docPartBody>
    </w:docPart>
    <w:docPart>
      <w:docPartPr>
        <w:name w:val="68BAB5E088CE44B58330C8527A4A82F2"/>
        <w:category>
          <w:name w:val="常规"/>
          <w:gallery w:val="placeholder"/>
        </w:category>
        <w:types>
          <w:type w:val="bbPlcHdr"/>
        </w:types>
        <w:behaviors>
          <w:behavior w:val="content"/>
        </w:behaviors>
        <w:guid w:val="{D7A7C4D2-282A-43BA-AD86-DC8AE1662B6B}"/>
      </w:docPartPr>
      <w:docPartBody>
        <w:p w:rsidR="00285385" w:rsidRDefault="00130DE4" w:rsidP="00130DE4">
          <w:pPr>
            <w:pStyle w:val="68BAB5E088CE44B58330C8527A4A82F2"/>
          </w:pPr>
          <w:r>
            <w:rPr>
              <w:lang w:val="zh-CN"/>
            </w:rPr>
            <w:t>[</w:t>
          </w:r>
          <w:r>
            <w:rPr>
              <w:lang w:val="zh-CN"/>
            </w:rPr>
            <w:t>在此处键入</w:t>
          </w:r>
          <w:r>
            <w:rPr>
              <w:lang w:val="zh-CN"/>
            </w:rPr>
            <w:t>]</w:t>
          </w:r>
        </w:p>
      </w:docPartBody>
    </w:docPart>
    <w:docPart>
      <w:docPartPr>
        <w:name w:val="771BDA6FCBED4171928C171E70353EEF"/>
        <w:category>
          <w:name w:val="General"/>
          <w:gallery w:val="placeholder"/>
        </w:category>
        <w:types>
          <w:type w:val="bbPlcHdr"/>
        </w:types>
        <w:behaviors>
          <w:behavior w:val="content"/>
        </w:behaviors>
        <w:guid w:val="{61512705-F1F5-4900-B5A6-1C971AAD985A}"/>
      </w:docPartPr>
      <w:docPartBody>
        <w:p w:rsidR="00C0763E" w:rsidRDefault="005D09F5" w:rsidP="005D09F5">
          <w:pPr>
            <w:pStyle w:val="771BDA6FCBED4171928C171E70353EEF"/>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Huawei Sans">
    <w:altName w:val="Calibri"/>
    <w:panose1 w:val="020B0604020202020204"/>
    <w:charset w:val="00"/>
    <w:family w:val="swiss"/>
    <w:pitch w:val="variable"/>
    <w:sig w:usb0="A00002FF" w:usb1="500078FB" w:usb2="00000008" w:usb3="00000000" w:csb0="0000009F" w:csb1="00000000"/>
  </w:font>
  <w:font w:name="方正兰亭黑简体">
    <w:altName w:val="Microsoft YaHei"/>
    <w:panose1 w:val="020B0604020202020204"/>
    <w:charset w:val="86"/>
    <w:family w:val="auto"/>
    <w:pitch w:val="variable"/>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2" w:usb2="00000016" w:usb3="00000000" w:csb0="0004001F" w:csb1="00000000"/>
  </w:font>
  <w:font w:name="Huawai Sans">
    <w:altName w:val="Cambria"/>
    <w:panose1 w:val="020B0604020202020204"/>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Source Sans Pro SemiBold"/>
    <w:panose1 w:val="020B0604020202020204"/>
    <w:charset w:val="00"/>
    <w:family w:val="swiss"/>
    <w:pitch w:val="variable"/>
    <w:sig w:usb0="00000001" w:usb1="4000204A" w:usb2="00000000" w:usb3="00000000" w:csb0="00000111" w:csb1="00000000"/>
  </w:font>
  <w:font w:name="STXihei">
    <w:altName w:val="华文细黑"/>
    <w:panose1 w:val="02010600040101010101"/>
    <w:charset w:val="86"/>
    <w:family w:val="auto"/>
    <w:pitch w:val="variable"/>
    <w:sig w:usb0="00000287" w:usb1="080F0000" w:usb2="00000010" w:usb3="00000000" w:csb0="0004009F" w:csb1="00000000"/>
  </w:font>
  <w:font w:name="KaiTi_GB2312">
    <w:altName w:val="楷体_GB2312"/>
    <w:panose1 w:val="020B0604020202020204"/>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pple Color Emoji">
    <w:altName w:val="Apple Color Emoji"/>
    <w:panose1 w:val="00000000000000000000"/>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DE4"/>
    <w:rsid w:val="00051FB8"/>
    <w:rsid w:val="000B60A8"/>
    <w:rsid w:val="000C74DA"/>
    <w:rsid w:val="00130DE4"/>
    <w:rsid w:val="00285385"/>
    <w:rsid w:val="004257B7"/>
    <w:rsid w:val="00431D1C"/>
    <w:rsid w:val="0046748E"/>
    <w:rsid w:val="00477B36"/>
    <w:rsid w:val="00596FCD"/>
    <w:rsid w:val="005A27DA"/>
    <w:rsid w:val="005D09F5"/>
    <w:rsid w:val="00645634"/>
    <w:rsid w:val="006500BB"/>
    <w:rsid w:val="008B7466"/>
    <w:rsid w:val="008C0C9B"/>
    <w:rsid w:val="00A04B80"/>
    <w:rsid w:val="00A91B18"/>
    <w:rsid w:val="00A9776C"/>
    <w:rsid w:val="00AA0E01"/>
    <w:rsid w:val="00B05199"/>
    <w:rsid w:val="00B77C16"/>
    <w:rsid w:val="00C0763E"/>
    <w:rsid w:val="00C36E8B"/>
    <w:rsid w:val="00C43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0C6BF77EC044268450D9B7BA6A309E">
    <w:name w:val="080C6BF77EC044268450D9B7BA6A309E"/>
    <w:rsid w:val="00130DE4"/>
    <w:pPr>
      <w:widowControl w:val="0"/>
      <w:jc w:val="both"/>
    </w:pPr>
  </w:style>
  <w:style w:type="paragraph" w:customStyle="1" w:styleId="68BAB5E088CE44B58330C8527A4A82F2">
    <w:name w:val="68BAB5E088CE44B58330C8527A4A82F2"/>
    <w:rsid w:val="00130DE4"/>
    <w:pPr>
      <w:widowControl w:val="0"/>
      <w:jc w:val="both"/>
    </w:pPr>
  </w:style>
  <w:style w:type="paragraph" w:customStyle="1" w:styleId="771BDA6FCBED4171928C171E70353EEF">
    <w:name w:val="771BDA6FCBED4171928C171E70353EEF"/>
    <w:rsid w:val="005D09F5"/>
    <w:pPr>
      <w:spacing w:after="160" w:line="259" w:lineRule="auto"/>
    </w:pPr>
    <w:rPr>
      <w:sz w:val="22"/>
      <w:lang w:val="en-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28A06CA1-5FEE-45DC-9431-F4EC4D1273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1D06B31-29A4-456B-AD6B-6EEC68AFDA18}">
  <ds:schemaRefs>
    <ds:schemaRef ds:uri="http://schemas.openxmlformats.org/officeDocument/2006/bibliography"/>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D:\Onebox\工作目录\1#CourseDevelopment\实验手册模板-中英\实验手册模板（中文）\客户文档模板.dotm</Template>
  <TotalTime>814</TotalTime>
  <Pages>73</Pages>
  <Words>12994</Words>
  <Characters>74068</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86889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Deepanshu Pasrija</cp:lastModifiedBy>
  <cp:revision>105</cp:revision>
  <cp:lastPrinted>2016-11-21T02:33:00Z</cp:lastPrinted>
  <dcterms:created xsi:type="dcterms:W3CDTF">2023-06-14T02:24:00Z</dcterms:created>
  <dcterms:modified xsi:type="dcterms:W3CDTF">2024-08-07T15:19:00Z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(3)DWJ5jBEk1JBf/Mmjj4DQNpwBjx63oFWx4wxbgLvBqw42r0Am+VqcCBjDex4cOkHI2hrpKYlb
ovuLh8/n28bDtGi8Ph8LL5bk2zxZMO4yf0vvtTq2Qz6AQD4vUWus9eVYl1+jwg7X/YeXU+f/
yEPireW1sYEPh4lfOmMe8ET2kuf1bLqoP9KTM6rZLP58CiYuS9JXkGXPbBpQEk7fvQEVW8qs
lExT2uKgTWAUnoLrDu</vt:lpwstr>
  </property>
  <property fmtid="{D5CDD505-2E9C-101B-9397-08002B2CF9AE}" pid="15" name="_2015_ms_pID_7253431">
    <vt:lpwstr>iSmFwGNG4fnoiqa35bgUwvPGeuVoa81xgsWDB+SglkeR5aGSuRKZsz
mX5lNEje95cPrYiADo7eXfS2SUa/Mv0wpyDJryzogTMxBnU4dPHKVOuaJi0dFMOBnC/efaP8
vlEeWYE7dkJPMh4NhnKcc2ZL0ps4OKAevdq5DIKk1802xP3L79iRbB+dQy2THOoci7tqov12
Anc8CNFzuB+pVR6/4tjSpaiRtOCiGTxFJIyL</vt:lpwstr>
  </property>
  <property fmtid="{D5CDD505-2E9C-101B-9397-08002B2CF9AE}" pid="16" name="ContentTypeId">
    <vt:lpwstr>0x010100CC226774B8D87F4D92D9D1F6859ED44E</vt:lpwstr>
  </property>
  <property fmtid="{D5CDD505-2E9C-101B-9397-08002B2CF9AE}" pid="17" name="_2015_ms_pID_7253432">
    <vt:lpwstr>uA==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1577501552</vt:lpwstr>
  </property>
  <property fmtid="{D5CDD505-2E9C-101B-9397-08002B2CF9AE}" pid="22" name="GrammarlyDocumentId">
    <vt:lpwstr>741c8571f0a67b0168385ff061a718c6abdd7353fa867d5040d2ccdcca09ff24</vt:lpwstr>
  </property>
</Properties>
</file>